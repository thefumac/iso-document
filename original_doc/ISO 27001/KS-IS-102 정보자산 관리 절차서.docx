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8CC7" w14:textId="77777777" w:rsidR="00F374EC" w:rsidRPr="00F374EC" w:rsidRDefault="00F374EC" w:rsidP="007E31C7">
      <w:pPr>
        <w:pStyle w:val="1TEXT"/>
        <w:ind w:left="273" w:right="273"/>
      </w:pPr>
    </w:p>
    <w:p w14:paraId="21F294F2" w14:textId="77777777" w:rsidR="00F374EC" w:rsidRPr="00F374EC" w:rsidRDefault="00F374EC" w:rsidP="007E31C7">
      <w:pPr>
        <w:pStyle w:val="1TEXT"/>
        <w:ind w:left="273" w:right="273"/>
      </w:pPr>
    </w:p>
    <w:p w14:paraId="27B6F051" w14:textId="302E1271" w:rsidR="001C2B81" w:rsidRDefault="001C2B81" w:rsidP="001C2B81">
      <w:pPr>
        <w:pStyle w:val="a9"/>
      </w:pPr>
      <w:r>
        <w:rPr>
          <w:rFonts w:hint="eastAsia"/>
        </w:rPr>
        <w:t xml:space="preserve">정보자산 관리 </w:t>
      </w:r>
      <w:r w:rsidRPr="0064413A">
        <w:t>절차서</w:t>
      </w:r>
    </w:p>
    <w:p w14:paraId="7A4406EF" w14:textId="5A888E30" w:rsidR="009053CD" w:rsidRPr="009053CD" w:rsidRDefault="009053CD" w:rsidP="00F047B6">
      <w:pPr>
        <w:pStyle w:val="1TEXT"/>
        <w:ind w:left="273" w:right="273"/>
        <w:jc w:val="center"/>
      </w:pPr>
      <w:proofErr w:type="gramStart"/>
      <w:r w:rsidRPr="009053CD">
        <w:rPr>
          <w:rFonts w:hint="eastAsia"/>
        </w:rPr>
        <w:t>문서번호 :</w:t>
      </w:r>
      <w:proofErr w:type="gramEnd"/>
      <w:r w:rsidRPr="009053CD">
        <w:rPr>
          <w:rFonts w:hint="eastAsia"/>
        </w:rPr>
        <w:t xml:space="preserve"> {{DOC_PREFIX}}-IS-</w:t>
      </w:r>
      <w:proofErr w:type="gramStart"/>
      <w:r w:rsidRPr="009053CD">
        <w:rPr>
          <w:rFonts w:hint="eastAsia"/>
        </w:rPr>
        <w:t>102 /</w:t>
      </w:r>
      <w:proofErr w:type="gramEnd"/>
      <w:r w:rsidRPr="009053CD">
        <w:rPr>
          <w:rFonts w:hint="eastAsia"/>
        </w:rPr>
        <w:t xml:space="preserve"> </w:t>
      </w:r>
      <w:proofErr w:type="gramStart"/>
      <w:r w:rsidRPr="009053CD">
        <w:rPr>
          <w:rFonts w:hint="eastAsia"/>
        </w:rPr>
        <w:t>개정번호 :</w:t>
      </w:r>
      <w:proofErr w:type="gramEnd"/>
      <w:r w:rsidRPr="009053CD">
        <w:rPr>
          <w:rFonts w:hint="eastAsia"/>
        </w:rPr>
        <w:t xml:space="preserve"> </w:t>
      </w:r>
      <w:proofErr w:type="gramStart"/>
      <w:r w:rsidRPr="009053CD">
        <w:rPr>
          <w:rFonts w:hint="eastAsia"/>
        </w:rPr>
        <w:t>0 /</w:t>
      </w:r>
      <w:proofErr w:type="gramEnd"/>
      <w:r w:rsidRPr="009053CD">
        <w:rPr>
          <w:rFonts w:hint="eastAsia"/>
        </w:rPr>
        <w:t xml:space="preserve"> </w:t>
      </w:r>
      <w:proofErr w:type="gramStart"/>
      <w:r w:rsidRPr="009053CD">
        <w:rPr>
          <w:rFonts w:hint="eastAsia"/>
        </w:rPr>
        <w:t>개정일자 :</w:t>
      </w:r>
      <w:proofErr w:type="gramEnd"/>
      <w:r w:rsidRPr="009053CD">
        <w:rPr>
          <w:rFonts w:hint="eastAsia"/>
        </w:rPr>
        <w:t xml:space="preserve"> </w:t>
      </w:r>
      <w:r w:rsidR="00FF3893">
        <w:rPr>
          <w:rFonts w:hint="eastAsia"/>
        </w:rPr>
        <w:t>{{REV_DATE}}</w:t>
      </w:r>
    </w:p>
    <w:p w14:paraId="1ECAFCA2" w14:textId="540CDB5B" w:rsidR="00F374EC" w:rsidRPr="009053CD" w:rsidRDefault="005A34F9" w:rsidP="007E31C7">
      <w:pPr>
        <w:pStyle w:val="1TEXT"/>
        <w:ind w:left="273" w:right="273"/>
      </w:pPr>
      <w:r>
        <w:rPr>
          <w:noProof/>
        </w:rPr>
        <w:drawing>
          <wp:anchor distT="0" distB="0" distL="114300" distR="114300" simplePos="0" relativeHeight="251659264" behindDoc="0" locked="0" layoutInCell="1" allowOverlap="1" wp14:anchorId="0C48180A" wp14:editId="2218A94A">
            <wp:simplePos x="0" y="0"/>
            <wp:positionH relativeFrom="page">
              <wp:align>center</wp:align>
            </wp:positionH>
            <wp:positionV relativeFrom="page">
              <wp:posOffset>4680585</wp:posOffset>
            </wp:positionV>
            <wp:extent cx="2160000" cy="2160000"/>
            <wp:effectExtent l="0" t="0" r="0" b="0"/>
            <wp:wrapNone/>
            <wp:docPr id="422636673" name="그림 2" descr="텍스트, 그림, 스케치,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6673" name="그림 2" descr="텍스트, 그림, 스케치, 폰트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p>
    <w:p w14:paraId="6C4A856D" w14:textId="77777777" w:rsidR="00F374EC" w:rsidRPr="00F374EC" w:rsidRDefault="00F374EC" w:rsidP="007E31C7">
      <w:pPr>
        <w:pStyle w:val="1TEXT"/>
        <w:ind w:left="273" w:right="273"/>
      </w:pPr>
    </w:p>
    <w:p w14:paraId="01ED97BE" w14:textId="77777777" w:rsidR="00F374EC" w:rsidRPr="00F374EC" w:rsidRDefault="00F374EC" w:rsidP="007E31C7">
      <w:pPr>
        <w:pStyle w:val="1TEXT"/>
        <w:ind w:left="273" w:right="273"/>
      </w:pPr>
    </w:p>
    <w:p w14:paraId="12E3124B" w14:textId="77777777" w:rsidR="00F374EC" w:rsidRPr="00F374EC" w:rsidRDefault="00F374EC" w:rsidP="007E31C7">
      <w:pPr>
        <w:pStyle w:val="1TEXT"/>
        <w:ind w:left="273" w:right="273"/>
      </w:pPr>
    </w:p>
    <w:p w14:paraId="2C41788E" w14:textId="77777777" w:rsidR="00F374EC" w:rsidRPr="00F374EC" w:rsidRDefault="00F374EC" w:rsidP="007E31C7">
      <w:pPr>
        <w:pStyle w:val="1TEXT"/>
        <w:ind w:left="273" w:right="273"/>
      </w:pPr>
    </w:p>
    <w:p w14:paraId="66BA97A1" w14:textId="77777777" w:rsidR="00F374EC" w:rsidRPr="00F374EC" w:rsidRDefault="00F374EC" w:rsidP="007E31C7">
      <w:pPr>
        <w:pStyle w:val="1TEXT"/>
        <w:ind w:left="273" w:right="273"/>
      </w:pPr>
    </w:p>
    <w:p w14:paraId="1F57F699" w14:textId="77777777" w:rsidR="00F374EC" w:rsidRPr="00F374EC" w:rsidRDefault="00F374EC" w:rsidP="007E31C7">
      <w:pPr>
        <w:pStyle w:val="1TEXT"/>
        <w:ind w:left="273" w:right="273"/>
      </w:pPr>
    </w:p>
    <w:p w14:paraId="0C9C0FC5" w14:textId="77777777" w:rsidR="00F374EC" w:rsidRPr="00F374EC" w:rsidRDefault="00F374EC" w:rsidP="007E31C7">
      <w:pPr>
        <w:pStyle w:val="1TEXT"/>
        <w:ind w:left="273" w:right="273"/>
      </w:pPr>
    </w:p>
    <w:p w14:paraId="6A2D0A26" w14:textId="77777777" w:rsidR="004604E4" w:rsidRPr="00F374EC" w:rsidRDefault="004604E4" w:rsidP="00FF75F8">
      <w:pPr>
        <w:pStyle w:val="1TEXT"/>
        <w:ind w:left="273" w:right="273"/>
      </w:pPr>
    </w:p>
    <w:tbl>
      <w:tblPr>
        <w:tblStyle w:val="a5"/>
        <w:tblpPr w:leftFromText="142" w:rightFromText="142" w:vertAnchor="page" w:horzAnchor="margin" w:tblpXSpec="center"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0"/>
        <w:gridCol w:w="2268"/>
        <w:gridCol w:w="850"/>
        <w:gridCol w:w="2268"/>
      </w:tblGrid>
      <w:tr w:rsidR="004604E4" w:rsidRPr="00825A92" w14:paraId="77FBAAA9" w14:textId="77777777" w:rsidTr="00EB0466">
        <w:tc>
          <w:tcPr>
            <w:tcW w:w="2268" w:type="dxa"/>
            <w:tcBorders>
              <w:bottom w:val="single" w:sz="12" w:space="0" w:color="auto"/>
            </w:tcBorders>
          </w:tcPr>
          <w:p w14:paraId="5CEB44F2" w14:textId="77777777" w:rsidR="004604E4" w:rsidRPr="00825A92" w:rsidRDefault="004604E4" w:rsidP="00EB0466">
            <w:pPr>
              <w:ind w:right="395"/>
            </w:pPr>
            <w:r w:rsidRPr="00825A92">
              <w:rPr>
                <w:rFonts w:hint="eastAsia"/>
              </w:rPr>
              <w:t xml:space="preserve">작성 </w:t>
            </w:r>
            <w:r w:rsidRPr="00825A92">
              <w:t>:</w:t>
            </w:r>
          </w:p>
        </w:tc>
        <w:tc>
          <w:tcPr>
            <w:tcW w:w="850" w:type="dxa"/>
          </w:tcPr>
          <w:p w14:paraId="48C0DC65" w14:textId="77777777" w:rsidR="004604E4" w:rsidRPr="00825A92" w:rsidRDefault="004604E4" w:rsidP="00EB0466">
            <w:pPr>
              <w:ind w:right="395"/>
            </w:pPr>
          </w:p>
        </w:tc>
        <w:tc>
          <w:tcPr>
            <w:tcW w:w="2268" w:type="dxa"/>
            <w:tcBorders>
              <w:bottom w:val="single" w:sz="12" w:space="0" w:color="auto"/>
            </w:tcBorders>
          </w:tcPr>
          <w:p w14:paraId="29D3D86C" w14:textId="77777777" w:rsidR="004604E4" w:rsidRPr="00825A92" w:rsidRDefault="004604E4" w:rsidP="00EB0466">
            <w:pPr>
              <w:ind w:right="395"/>
            </w:pPr>
            <w:r w:rsidRPr="00825A92">
              <w:rPr>
                <w:rFonts w:hint="eastAsia"/>
              </w:rPr>
              <w:t xml:space="preserve">검토 </w:t>
            </w:r>
            <w:r w:rsidRPr="00825A92">
              <w:t>:</w:t>
            </w:r>
          </w:p>
        </w:tc>
        <w:tc>
          <w:tcPr>
            <w:tcW w:w="850" w:type="dxa"/>
          </w:tcPr>
          <w:p w14:paraId="3F2276E2" w14:textId="77777777" w:rsidR="004604E4" w:rsidRPr="00825A92" w:rsidRDefault="004604E4" w:rsidP="00EB0466">
            <w:pPr>
              <w:ind w:right="395"/>
            </w:pPr>
          </w:p>
        </w:tc>
        <w:tc>
          <w:tcPr>
            <w:tcW w:w="2268" w:type="dxa"/>
            <w:tcBorders>
              <w:bottom w:val="single" w:sz="12" w:space="0" w:color="auto"/>
            </w:tcBorders>
          </w:tcPr>
          <w:p w14:paraId="2837992A" w14:textId="77777777" w:rsidR="004604E4" w:rsidRPr="00825A92" w:rsidRDefault="004604E4" w:rsidP="00EB0466">
            <w:pPr>
              <w:ind w:right="395"/>
            </w:pPr>
            <w:r w:rsidRPr="00825A92">
              <w:rPr>
                <w:rFonts w:hint="eastAsia"/>
              </w:rPr>
              <w:t>승인</w:t>
            </w:r>
            <w:r w:rsidR="00102D1B">
              <w:rPr>
                <w:rFonts w:hint="eastAsia"/>
              </w:rPr>
              <w:t xml:space="preserve"> :</w:t>
            </w:r>
          </w:p>
        </w:tc>
      </w:tr>
      <w:tr w:rsidR="004604E4" w:rsidRPr="00825A92" w14:paraId="5773B8A6" w14:textId="77777777" w:rsidTr="00EB0466">
        <w:tc>
          <w:tcPr>
            <w:tcW w:w="2268" w:type="dxa"/>
            <w:tcBorders>
              <w:top w:val="single" w:sz="12" w:space="0" w:color="auto"/>
            </w:tcBorders>
          </w:tcPr>
          <w:p w14:paraId="0CCEFD66" w14:textId="398640CB" w:rsidR="004604E4" w:rsidRPr="001E2269" w:rsidRDefault="004604E4" w:rsidP="00EB0466">
            <w:pPr>
              <w:ind w:right="395"/>
              <w:jc w:val="center"/>
              <w:rPr>
                <w:sz w:val="18"/>
                <w:szCs w:val="18"/>
              </w:rPr>
            </w:pPr>
          </w:p>
        </w:tc>
        <w:tc>
          <w:tcPr>
            <w:tcW w:w="850" w:type="dxa"/>
          </w:tcPr>
          <w:p w14:paraId="7BDBEA06" w14:textId="77777777" w:rsidR="004604E4" w:rsidRPr="00825A92" w:rsidRDefault="004604E4" w:rsidP="00EB0466">
            <w:pPr>
              <w:ind w:right="395"/>
            </w:pPr>
          </w:p>
        </w:tc>
        <w:tc>
          <w:tcPr>
            <w:tcW w:w="2268" w:type="dxa"/>
            <w:tcBorders>
              <w:top w:val="single" w:sz="12" w:space="0" w:color="auto"/>
            </w:tcBorders>
          </w:tcPr>
          <w:p w14:paraId="3EADDC52" w14:textId="77777777" w:rsidR="004604E4" w:rsidRPr="00825A92" w:rsidRDefault="004604E4" w:rsidP="00EB0466">
            <w:pPr>
              <w:ind w:right="395"/>
            </w:pPr>
          </w:p>
        </w:tc>
        <w:tc>
          <w:tcPr>
            <w:tcW w:w="850" w:type="dxa"/>
          </w:tcPr>
          <w:p w14:paraId="2EE9FE3F" w14:textId="77777777" w:rsidR="004604E4" w:rsidRPr="00825A92" w:rsidRDefault="004604E4" w:rsidP="00EB0466">
            <w:pPr>
              <w:ind w:right="395"/>
            </w:pPr>
          </w:p>
        </w:tc>
        <w:tc>
          <w:tcPr>
            <w:tcW w:w="2268" w:type="dxa"/>
            <w:tcBorders>
              <w:top w:val="single" w:sz="12" w:space="0" w:color="auto"/>
            </w:tcBorders>
          </w:tcPr>
          <w:p w14:paraId="61CB8329" w14:textId="77777777" w:rsidR="004604E4" w:rsidRPr="00825A92" w:rsidRDefault="004604E4" w:rsidP="00EB0466">
            <w:pPr>
              <w:ind w:right="395"/>
            </w:pPr>
          </w:p>
        </w:tc>
      </w:tr>
    </w:tbl>
    <w:p w14:paraId="0D7FA2B5" w14:textId="77777777" w:rsidR="004604E4" w:rsidRPr="00825A92" w:rsidRDefault="004604E4" w:rsidP="004604E4">
      <w:pPr>
        <w:pStyle w:val="1TEXT"/>
        <w:ind w:left="273" w:right="273"/>
      </w:pPr>
      <w:r w:rsidRPr="00825A92">
        <w:br w:type="page"/>
      </w:r>
    </w:p>
    <w:p w14:paraId="01472E33" w14:textId="6D66C65B" w:rsidR="00720602" w:rsidRPr="00AD24EB" w:rsidRDefault="00720602" w:rsidP="003543D2">
      <w:pPr>
        <w:pStyle w:val="1"/>
      </w:pPr>
      <w:r w:rsidRPr="00AD24EB">
        <w:rPr>
          <w:rFonts w:hint="eastAsia"/>
        </w:rPr>
        <w:lastRenderedPageBreak/>
        <w:t>1</w:t>
      </w:r>
      <w:r w:rsidRPr="00AD24EB">
        <w:t xml:space="preserve">. </w:t>
      </w:r>
      <w:r w:rsidR="0088234F" w:rsidRPr="00AD24EB">
        <w:t>적용범위</w:t>
      </w:r>
    </w:p>
    <w:p w14:paraId="22C4035E" w14:textId="0F8FA0A5" w:rsidR="00720602" w:rsidRPr="00AD24EB" w:rsidRDefault="00965404" w:rsidP="00577653">
      <w:pPr>
        <w:pStyle w:val="1TEXT"/>
        <w:ind w:left="273" w:right="273"/>
      </w:pPr>
      <w:r w:rsidRPr="00965404">
        <w:t>이 절차서는 회사가 보유한 정보자산 및 개인정보의 취득, 식별, 분류, 그리고 폐기까지의 생명주기 관리에 적용한다</w:t>
      </w:r>
      <w:r w:rsidR="00A01E9A">
        <w:rPr>
          <w:rFonts w:hint="eastAsia"/>
        </w:rPr>
        <w:t>.</w:t>
      </w:r>
    </w:p>
    <w:p w14:paraId="54C1E066" w14:textId="77777777" w:rsidR="000B426F" w:rsidRPr="00AD24EB" w:rsidRDefault="000B426F" w:rsidP="00720602">
      <w:pPr>
        <w:pStyle w:val="1TEXT"/>
        <w:ind w:left="273" w:right="273"/>
      </w:pPr>
    </w:p>
    <w:p w14:paraId="2CCA97B0" w14:textId="77777777" w:rsidR="00326B69" w:rsidRPr="00AD24EB" w:rsidRDefault="002B2803" w:rsidP="003543D2">
      <w:pPr>
        <w:pStyle w:val="1"/>
      </w:pPr>
      <w:r>
        <w:t>2</w:t>
      </w:r>
      <w:r w:rsidR="00326B69" w:rsidRPr="00AD24EB">
        <w:t xml:space="preserve">. </w:t>
      </w:r>
      <w:r w:rsidR="00326B69" w:rsidRPr="00AD24EB">
        <w:rPr>
          <w:rFonts w:hint="eastAsia"/>
        </w:rPr>
        <w:t>책임과 권한</w:t>
      </w:r>
    </w:p>
    <w:p w14:paraId="732A0903" w14:textId="77777777" w:rsidR="002E1C06" w:rsidRDefault="00B30347" w:rsidP="00B30347">
      <w:pPr>
        <w:pStyle w:val="11"/>
        <w:ind w:left="273"/>
      </w:pPr>
      <w:r>
        <w:t>2.</w:t>
      </w:r>
      <w:r w:rsidR="002E1C06">
        <w:t>1 대표이사</w:t>
      </w:r>
    </w:p>
    <w:p w14:paraId="2EA89C45" w14:textId="6F3F7C5D" w:rsidR="00213D4C" w:rsidRDefault="00EE4954" w:rsidP="007031EA">
      <w:pPr>
        <w:pStyle w:val="10"/>
        <w:ind w:left="910" w:right="364" w:hanging="273"/>
      </w:pPr>
      <w:r>
        <w:rPr>
          <w:rFonts w:hint="eastAsia"/>
        </w:rPr>
        <w:t xml:space="preserve">1) 대표이사는 </w:t>
      </w:r>
      <w:r w:rsidR="008F3C3C">
        <w:rPr>
          <w:rFonts w:hint="eastAsia"/>
        </w:rPr>
        <w:t>정보보호</w:t>
      </w:r>
      <w:r>
        <w:rPr>
          <w:rFonts w:hint="eastAsia"/>
        </w:rPr>
        <w:t xml:space="preserve"> 경영시스템과 안정적인 보안 시스템 </w:t>
      </w:r>
      <w:r w:rsidR="00973C9B">
        <w:rPr>
          <w:rFonts w:hint="eastAsia"/>
        </w:rPr>
        <w:t xml:space="preserve">정책을 결정하고, </w:t>
      </w:r>
      <w:r w:rsidR="00F75C3C">
        <w:rPr>
          <w:rFonts w:hint="eastAsia"/>
        </w:rPr>
        <w:t>조직과 물적 자</w:t>
      </w:r>
      <w:r w:rsidR="00522293">
        <w:rPr>
          <w:rFonts w:hint="eastAsia"/>
        </w:rPr>
        <w:t>산</w:t>
      </w:r>
      <w:r w:rsidR="00F75C3C">
        <w:rPr>
          <w:rFonts w:hint="eastAsia"/>
        </w:rPr>
        <w:t xml:space="preserve"> 구성에 관한 책임과 권한이 있다.</w:t>
      </w:r>
    </w:p>
    <w:p w14:paraId="07E6BFFF" w14:textId="2B507352" w:rsidR="008F4A61" w:rsidRDefault="008F4A61" w:rsidP="007031EA">
      <w:pPr>
        <w:pStyle w:val="10"/>
        <w:ind w:left="910" w:right="364" w:hanging="273"/>
      </w:pPr>
      <w:r>
        <w:rPr>
          <w:rFonts w:hint="eastAsia"/>
        </w:rPr>
        <w:t xml:space="preserve">2) 대표이사는 </w:t>
      </w:r>
      <w:r w:rsidR="008F3C3C">
        <w:rPr>
          <w:rFonts w:hint="eastAsia"/>
        </w:rPr>
        <w:t>정보보호</w:t>
      </w:r>
      <w:r>
        <w:rPr>
          <w:rFonts w:hint="eastAsia"/>
        </w:rPr>
        <w:t xml:space="preserve"> 예산, 물적</w:t>
      </w:r>
      <w:r w:rsidR="00522293">
        <w:rPr>
          <w:rFonts w:hint="eastAsia"/>
        </w:rPr>
        <w:t xml:space="preserve"> </w:t>
      </w:r>
      <w:r>
        <w:rPr>
          <w:rFonts w:hint="eastAsia"/>
        </w:rPr>
        <w:t xml:space="preserve">자산 투자 결정에 관한 </w:t>
      </w:r>
      <w:r w:rsidR="00973C9B">
        <w:rPr>
          <w:rFonts w:hint="eastAsia"/>
        </w:rPr>
        <w:t>책임과 권한이 있다.</w:t>
      </w:r>
    </w:p>
    <w:p w14:paraId="2548283D" w14:textId="77777777" w:rsidR="005D1CD7" w:rsidRPr="00F8351D" w:rsidRDefault="005D1CD7" w:rsidP="007031EA">
      <w:pPr>
        <w:pStyle w:val="10"/>
        <w:ind w:left="910" w:right="364" w:hanging="273"/>
      </w:pPr>
    </w:p>
    <w:p w14:paraId="13F6F8D6" w14:textId="6DA8C3DC" w:rsidR="005D1CD7" w:rsidRDefault="005D1CD7" w:rsidP="00F73CFA">
      <w:pPr>
        <w:pStyle w:val="11"/>
        <w:ind w:left="273"/>
      </w:pPr>
      <w:r>
        <w:rPr>
          <w:rFonts w:hint="eastAsia"/>
        </w:rPr>
        <w:t xml:space="preserve">2.2 </w:t>
      </w:r>
      <w:r w:rsidR="00A8618D">
        <w:rPr>
          <w:rFonts w:hint="eastAsia"/>
        </w:rPr>
        <w:t>정보보호 최고책임자</w:t>
      </w:r>
      <w:r w:rsidR="00FD60C5">
        <w:rPr>
          <w:rFonts w:hint="eastAsia"/>
        </w:rPr>
        <w:t>(</w:t>
      </w:r>
      <w:r w:rsidR="00005763" w:rsidRPr="00005763">
        <w:t>CISO, Chief Information Security Officer)</w:t>
      </w:r>
    </w:p>
    <w:p w14:paraId="52F1C1B9" w14:textId="3795EC99" w:rsidR="005D1CD7" w:rsidRDefault="005D1CD7" w:rsidP="007031EA">
      <w:pPr>
        <w:pStyle w:val="10"/>
        <w:ind w:left="910" w:right="364" w:hanging="273"/>
      </w:pPr>
      <w:r>
        <w:rPr>
          <w:rFonts w:hint="eastAsia"/>
        </w:rPr>
        <w:t xml:space="preserve">1) </w:t>
      </w:r>
      <w:r w:rsidR="00A8618D">
        <w:rPr>
          <w:rFonts w:hint="eastAsia"/>
        </w:rPr>
        <w:t>정보보호 최고책임자</w:t>
      </w:r>
      <w:r>
        <w:rPr>
          <w:rFonts w:hint="eastAsia"/>
        </w:rPr>
        <w:t xml:space="preserve">는 </w:t>
      </w:r>
      <w:r w:rsidR="008F3C3C">
        <w:rPr>
          <w:rFonts w:hint="eastAsia"/>
        </w:rPr>
        <w:t>정보보호</w:t>
      </w:r>
      <w:r w:rsidR="007B2B5C">
        <w:rPr>
          <w:rFonts w:hint="eastAsia"/>
        </w:rPr>
        <w:t xml:space="preserve"> </w:t>
      </w:r>
      <w:r w:rsidR="00522293">
        <w:rPr>
          <w:rFonts w:hint="eastAsia"/>
        </w:rPr>
        <w:t xml:space="preserve">정책을 실행하고, </w:t>
      </w:r>
      <w:r w:rsidR="00675ACA">
        <w:rPr>
          <w:rFonts w:hint="eastAsia"/>
        </w:rPr>
        <w:t>정보</w:t>
      </w:r>
      <w:r w:rsidR="007B2B5C">
        <w:rPr>
          <w:rFonts w:hint="eastAsia"/>
        </w:rPr>
        <w:t xml:space="preserve"> 자산 운용 관리에 관한 책임과 권한이 있다.</w:t>
      </w:r>
    </w:p>
    <w:p w14:paraId="5193DC84" w14:textId="2D034A25" w:rsidR="00EE4954" w:rsidRPr="00522293" w:rsidRDefault="00522293" w:rsidP="007031EA">
      <w:pPr>
        <w:pStyle w:val="10"/>
        <w:ind w:left="910" w:right="364" w:hanging="273"/>
      </w:pPr>
      <w:r>
        <w:rPr>
          <w:rFonts w:hint="eastAsia"/>
        </w:rPr>
        <w:t xml:space="preserve">2) </w:t>
      </w:r>
      <w:r w:rsidR="00A8618D">
        <w:rPr>
          <w:rFonts w:hint="eastAsia"/>
        </w:rPr>
        <w:t>정보보호 최고책임자</w:t>
      </w:r>
      <w:r>
        <w:rPr>
          <w:rFonts w:hint="eastAsia"/>
        </w:rPr>
        <w:t xml:space="preserve">는 </w:t>
      </w:r>
      <w:r w:rsidR="00675ACA">
        <w:rPr>
          <w:rFonts w:hint="eastAsia"/>
        </w:rPr>
        <w:t xml:space="preserve">정보 </w:t>
      </w:r>
      <w:r>
        <w:rPr>
          <w:rFonts w:hint="eastAsia"/>
        </w:rPr>
        <w:t>자산의</w:t>
      </w:r>
      <w:r w:rsidR="00DB443D">
        <w:rPr>
          <w:rFonts w:hint="eastAsia"/>
        </w:rPr>
        <w:t xml:space="preserve"> 기술적 측면과 운영적 측면의 전략을 수립하고 적용할 책임과 권한이 있다.</w:t>
      </w:r>
    </w:p>
    <w:p w14:paraId="274483DF" w14:textId="77777777" w:rsidR="00EE4954" w:rsidRDefault="00EE4954" w:rsidP="007031EA">
      <w:pPr>
        <w:pStyle w:val="10"/>
        <w:ind w:left="910" w:right="364" w:hanging="273"/>
      </w:pPr>
    </w:p>
    <w:p w14:paraId="2E3DC2D2" w14:textId="4B913731" w:rsidR="00B0244F" w:rsidRDefault="00B0244F" w:rsidP="00B0244F">
      <w:pPr>
        <w:pStyle w:val="11"/>
        <w:ind w:left="273"/>
      </w:pPr>
      <w:r>
        <w:rPr>
          <w:rFonts w:hint="eastAsia"/>
        </w:rPr>
        <w:t xml:space="preserve">2.3 </w:t>
      </w:r>
      <w:r w:rsidR="00EE6860">
        <w:rPr>
          <w:rFonts w:hint="eastAsia"/>
        </w:rPr>
        <w:t>IT 관리자</w:t>
      </w:r>
      <w:r>
        <w:rPr>
          <w:rFonts w:hint="eastAsia"/>
        </w:rPr>
        <w:t>(IT 하드웨어 관리자)</w:t>
      </w:r>
    </w:p>
    <w:p w14:paraId="64C7FFE6" w14:textId="056035BE" w:rsidR="00B0244F" w:rsidRDefault="00B0244F" w:rsidP="007031EA">
      <w:pPr>
        <w:pStyle w:val="10"/>
        <w:ind w:left="910" w:right="364" w:hanging="273"/>
      </w:pPr>
      <w:r>
        <w:rPr>
          <w:rFonts w:hint="eastAsia"/>
        </w:rPr>
        <w:t xml:space="preserve">1) </w:t>
      </w:r>
      <w:r w:rsidR="00EE6860">
        <w:rPr>
          <w:rFonts w:hint="eastAsia"/>
        </w:rPr>
        <w:t>IT 관리자</w:t>
      </w:r>
      <w:r w:rsidR="00CF324E">
        <w:rPr>
          <w:rFonts w:hint="eastAsia"/>
        </w:rPr>
        <w:t>는 사내 IT하드웨어와 단말기 등 물적 정보자산</w:t>
      </w:r>
      <w:r w:rsidR="003563B1">
        <w:rPr>
          <w:rFonts w:hint="eastAsia"/>
        </w:rPr>
        <w:t>, 네트워크 관리 등 기술적 관리를 담당하는 전문 인력을 말한다.</w:t>
      </w:r>
    </w:p>
    <w:p w14:paraId="3BD8B092" w14:textId="62BD1CD9" w:rsidR="003563B1" w:rsidRDefault="003563B1" w:rsidP="007031EA">
      <w:pPr>
        <w:pStyle w:val="10"/>
        <w:ind w:left="910" w:right="364" w:hanging="273"/>
      </w:pPr>
      <w:r>
        <w:rPr>
          <w:rFonts w:hint="eastAsia"/>
        </w:rPr>
        <w:t xml:space="preserve">2) </w:t>
      </w:r>
      <w:r w:rsidR="00EE6860">
        <w:rPr>
          <w:rFonts w:hint="eastAsia"/>
        </w:rPr>
        <w:t>IT 관리자</w:t>
      </w:r>
      <w:r>
        <w:rPr>
          <w:rFonts w:hint="eastAsia"/>
        </w:rPr>
        <w:t xml:space="preserve">는 사내 </w:t>
      </w:r>
      <w:r w:rsidR="006425BA">
        <w:rPr>
          <w:rFonts w:hint="eastAsia"/>
        </w:rPr>
        <w:t>물적 정보 자산의 보안과 기능을 관리할 실무적인 책임과 권한이 있다.</w:t>
      </w:r>
    </w:p>
    <w:p w14:paraId="330EDFA9" w14:textId="77777777" w:rsidR="00B0244F" w:rsidRPr="008B313A" w:rsidRDefault="00B0244F" w:rsidP="007031EA">
      <w:pPr>
        <w:pStyle w:val="10"/>
        <w:ind w:left="910" w:right="364" w:hanging="273"/>
      </w:pPr>
    </w:p>
    <w:p w14:paraId="157FD75D" w14:textId="22B57FD8" w:rsidR="00853C4D" w:rsidRDefault="00853C4D" w:rsidP="00917D4F">
      <w:pPr>
        <w:pStyle w:val="1"/>
      </w:pPr>
      <w:r>
        <w:rPr>
          <w:rFonts w:hint="eastAsia"/>
        </w:rPr>
        <w:t>3</w:t>
      </w:r>
      <w:r>
        <w:t xml:space="preserve">. </w:t>
      </w:r>
      <w:r w:rsidR="005B3332">
        <w:rPr>
          <w:rFonts w:hint="eastAsia"/>
        </w:rPr>
        <w:t>용어의 정의 (</w:t>
      </w:r>
      <w:r w:rsidR="008F3C3C">
        <w:rPr>
          <w:rFonts w:hint="eastAsia"/>
        </w:rPr>
        <w:t>정보보호</w:t>
      </w:r>
      <w:r w:rsidR="00A37C19">
        <w:rPr>
          <w:rFonts w:hint="eastAsia"/>
        </w:rPr>
        <w:t xml:space="preserve"> 자산</w:t>
      </w:r>
      <w:r w:rsidR="005B3332">
        <w:rPr>
          <w:rFonts w:hint="eastAsia"/>
        </w:rPr>
        <w:t>의 정의)</w:t>
      </w:r>
    </w:p>
    <w:p w14:paraId="7BE6A950" w14:textId="3E0DDA1D" w:rsidR="004C186E" w:rsidRDefault="004C186E" w:rsidP="00917D4F">
      <w:pPr>
        <w:pStyle w:val="11"/>
        <w:ind w:left="273"/>
      </w:pPr>
      <w:r>
        <w:rPr>
          <w:rFonts w:hint="eastAsia"/>
        </w:rPr>
        <w:t xml:space="preserve">3.1 </w:t>
      </w:r>
      <w:r w:rsidR="000B5436">
        <w:rPr>
          <w:rFonts w:hint="eastAsia"/>
        </w:rPr>
        <w:t>정보자산 관련 용어의 정의</w:t>
      </w:r>
    </w:p>
    <w:p w14:paraId="1BEF03CA" w14:textId="150AE62C" w:rsidR="000B5436" w:rsidRPr="000B5436" w:rsidRDefault="000B5436" w:rsidP="000B5436">
      <w:pPr>
        <w:pStyle w:val="10"/>
        <w:ind w:left="910" w:right="364" w:hanging="273"/>
      </w:pPr>
      <w:r w:rsidRPr="000B5436">
        <w:t>1</w:t>
      </w:r>
      <w:r>
        <w:rPr>
          <w:rFonts w:hint="eastAsia"/>
        </w:rPr>
        <w:t>)</w:t>
      </w:r>
      <w:r w:rsidRPr="000B5436">
        <w:t xml:space="preserve"> </w:t>
      </w:r>
      <w:r w:rsidR="000B6523">
        <w:rPr>
          <w:rFonts w:hint="eastAsia"/>
        </w:rPr>
        <w:t>(</w:t>
      </w:r>
      <w:r w:rsidR="008F3C3C">
        <w:rPr>
          <w:rFonts w:hint="eastAsia"/>
        </w:rPr>
        <w:t>정보보호</w:t>
      </w:r>
      <w:r w:rsidR="000B6523">
        <w:rPr>
          <w:rFonts w:hint="eastAsia"/>
        </w:rPr>
        <w:t xml:space="preserve"> </w:t>
      </w:r>
      <w:proofErr w:type="gramStart"/>
      <w:r w:rsidR="000B6523">
        <w:rPr>
          <w:rFonts w:hint="eastAsia"/>
        </w:rPr>
        <w:t>물적자산</w:t>
      </w:r>
      <w:r w:rsidR="002D4485">
        <w:rPr>
          <w:rFonts w:hint="eastAsia"/>
        </w:rPr>
        <w:t xml:space="preserve"> :</w:t>
      </w:r>
      <w:proofErr w:type="gramEnd"/>
      <w:r w:rsidR="002D4485">
        <w:rPr>
          <w:rFonts w:hint="eastAsia"/>
        </w:rPr>
        <w:t xml:space="preserve"> 정보자산</w:t>
      </w:r>
      <w:r w:rsidR="000B6523">
        <w:rPr>
          <w:rFonts w:hint="eastAsia"/>
        </w:rPr>
        <w:t xml:space="preserve">) </w:t>
      </w:r>
      <w:r w:rsidRPr="000B5436">
        <w:rPr>
          <w:rFonts w:hint="eastAsia"/>
        </w:rPr>
        <w:t>정보</w:t>
      </w:r>
      <w:r w:rsidRPr="000B5436">
        <w:t>(</w:t>
      </w:r>
      <w:r w:rsidRPr="000B5436">
        <w:rPr>
          <w:rFonts w:hint="eastAsia"/>
        </w:rPr>
        <w:t>데이터</w:t>
      </w:r>
      <w:r w:rsidRPr="000B5436">
        <w:t xml:space="preserve">) </w:t>
      </w:r>
      <w:r w:rsidRPr="000B5436">
        <w:rPr>
          <w:rFonts w:hint="eastAsia"/>
        </w:rPr>
        <w:t>자체와</w:t>
      </w:r>
      <w:r w:rsidRPr="000B5436">
        <w:t xml:space="preserve"> </w:t>
      </w:r>
      <w:r w:rsidRPr="000B5436">
        <w:rPr>
          <w:rFonts w:hint="eastAsia"/>
        </w:rPr>
        <w:t>정보를</w:t>
      </w:r>
      <w:r w:rsidRPr="000B5436">
        <w:t xml:space="preserve"> </w:t>
      </w:r>
      <w:r w:rsidRPr="000B5436">
        <w:rPr>
          <w:rFonts w:hint="eastAsia"/>
        </w:rPr>
        <w:t>수집</w:t>
      </w:r>
      <w:r w:rsidRPr="000B5436">
        <w:t xml:space="preserve">, </w:t>
      </w:r>
      <w:r w:rsidRPr="000B5436">
        <w:rPr>
          <w:rFonts w:hint="eastAsia"/>
        </w:rPr>
        <w:t>처리</w:t>
      </w:r>
      <w:r w:rsidRPr="000B5436">
        <w:t xml:space="preserve">, </w:t>
      </w:r>
      <w:r w:rsidRPr="000B5436">
        <w:rPr>
          <w:rFonts w:hint="eastAsia"/>
        </w:rPr>
        <w:t>전송</w:t>
      </w:r>
      <w:r w:rsidRPr="000B5436">
        <w:t xml:space="preserve">, </w:t>
      </w:r>
      <w:r w:rsidRPr="000B5436">
        <w:rPr>
          <w:rFonts w:hint="eastAsia"/>
        </w:rPr>
        <w:t>보관</w:t>
      </w:r>
      <w:r w:rsidRPr="000B5436">
        <w:t xml:space="preserve">, </w:t>
      </w:r>
      <w:r w:rsidRPr="000B5436">
        <w:rPr>
          <w:rFonts w:hint="eastAsia"/>
        </w:rPr>
        <w:t>폐기</w:t>
      </w:r>
      <w:r w:rsidRPr="000B5436">
        <w:t xml:space="preserve">, </w:t>
      </w:r>
      <w:r w:rsidRPr="000B5436">
        <w:rPr>
          <w:rFonts w:hint="eastAsia"/>
        </w:rPr>
        <w:t>보호하는</w:t>
      </w:r>
      <w:r w:rsidRPr="000B5436">
        <w:t xml:space="preserve"> </w:t>
      </w:r>
      <w:r w:rsidRPr="000B5436">
        <w:rPr>
          <w:rFonts w:hint="eastAsia"/>
        </w:rPr>
        <w:t>시스템</w:t>
      </w:r>
      <w:r w:rsidR="000B6523">
        <w:rPr>
          <w:rFonts w:hint="eastAsia"/>
        </w:rPr>
        <w:t xml:space="preserve"> 그리고</w:t>
      </w:r>
      <w:r w:rsidRPr="000B5436">
        <w:t xml:space="preserve"> </w:t>
      </w:r>
      <w:r w:rsidR="008F3C3C">
        <w:rPr>
          <w:rFonts w:hint="eastAsia"/>
        </w:rPr>
        <w:t>정보보호</w:t>
      </w:r>
      <w:r w:rsidR="008F3C3C">
        <w:t>와</w:t>
      </w:r>
      <w:r w:rsidRPr="000B5436">
        <w:t xml:space="preserve"> </w:t>
      </w:r>
      <w:r w:rsidRPr="000B5436">
        <w:rPr>
          <w:rFonts w:hint="eastAsia"/>
        </w:rPr>
        <w:t>관련된</w:t>
      </w:r>
      <w:r w:rsidRPr="000B5436">
        <w:t xml:space="preserve"> </w:t>
      </w:r>
      <w:r w:rsidRPr="000B5436">
        <w:rPr>
          <w:rFonts w:hint="eastAsia"/>
        </w:rPr>
        <w:t>유</w:t>
      </w:r>
      <w:r w:rsidR="003B4DA6">
        <w:rPr>
          <w:rFonts w:hint="eastAsia"/>
        </w:rPr>
        <w:t xml:space="preserve">형, </w:t>
      </w:r>
      <w:r w:rsidRPr="000B5436">
        <w:rPr>
          <w:rFonts w:hint="eastAsia"/>
        </w:rPr>
        <w:t>무형의</w:t>
      </w:r>
      <w:r w:rsidRPr="000B5436">
        <w:t xml:space="preserve"> </w:t>
      </w:r>
      <w:r w:rsidRPr="000B5436">
        <w:rPr>
          <w:rFonts w:hint="eastAsia"/>
        </w:rPr>
        <w:t>모든</w:t>
      </w:r>
      <w:r w:rsidRPr="000B5436">
        <w:t xml:space="preserve"> </w:t>
      </w:r>
      <w:r w:rsidRPr="000B5436">
        <w:rPr>
          <w:rFonts w:hint="eastAsia"/>
        </w:rPr>
        <w:t>자산</w:t>
      </w:r>
      <w:r w:rsidR="003B4DA6">
        <w:rPr>
          <w:rFonts w:hint="eastAsia"/>
        </w:rPr>
        <w:t>을</w:t>
      </w:r>
      <w:r w:rsidRPr="000B5436">
        <w:t xml:space="preserve"> </w:t>
      </w:r>
      <w:r w:rsidR="003B4DA6">
        <w:rPr>
          <w:rFonts w:hint="eastAsia"/>
        </w:rPr>
        <w:t>말</w:t>
      </w:r>
      <w:r w:rsidRPr="000B5436">
        <w:rPr>
          <w:rFonts w:hint="eastAsia"/>
        </w:rPr>
        <w:t>한다</w:t>
      </w:r>
      <w:r w:rsidRPr="000B5436">
        <w:t>.</w:t>
      </w:r>
    </w:p>
    <w:p w14:paraId="3B710F69" w14:textId="7CCFB0CF" w:rsidR="000B5436" w:rsidRPr="000B5436" w:rsidRDefault="000B5436" w:rsidP="000B5436">
      <w:pPr>
        <w:pStyle w:val="10"/>
        <w:ind w:left="910" w:right="364" w:hanging="273"/>
      </w:pPr>
      <w:r w:rsidRPr="000B5436">
        <w:t>2</w:t>
      </w:r>
      <w:r w:rsidR="00772E45">
        <w:rPr>
          <w:rFonts w:hint="eastAsia"/>
        </w:rPr>
        <w:t>)</w:t>
      </w:r>
      <w:r w:rsidRPr="000B5436">
        <w:t xml:space="preserve"> </w:t>
      </w:r>
      <w:r w:rsidR="00E22029">
        <w:rPr>
          <w:rFonts w:hint="eastAsia"/>
        </w:rPr>
        <w:t>(</w:t>
      </w:r>
      <w:r w:rsidR="008F3C3C">
        <w:rPr>
          <w:rFonts w:hint="eastAsia"/>
        </w:rPr>
        <w:t>정보보호</w:t>
      </w:r>
      <w:r w:rsidR="00E22029">
        <w:rPr>
          <w:rFonts w:hint="eastAsia"/>
        </w:rPr>
        <w:t xml:space="preserve"> 시스템) </w:t>
      </w:r>
      <w:r w:rsidRPr="000B5436">
        <w:rPr>
          <w:rFonts w:hint="eastAsia"/>
        </w:rPr>
        <w:t>서버</w:t>
      </w:r>
      <w:r w:rsidRPr="000B5436">
        <w:t xml:space="preserve">, </w:t>
      </w:r>
      <w:r w:rsidRPr="000B5436">
        <w:rPr>
          <w:rFonts w:hint="eastAsia"/>
        </w:rPr>
        <w:t>네트워크장비</w:t>
      </w:r>
      <w:r w:rsidRPr="000B5436">
        <w:t xml:space="preserve">, </w:t>
      </w:r>
      <w:r w:rsidRPr="000B5436">
        <w:rPr>
          <w:rFonts w:hint="eastAsia"/>
        </w:rPr>
        <w:t>보안장비</w:t>
      </w:r>
      <w:r w:rsidRPr="000B5436">
        <w:t xml:space="preserve">, </w:t>
      </w:r>
      <w:r w:rsidRPr="000B5436">
        <w:rPr>
          <w:rFonts w:hint="eastAsia"/>
        </w:rPr>
        <w:t>데이터베이스</w:t>
      </w:r>
      <w:r w:rsidRPr="000B5436">
        <w:t xml:space="preserve">, </w:t>
      </w:r>
      <w:r w:rsidRPr="000B5436">
        <w:rPr>
          <w:rFonts w:hint="eastAsia"/>
        </w:rPr>
        <w:t>응용프로그램</w:t>
      </w:r>
      <w:r w:rsidRPr="000B5436">
        <w:t xml:space="preserve"> </w:t>
      </w:r>
      <w:r w:rsidRPr="000B5436">
        <w:rPr>
          <w:rFonts w:hint="eastAsia"/>
        </w:rPr>
        <w:t>등</w:t>
      </w:r>
      <w:r w:rsidRPr="000B5436">
        <w:t xml:space="preserve"> </w:t>
      </w:r>
      <w:r w:rsidRPr="000B5436">
        <w:rPr>
          <w:rFonts w:hint="eastAsia"/>
        </w:rPr>
        <w:t>정보</w:t>
      </w:r>
      <w:r w:rsidRPr="000B5436">
        <w:t xml:space="preserve"> </w:t>
      </w:r>
      <w:r w:rsidRPr="000B5436">
        <w:rPr>
          <w:rFonts w:hint="eastAsia"/>
        </w:rPr>
        <w:t>보안</w:t>
      </w:r>
      <w:r w:rsidRPr="000B5436">
        <w:t xml:space="preserve"> </w:t>
      </w:r>
      <w:r w:rsidRPr="000B5436">
        <w:rPr>
          <w:rFonts w:hint="eastAsia"/>
        </w:rPr>
        <w:t>시스템</w:t>
      </w:r>
      <w:r w:rsidRPr="000B5436">
        <w:t xml:space="preserve"> </w:t>
      </w:r>
      <w:r w:rsidRPr="000B5436">
        <w:rPr>
          <w:rFonts w:hint="eastAsia"/>
        </w:rPr>
        <w:t>운영을</w:t>
      </w:r>
      <w:r w:rsidRPr="000B5436">
        <w:t xml:space="preserve"> </w:t>
      </w:r>
      <w:r w:rsidRPr="000B5436">
        <w:rPr>
          <w:rFonts w:hint="eastAsia"/>
        </w:rPr>
        <w:t>위한</w:t>
      </w:r>
      <w:r w:rsidRPr="000B5436">
        <w:t xml:space="preserve"> </w:t>
      </w:r>
      <w:r w:rsidRPr="000B5436">
        <w:rPr>
          <w:rFonts w:hint="eastAsia"/>
        </w:rPr>
        <w:t>기기와</w:t>
      </w:r>
      <w:r w:rsidRPr="000B5436">
        <w:t xml:space="preserve"> </w:t>
      </w:r>
      <w:r w:rsidRPr="000B5436">
        <w:rPr>
          <w:rFonts w:hint="eastAsia"/>
        </w:rPr>
        <w:t>소프트웨어</w:t>
      </w:r>
      <w:r w:rsidR="00772E45">
        <w:rPr>
          <w:rFonts w:hint="eastAsia"/>
        </w:rPr>
        <w:t xml:space="preserve"> 일체</w:t>
      </w:r>
      <w:r w:rsidRPr="000B5436">
        <w:rPr>
          <w:rFonts w:hint="eastAsia"/>
        </w:rPr>
        <w:t>를</w:t>
      </w:r>
      <w:r w:rsidRPr="000B5436">
        <w:t xml:space="preserve"> </w:t>
      </w:r>
      <w:r w:rsidRPr="000B5436">
        <w:rPr>
          <w:rFonts w:hint="eastAsia"/>
        </w:rPr>
        <w:t>말한다</w:t>
      </w:r>
      <w:r w:rsidRPr="000B5436">
        <w:t xml:space="preserve">. </w:t>
      </w:r>
    </w:p>
    <w:p w14:paraId="7B68FD5E" w14:textId="64A7E376" w:rsidR="000B5436" w:rsidRPr="000B5436" w:rsidRDefault="000B5436" w:rsidP="000B5436">
      <w:pPr>
        <w:pStyle w:val="10"/>
        <w:ind w:left="910" w:right="364" w:hanging="273"/>
      </w:pPr>
      <w:r w:rsidRPr="000B5436">
        <w:lastRenderedPageBreak/>
        <w:t>3</w:t>
      </w:r>
      <w:r w:rsidR="00772E45">
        <w:rPr>
          <w:rFonts w:hint="eastAsia"/>
        </w:rPr>
        <w:t>)</w:t>
      </w:r>
      <w:r w:rsidRPr="000B5436">
        <w:t xml:space="preserve"> </w:t>
      </w:r>
      <w:r w:rsidR="00B245C0">
        <w:rPr>
          <w:rFonts w:hint="eastAsia"/>
        </w:rPr>
        <w:t>(</w:t>
      </w:r>
      <w:proofErr w:type="gramStart"/>
      <w:r w:rsidRPr="000B5436">
        <w:rPr>
          <w:rFonts w:hint="eastAsia"/>
        </w:rPr>
        <w:t>기밀성</w:t>
      </w:r>
      <w:r w:rsidR="00A56A58">
        <w:rPr>
          <w:rFonts w:hint="eastAsia"/>
        </w:rPr>
        <w:t xml:space="preserve"> :</w:t>
      </w:r>
      <w:proofErr w:type="gramEnd"/>
      <w:r w:rsidR="00A56A58">
        <w:rPr>
          <w:rFonts w:hint="eastAsia"/>
        </w:rPr>
        <w:t xml:space="preserve"> </w:t>
      </w:r>
      <w:r w:rsidRPr="000B5436">
        <w:t>Confidentiality</w:t>
      </w:r>
      <w:r w:rsidR="00B245C0">
        <w:rPr>
          <w:rFonts w:hint="eastAsia"/>
        </w:rPr>
        <w:t>)</w:t>
      </w:r>
      <w:r w:rsidRPr="000B5436">
        <w:t xml:space="preserve"> </w:t>
      </w:r>
      <w:r w:rsidRPr="000B5436">
        <w:rPr>
          <w:rFonts w:hint="eastAsia"/>
        </w:rPr>
        <w:t>정보자산</w:t>
      </w:r>
      <w:r w:rsidR="008B71E8">
        <w:rPr>
          <w:rFonts w:hint="eastAsia"/>
        </w:rPr>
        <w:t>의</w:t>
      </w:r>
      <w:r w:rsidRPr="000B5436">
        <w:t xml:space="preserve"> </w:t>
      </w:r>
      <w:r w:rsidRPr="000B5436">
        <w:rPr>
          <w:rFonts w:hint="eastAsia"/>
        </w:rPr>
        <w:t>허가</w:t>
      </w:r>
      <w:r w:rsidR="00B245C0">
        <w:rPr>
          <w:rFonts w:hint="eastAsia"/>
        </w:rPr>
        <w:t xml:space="preserve"> </w:t>
      </w:r>
      <w:r w:rsidRPr="000B5436">
        <w:rPr>
          <w:rFonts w:hint="eastAsia"/>
        </w:rPr>
        <w:t>받지</w:t>
      </w:r>
      <w:r w:rsidRPr="000B5436">
        <w:t xml:space="preserve"> </w:t>
      </w:r>
      <w:r w:rsidRPr="000B5436">
        <w:rPr>
          <w:rFonts w:hint="eastAsia"/>
        </w:rPr>
        <w:t>노출</w:t>
      </w:r>
      <w:r w:rsidR="008B71E8">
        <w:rPr>
          <w:rFonts w:hint="eastAsia"/>
        </w:rPr>
        <w:t>을 방지하는</w:t>
      </w:r>
      <w:r w:rsidRPr="000B5436">
        <w:t xml:space="preserve"> </w:t>
      </w:r>
      <w:r w:rsidRPr="000B5436">
        <w:rPr>
          <w:rFonts w:hint="eastAsia"/>
        </w:rPr>
        <w:t>기능을</w:t>
      </w:r>
      <w:r w:rsidRPr="000B5436">
        <w:t xml:space="preserve"> </w:t>
      </w:r>
      <w:r w:rsidRPr="000B5436">
        <w:rPr>
          <w:rFonts w:hint="eastAsia"/>
        </w:rPr>
        <w:t>말한다</w:t>
      </w:r>
      <w:r w:rsidRPr="000B5436">
        <w:t>.</w:t>
      </w:r>
    </w:p>
    <w:p w14:paraId="05CCF145" w14:textId="695A9386" w:rsidR="000B5436" w:rsidRPr="000B5436" w:rsidRDefault="000B5436" w:rsidP="000B5436">
      <w:pPr>
        <w:pStyle w:val="10"/>
        <w:ind w:left="910" w:right="364" w:hanging="273"/>
      </w:pPr>
      <w:r w:rsidRPr="000B5436">
        <w:t>4</w:t>
      </w:r>
      <w:r w:rsidR="00314325">
        <w:rPr>
          <w:rFonts w:hint="eastAsia"/>
        </w:rPr>
        <w:t>)</w:t>
      </w:r>
      <w:r w:rsidRPr="000B5436">
        <w:t xml:space="preserve"> </w:t>
      </w:r>
      <w:r w:rsidR="00314325">
        <w:rPr>
          <w:rFonts w:hint="eastAsia"/>
        </w:rPr>
        <w:t>(</w:t>
      </w:r>
      <w:proofErr w:type="gramStart"/>
      <w:r w:rsidRPr="000B5436">
        <w:rPr>
          <w:rFonts w:hint="eastAsia"/>
        </w:rPr>
        <w:t>무결성</w:t>
      </w:r>
      <w:r w:rsidR="00A56A58">
        <w:rPr>
          <w:rFonts w:hint="eastAsia"/>
        </w:rPr>
        <w:t xml:space="preserve"> :</w:t>
      </w:r>
      <w:proofErr w:type="gramEnd"/>
      <w:r w:rsidR="00A56A58">
        <w:rPr>
          <w:rFonts w:hint="eastAsia"/>
        </w:rPr>
        <w:t xml:space="preserve"> </w:t>
      </w:r>
      <w:r w:rsidRPr="000B5436">
        <w:t>Integrity</w:t>
      </w:r>
      <w:r w:rsidR="00314325">
        <w:rPr>
          <w:rFonts w:hint="eastAsia"/>
        </w:rPr>
        <w:t>)</w:t>
      </w:r>
      <w:r w:rsidRPr="000B5436">
        <w:t xml:space="preserve"> </w:t>
      </w:r>
      <w:r w:rsidRPr="000B5436">
        <w:rPr>
          <w:rFonts w:hint="eastAsia"/>
        </w:rPr>
        <w:t>정보자산</w:t>
      </w:r>
      <w:r w:rsidR="00314325">
        <w:rPr>
          <w:rFonts w:hint="eastAsia"/>
        </w:rPr>
        <w:t>의 허가 받지 않은 임의 변경</w:t>
      </w:r>
      <w:r w:rsidRPr="000B5436">
        <w:rPr>
          <w:rFonts w:hint="eastAsia"/>
        </w:rPr>
        <w:t>을</w:t>
      </w:r>
      <w:r w:rsidRPr="000B5436">
        <w:t xml:space="preserve"> </w:t>
      </w:r>
      <w:r w:rsidR="00314325">
        <w:rPr>
          <w:rFonts w:hint="eastAsia"/>
        </w:rPr>
        <w:t>방지하는</w:t>
      </w:r>
      <w:r w:rsidRPr="000B5436">
        <w:t xml:space="preserve"> </w:t>
      </w:r>
      <w:r w:rsidRPr="000B5436">
        <w:rPr>
          <w:rFonts w:hint="eastAsia"/>
        </w:rPr>
        <w:t>보호</w:t>
      </w:r>
      <w:r w:rsidRPr="000B5436">
        <w:t xml:space="preserve"> </w:t>
      </w:r>
      <w:r w:rsidRPr="000B5436">
        <w:rPr>
          <w:rFonts w:hint="eastAsia"/>
        </w:rPr>
        <w:t>기능을</w:t>
      </w:r>
      <w:r w:rsidRPr="000B5436">
        <w:t xml:space="preserve"> </w:t>
      </w:r>
      <w:r w:rsidRPr="000B5436">
        <w:rPr>
          <w:rFonts w:hint="eastAsia"/>
        </w:rPr>
        <w:t>말한다</w:t>
      </w:r>
      <w:r w:rsidRPr="000B5436">
        <w:t>.</w:t>
      </w:r>
    </w:p>
    <w:p w14:paraId="225089C2" w14:textId="1243D5DE" w:rsidR="000B5436" w:rsidRDefault="000B5436" w:rsidP="000B5436">
      <w:pPr>
        <w:pStyle w:val="10"/>
        <w:ind w:left="910" w:right="364" w:hanging="273"/>
      </w:pPr>
      <w:r w:rsidRPr="000B5436">
        <w:t xml:space="preserve">5. </w:t>
      </w:r>
      <w:r w:rsidR="00D053E8">
        <w:rPr>
          <w:rFonts w:hint="eastAsia"/>
        </w:rPr>
        <w:t>(</w:t>
      </w:r>
      <w:proofErr w:type="gramStart"/>
      <w:r w:rsidRPr="000B5436">
        <w:rPr>
          <w:rFonts w:hint="eastAsia"/>
        </w:rPr>
        <w:t>가용성</w:t>
      </w:r>
      <w:r w:rsidR="00A56A58">
        <w:rPr>
          <w:rFonts w:hint="eastAsia"/>
        </w:rPr>
        <w:t xml:space="preserve"> :</w:t>
      </w:r>
      <w:proofErr w:type="gramEnd"/>
      <w:r w:rsidR="00A56A58">
        <w:rPr>
          <w:rFonts w:hint="eastAsia"/>
        </w:rPr>
        <w:t xml:space="preserve"> </w:t>
      </w:r>
      <w:r w:rsidRPr="000B5436">
        <w:t>Availability</w:t>
      </w:r>
      <w:r w:rsidR="00D053E8">
        <w:rPr>
          <w:rFonts w:hint="eastAsia"/>
        </w:rPr>
        <w:t>) 권한을 가진</w:t>
      </w:r>
      <w:r w:rsidRPr="000B5436">
        <w:t xml:space="preserve"> </w:t>
      </w:r>
      <w:r w:rsidRPr="000B5436">
        <w:rPr>
          <w:rFonts w:hint="eastAsia"/>
        </w:rPr>
        <w:t>사용자가</w:t>
      </w:r>
      <w:r w:rsidRPr="000B5436">
        <w:t xml:space="preserve"> </w:t>
      </w:r>
      <w:r w:rsidRPr="000B5436">
        <w:rPr>
          <w:rFonts w:hint="eastAsia"/>
        </w:rPr>
        <w:t>필요로</w:t>
      </w:r>
      <w:r w:rsidRPr="000B5436">
        <w:t xml:space="preserve"> </w:t>
      </w:r>
      <w:r w:rsidRPr="000B5436">
        <w:rPr>
          <w:rFonts w:hint="eastAsia"/>
        </w:rPr>
        <w:t>할</w:t>
      </w:r>
      <w:r w:rsidRPr="000B5436">
        <w:t xml:space="preserve"> </w:t>
      </w:r>
      <w:r w:rsidRPr="000B5436">
        <w:rPr>
          <w:rFonts w:hint="eastAsia"/>
        </w:rPr>
        <w:t>때</w:t>
      </w:r>
      <w:r w:rsidRPr="000B5436">
        <w:t xml:space="preserve">, </w:t>
      </w:r>
      <w:r w:rsidRPr="000B5436">
        <w:rPr>
          <w:rFonts w:hint="eastAsia"/>
        </w:rPr>
        <w:t>지체</w:t>
      </w:r>
      <w:r w:rsidRPr="000B5436">
        <w:t xml:space="preserve"> </w:t>
      </w:r>
      <w:r w:rsidRPr="000B5436">
        <w:rPr>
          <w:rFonts w:hint="eastAsia"/>
        </w:rPr>
        <w:t>없이</w:t>
      </w:r>
      <w:r w:rsidRPr="000B5436">
        <w:t xml:space="preserve"> </w:t>
      </w:r>
      <w:r w:rsidR="00D053E8">
        <w:rPr>
          <w:rFonts w:hint="eastAsia"/>
        </w:rPr>
        <w:t xml:space="preserve">정보 </w:t>
      </w:r>
      <w:r w:rsidRPr="000B5436">
        <w:rPr>
          <w:rFonts w:hint="eastAsia"/>
        </w:rPr>
        <w:t>자원에</w:t>
      </w:r>
      <w:r w:rsidRPr="000B5436">
        <w:t xml:space="preserve"> </w:t>
      </w:r>
      <w:r w:rsidRPr="000B5436">
        <w:rPr>
          <w:rFonts w:hint="eastAsia"/>
        </w:rPr>
        <w:t>접근</w:t>
      </w:r>
      <w:r w:rsidR="00D053E8">
        <w:rPr>
          <w:rFonts w:hint="eastAsia"/>
        </w:rPr>
        <w:t>,</w:t>
      </w:r>
      <w:r w:rsidRPr="000B5436">
        <w:t xml:space="preserve"> </w:t>
      </w:r>
      <w:r w:rsidRPr="000B5436">
        <w:rPr>
          <w:rFonts w:hint="eastAsia"/>
        </w:rPr>
        <w:t>사용하도록</w:t>
      </w:r>
      <w:r w:rsidRPr="000B5436">
        <w:t xml:space="preserve"> </w:t>
      </w:r>
      <w:r w:rsidRPr="000B5436">
        <w:rPr>
          <w:rFonts w:hint="eastAsia"/>
        </w:rPr>
        <w:t>하는</w:t>
      </w:r>
      <w:r w:rsidRPr="000B5436">
        <w:t xml:space="preserve"> </w:t>
      </w:r>
      <w:r w:rsidRPr="000B5436">
        <w:rPr>
          <w:rFonts w:hint="eastAsia"/>
        </w:rPr>
        <w:t>기능을</w:t>
      </w:r>
      <w:r w:rsidRPr="000B5436">
        <w:t xml:space="preserve"> </w:t>
      </w:r>
      <w:r w:rsidRPr="000B5436">
        <w:rPr>
          <w:rFonts w:hint="eastAsia"/>
        </w:rPr>
        <w:t>말한다</w:t>
      </w:r>
      <w:r w:rsidRPr="000B5436">
        <w:t>.</w:t>
      </w:r>
    </w:p>
    <w:p w14:paraId="4FD57C43" w14:textId="77777777" w:rsidR="004C186E" w:rsidRPr="00D053E8" w:rsidRDefault="004C186E" w:rsidP="00917D4F">
      <w:pPr>
        <w:pStyle w:val="11"/>
        <w:ind w:left="273"/>
      </w:pPr>
    </w:p>
    <w:p w14:paraId="4CDA36E3" w14:textId="713CAACE" w:rsidR="00ED4ECD" w:rsidRDefault="00853C4D" w:rsidP="00917D4F">
      <w:pPr>
        <w:pStyle w:val="11"/>
        <w:ind w:left="273"/>
      </w:pPr>
      <w:r>
        <w:rPr>
          <w:rFonts w:hint="eastAsia"/>
        </w:rPr>
        <w:t>3</w:t>
      </w:r>
      <w:r>
        <w:t>.</w:t>
      </w:r>
      <w:r w:rsidR="00D053E8">
        <w:rPr>
          <w:rFonts w:hint="eastAsia"/>
        </w:rPr>
        <w:t>2</w:t>
      </w:r>
      <w:r>
        <w:t xml:space="preserve"> </w:t>
      </w:r>
      <w:r w:rsidR="00B33B43">
        <w:rPr>
          <w:rFonts w:hint="eastAsia"/>
        </w:rPr>
        <w:t xml:space="preserve">IT </w:t>
      </w:r>
      <w:r w:rsidR="00AF1ABB">
        <w:rPr>
          <w:rFonts w:hint="eastAsia"/>
        </w:rPr>
        <w:t>정보</w:t>
      </w:r>
      <w:r w:rsidR="00ED4ECD">
        <w:rPr>
          <w:rFonts w:hint="eastAsia"/>
        </w:rPr>
        <w:t>자산</w:t>
      </w:r>
      <w:r w:rsidR="009F3284">
        <w:rPr>
          <w:rFonts w:hint="eastAsia"/>
        </w:rPr>
        <w:t xml:space="preserve"> </w:t>
      </w:r>
      <w:r w:rsidR="00AF1ABB">
        <w:rPr>
          <w:rFonts w:hint="eastAsia"/>
        </w:rPr>
        <w:t>용어 정의</w:t>
      </w:r>
    </w:p>
    <w:p w14:paraId="6475CB85" w14:textId="206C150C" w:rsidR="00853C4D" w:rsidRDefault="00ED4ECD" w:rsidP="00ED4ECD">
      <w:pPr>
        <w:pStyle w:val="10"/>
        <w:ind w:left="910" w:right="364" w:hanging="273"/>
      </w:pPr>
      <w:r>
        <w:rPr>
          <w:rFonts w:hint="eastAsia"/>
        </w:rPr>
        <w:t xml:space="preserve">1) </w:t>
      </w:r>
      <w:r w:rsidR="00460039">
        <w:rPr>
          <w:rFonts w:hint="eastAsia"/>
        </w:rPr>
        <w:t>(</w:t>
      </w:r>
      <w:r w:rsidR="009A562F">
        <w:rPr>
          <w:rFonts w:hint="eastAsia"/>
        </w:rPr>
        <w:t>IT 하드웨어 장비</w:t>
      </w:r>
      <w:r w:rsidR="00460039">
        <w:rPr>
          <w:rFonts w:hint="eastAsia"/>
        </w:rPr>
        <w:t xml:space="preserve">) </w:t>
      </w:r>
      <w:r w:rsidR="008B425C">
        <w:rPr>
          <w:rFonts w:hint="eastAsia"/>
        </w:rPr>
        <w:t>서버, 네트워크 장비, 스토리지, PC 등의 단말기 같은</w:t>
      </w:r>
      <w:r w:rsidR="00A0450C">
        <w:rPr>
          <w:rFonts w:hint="eastAsia"/>
        </w:rPr>
        <w:t xml:space="preserve"> 전산 정보 장비를 말한다.</w:t>
      </w:r>
    </w:p>
    <w:p w14:paraId="51C1A791" w14:textId="11B31439" w:rsidR="002446B3" w:rsidRDefault="002446B3" w:rsidP="00ED4ECD">
      <w:pPr>
        <w:pStyle w:val="10"/>
        <w:ind w:left="910" w:right="364" w:hanging="273"/>
      </w:pPr>
      <w:r>
        <w:rPr>
          <w:rFonts w:hint="eastAsia"/>
        </w:rPr>
        <w:t xml:space="preserve">2) (단말기) IT 하드웨어 장비 중 개인에게 지급되는 PC, 노트북, 태블릿 및 업무용 기기로 통신이 가능한 </w:t>
      </w:r>
      <w:r w:rsidR="00CB1113">
        <w:rPr>
          <w:rFonts w:hint="eastAsia"/>
        </w:rPr>
        <w:t>장비 그리고 설비 내 통신이 가능한 IT 모듈을 말한다.</w:t>
      </w:r>
    </w:p>
    <w:p w14:paraId="46838853" w14:textId="1EAEEA26" w:rsidR="00A977F2" w:rsidRDefault="00CB1113" w:rsidP="005130E5">
      <w:pPr>
        <w:pStyle w:val="10"/>
        <w:ind w:left="910" w:right="364" w:hanging="273"/>
      </w:pPr>
      <w:r>
        <w:rPr>
          <w:rFonts w:hint="eastAsia"/>
        </w:rPr>
        <w:t>3</w:t>
      </w:r>
      <w:r w:rsidR="00A977F2">
        <w:rPr>
          <w:rFonts w:hint="eastAsia"/>
        </w:rPr>
        <w:t xml:space="preserve">) </w:t>
      </w:r>
      <w:r w:rsidR="00A0450C">
        <w:rPr>
          <w:rFonts w:hint="eastAsia"/>
        </w:rPr>
        <w:t>(</w:t>
      </w:r>
      <w:r w:rsidR="00A977F2">
        <w:rPr>
          <w:rFonts w:hint="eastAsia"/>
        </w:rPr>
        <w:t xml:space="preserve">보안 </w:t>
      </w:r>
      <w:r w:rsidR="00275B8A">
        <w:rPr>
          <w:rFonts w:hint="eastAsia"/>
        </w:rPr>
        <w:t xml:space="preserve">지원 </w:t>
      </w:r>
      <w:r w:rsidR="00B3525F">
        <w:rPr>
          <w:rFonts w:hint="eastAsia"/>
        </w:rPr>
        <w:t>시설</w:t>
      </w:r>
      <w:r w:rsidR="00A0450C">
        <w:rPr>
          <w:rFonts w:hint="eastAsia"/>
        </w:rPr>
        <w:t xml:space="preserve">) </w:t>
      </w:r>
      <w:r w:rsidR="005130E5">
        <w:rPr>
          <w:rFonts w:hint="eastAsia"/>
        </w:rPr>
        <w:t xml:space="preserve">IT 하드웨어 보안을 위한 독립된 보안 </w:t>
      </w:r>
      <w:r w:rsidR="00B3525F">
        <w:rPr>
          <w:rFonts w:hint="eastAsia"/>
        </w:rPr>
        <w:t>통제 구역</w:t>
      </w:r>
      <w:r w:rsidR="005130E5">
        <w:rPr>
          <w:rFonts w:hint="eastAsia"/>
        </w:rPr>
        <w:t xml:space="preserve">, 출입 카드 및 보안 인증을 </w:t>
      </w:r>
      <w:r w:rsidR="00E564AE" w:rsidRPr="005130E5">
        <w:rPr>
          <w:rFonts w:hint="eastAsia"/>
        </w:rPr>
        <w:t>요하는 출입</w:t>
      </w:r>
      <w:r w:rsidR="005130E5">
        <w:rPr>
          <w:rFonts w:hint="eastAsia"/>
        </w:rPr>
        <w:t xml:space="preserve"> 통제 시스템, </w:t>
      </w:r>
      <w:r w:rsidR="00005339">
        <w:rPr>
          <w:rFonts w:hint="eastAsia"/>
        </w:rPr>
        <w:t>CCTV와 같은 감시</w:t>
      </w:r>
      <w:r w:rsidR="005130E5">
        <w:rPr>
          <w:rFonts w:hint="eastAsia"/>
        </w:rPr>
        <w:t xml:space="preserve"> </w:t>
      </w:r>
      <w:r w:rsidR="00005339">
        <w:rPr>
          <w:rFonts w:hint="eastAsia"/>
        </w:rPr>
        <w:t>장비 그리고</w:t>
      </w:r>
      <w:r w:rsidR="00345E16">
        <w:rPr>
          <w:rFonts w:hint="eastAsia"/>
        </w:rPr>
        <w:t xml:space="preserve"> </w:t>
      </w:r>
      <w:r w:rsidR="0026433B">
        <w:rPr>
          <w:rFonts w:hint="eastAsia"/>
        </w:rPr>
        <w:t xml:space="preserve">IT 장비용 </w:t>
      </w:r>
      <w:proofErr w:type="spellStart"/>
      <w:r w:rsidR="00345E16">
        <w:rPr>
          <w:rFonts w:hint="eastAsia"/>
        </w:rPr>
        <w:t>랙</w:t>
      </w:r>
      <w:proofErr w:type="spellEnd"/>
      <w:r w:rsidR="0026433B">
        <w:rPr>
          <w:rFonts w:hint="eastAsia"/>
        </w:rPr>
        <w:t>(Rack)</w:t>
      </w:r>
      <w:r w:rsidR="00345E16">
        <w:rPr>
          <w:rFonts w:hint="eastAsia"/>
        </w:rPr>
        <w:t>, 항온</w:t>
      </w:r>
      <w:r w:rsidR="0026433B">
        <w:rPr>
          <w:rFonts w:hint="eastAsia"/>
        </w:rPr>
        <w:t xml:space="preserve"> </w:t>
      </w:r>
      <w:proofErr w:type="spellStart"/>
      <w:r w:rsidR="00345E16">
        <w:rPr>
          <w:rFonts w:hint="eastAsia"/>
        </w:rPr>
        <w:t>항습기</w:t>
      </w:r>
      <w:proofErr w:type="spellEnd"/>
      <w:r w:rsidR="00345E16">
        <w:rPr>
          <w:rFonts w:hint="eastAsia"/>
        </w:rPr>
        <w:t xml:space="preserve">, </w:t>
      </w:r>
      <w:proofErr w:type="spellStart"/>
      <w:r w:rsidR="00345E16">
        <w:rPr>
          <w:rFonts w:hint="eastAsia"/>
        </w:rPr>
        <w:t>무정전</w:t>
      </w:r>
      <w:proofErr w:type="spellEnd"/>
      <w:r w:rsidR="00345E16">
        <w:rPr>
          <w:rFonts w:hint="eastAsia"/>
        </w:rPr>
        <w:t xml:space="preserve"> 전원 공급장치와 같은</w:t>
      </w:r>
      <w:r w:rsidR="00005339">
        <w:rPr>
          <w:rFonts w:hint="eastAsia"/>
        </w:rPr>
        <w:t xml:space="preserve"> IT 하드웨어 장비 부가가시설을 말한다.</w:t>
      </w:r>
    </w:p>
    <w:p w14:paraId="3CE64B88" w14:textId="7C71801A" w:rsidR="00A977F2" w:rsidRDefault="00CB1113" w:rsidP="00ED4ECD">
      <w:pPr>
        <w:pStyle w:val="10"/>
        <w:ind w:left="910" w:right="364" w:hanging="273"/>
      </w:pPr>
      <w:r>
        <w:rPr>
          <w:rFonts w:hint="eastAsia"/>
        </w:rPr>
        <w:t>4</w:t>
      </w:r>
      <w:r w:rsidR="00A977F2">
        <w:rPr>
          <w:rFonts w:hint="eastAsia"/>
        </w:rPr>
        <w:t xml:space="preserve">) </w:t>
      </w:r>
      <w:r w:rsidR="00AA42B3">
        <w:rPr>
          <w:rFonts w:hint="eastAsia"/>
        </w:rPr>
        <w:t>(</w:t>
      </w:r>
      <w:r w:rsidR="00460039">
        <w:rPr>
          <w:rFonts w:hint="eastAsia"/>
        </w:rPr>
        <w:t>저장 매체 및 백업 장비</w:t>
      </w:r>
      <w:r w:rsidR="00AA42B3">
        <w:rPr>
          <w:rFonts w:hint="eastAsia"/>
        </w:rPr>
        <w:t xml:space="preserve">) </w:t>
      </w:r>
      <w:r w:rsidR="00253CAA">
        <w:rPr>
          <w:rFonts w:hint="eastAsia"/>
        </w:rPr>
        <w:t>USB, 외장하드</w:t>
      </w:r>
      <w:r w:rsidR="00711E99">
        <w:rPr>
          <w:rFonts w:hint="eastAsia"/>
        </w:rPr>
        <w:t>와 같은 이동식 저장장치와 백업 서버와 같은 백업 시스템을 말한다.</w:t>
      </w:r>
    </w:p>
    <w:p w14:paraId="12E6471B" w14:textId="6441C52F" w:rsidR="00B85054" w:rsidRDefault="00B85054" w:rsidP="00ED4ECD">
      <w:pPr>
        <w:pStyle w:val="10"/>
        <w:ind w:left="910" w:right="364" w:hanging="273"/>
      </w:pPr>
      <w:r>
        <w:rPr>
          <w:rFonts w:hint="eastAsia"/>
        </w:rPr>
        <w:t>5) (</w:t>
      </w:r>
      <w:r>
        <w:t>네트워크</w:t>
      </w:r>
      <w:r>
        <w:rPr>
          <w:rFonts w:hint="eastAsia"/>
        </w:rPr>
        <w:t xml:space="preserve"> 장비) IT 하드웨어 중 </w:t>
      </w:r>
      <w:r w:rsidR="006A78C7">
        <w:rPr>
          <w:rFonts w:hint="eastAsia"/>
        </w:rPr>
        <w:t xml:space="preserve">공유기, 랜 허브, 무선 랜 카드 혹은 장비, </w:t>
      </w:r>
      <w:proofErr w:type="spellStart"/>
      <w:r w:rsidR="006A78C7">
        <w:rPr>
          <w:rFonts w:hint="eastAsia"/>
        </w:rPr>
        <w:t>랜선</w:t>
      </w:r>
      <w:proofErr w:type="spellEnd"/>
      <w:r w:rsidR="006A78C7">
        <w:rPr>
          <w:rFonts w:hint="eastAsia"/>
        </w:rPr>
        <w:t xml:space="preserve">, 광케이블 등과 같이 </w:t>
      </w:r>
      <w:r w:rsidR="005B16D3">
        <w:rPr>
          <w:rFonts w:hint="eastAsia"/>
        </w:rPr>
        <w:t>IT 하드웨어간 네트워크를 구성하는 장비 일체를 말한다. 여기에는 통신사가 운영하는 장비를 포함한다.</w:t>
      </w:r>
    </w:p>
    <w:p w14:paraId="73812C9F" w14:textId="60F573AF" w:rsidR="00460039" w:rsidRDefault="00CB1113" w:rsidP="00ED4ECD">
      <w:pPr>
        <w:pStyle w:val="10"/>
        <w:ind w:left="910" w:right="364" w:hanging="273"/>
      </w:pPr>
      <w:r>
        <w:rPr>
          <w:rFonts w:hint="eastAsia"/>
        </w:rPr>
        <w:t>6</w:t>
      </w:r>
      <w:r w:rsidR="00705CDB">
        <w:rPr>
          <w:rFonts w:hint="eastAsia"/>
        </w:rPr>
        <w:t>) (</w:t>
      </w:r>
      <w:r w:rsidR="00705CDB" w:rsidRPr="009C06E2">
        <w:t>네트워크 접근 제어(NAC, Network Access Control) 시스템</w:t>
      </w:r>
      <w:r w:rsidR="00705CDB">
        <w:rPr>
          <w:rFonts w:hint="eastAsia"/>
        </w:rPr>
        <w:t xml:space="preserve">) </w:t>
      </w:r>
      <w:r w:rsidR="003539B4">
        <w:rPr>
          <w:rFonts w:hint="eastAsia"/>
        </w:rPr>
        <w:t>통신이 가능한 단말기 및 하드웨어에서 지정된 통신 접속 외 외부 통신망(4G, 5G, 핫스팟 접속 등)</w:t>
      </w:r>
      <w:r w:rsidR="003B290A">
        <w:rPr>
          <w:rFonts w:hint="eastAsia"/>
        </w:rPr>
        <w:t xml:space="preserve"> 접속을 감지하고 통제하는 목적으로 단말기 및 하</w:t>
      </w:r>
      <w:r w:rsidR="00162DA4">
        <w:rPr>
          <w:rFonts w:hint="eastAsia"/>
        </w:rPr>
        <w:t>드웨어에 설치하는 시스템을 말한다.</w:t>
      </w:r>
    </w:p>
    <w:p w14:paraId="6FC95F1C" w14:textId="77777777" w:rsidR="00705CDB" w:rsidRDefault="00705CDB" w:rsidP="00ED4ECD">
      <w:pPr>
        <w:pStyle w:val="10"/>
        <w:ind w:left="910" w:right="364" w:hanging="273"/>
      </w:pPr>
    </w:p>
    <w:p w14:paraId="61A928CE" w14:textId="66FC1890" w:rsidR="00BF2359" w:rsidRDefault="00BF2359" w:rsidP="00BF2359">
      <w:pPr>
        <w:pStyle w:val="11"/>
        <w:ind w:left="273"/>
      </w:pPr>
      <w:r>
        <w:rPr>
          <w:rFonts w:hint="eastAsia"/>
        </w:rPr>
        <w:t xml:space="preserve">3.3 </w:t>
      </w:r>
      <w:r w:rsidR="007619C6">
        <w:rPr>
          <w:rFonts w:hint="eastAsia"/>
        </w:rPr>
        <w:t>기타 용어 정의</w:t>
      </w:r>
    </w:p>
    <w:p w14:paraId="62741EB4" w14:textId="34B82989" w:rsidR="00BF2359" w:rsidRDefault="007619C6" w:rsidP="009B3124">
      <w:pPr>
        <w:pStyle w:val="10"/>
        <w:ind w:left="910" w:right="364" w:hanging="273"/>
      </w:pPr>
      <w:r>
        <w:rPr>
          <w:rFonts w:hint="eastAsia"/>
        </w:rPr>
        <w:t xml:space="preserve">1) </w:t>
      </w:r>
      <w:r w:rsidR="00BF2359">
        <w:rPr>
          <w:rFonts w:hint="eastAsia"/>
        </w:rPr>
        <w:t>정보자산 보안 등급은 물적 정보자산의 접속, 접근 관리 권한으로 이는 보안 정보의 취급 등급과는 다르다.</w:t>
      </w:r>
    </w:p>
    <w:p w14:paraId="0042875C" w14:textId="5B17B0E5" w:rsidR="009B3124" w:rsidRDefault="007619C6" w:rsidP="009B3124">
      <w:pPr>
        <w:pStyle w:val="10"/>
        <w:ind w:left="910" w:right="364" w:hanging="273"/>
      </w:pPr>
      <w:r>
        <w:rPr>
          <w:rFonts w:hint="eastAsia"/>
        </w:rPr>
        <w:t>2</w:t>
      </w:r>
      <w:r w:rsidR="009B3124">
        <w:rPr>
          <w:rFonts w:hint="eastAsia"/>
        </w:rPr>
        <w:t>) (출력물 및 문서 자산) 보안 정보가 인쇄된 인쇄물과 업무 내역과 결과 등의 하드 카피 자료를 말한다.</w:t>
      </w:r>
    </w:p>
    <w:p w14:paraId="21067B20" w14:textId="77777777" w:rsidR="00BF2359" w:rsidRPr="009B3124" w:rsidRDefault="00BF2359" w:rsidP="00ED4ECD">
      <w:pPr>
        <w:pStyle w:val="10"/>
        <w:ind w:left="910" w:right="364" w:hanging="273"/>
      </w:pPr>
    </w:p>
    <w:p w14:paraId="256A9D21" w14:textId="0E6919FE" w:rsidR="007031EA" w:rsidRDefault="000C79B8" w:rsidP="00213D4C">
      <w:pPr>
        <w:pStyle w:val="1"/>
      </w:pPr>
      <w:r>
        <w:t>4</w:t>
      </w:r>
      <w:r w:rsidR="00213D4C">
        <w:t xml:space="preserve">. </w:t>
      </w:r>
      <w:r w:rsidR="00C44CE5">
        <w:rPr>
          <w:rFonts w:hint="eastAsia"/>
        </w:rPr>
        <w:t xml:space="preserve">정보 자산 </w:t>
      </w:r>
      <w:r w:rsidR="00FF6166">
        <w:rPr>
          <w:rFonts w:hint="eastAsia"/>
        </w:rPr>
        <w:t>관리</w:t>
      </w:r>
    </w:p>
    <w:p w14:paraId="061ABECD" w14:textId="7A400415" w:rsidR="007031EA" w:rsidRDefault="000C79B8" w:rsidP="00213D4C">
      <w:pPr>
        <w:pStyle w:val="11"/>
        <w:ind w:left="273"/>
      </w:pPr>
      <w:r>
        <w:lastRenderedPageBreak/>
        <w:t>4</w:t>
      </w:r>
      <w:r w:rsidR="00213D4C">
        <w:t>.</w:t>
      </w:r>
      <w:r w:rsidR="007031EA">
        <w:t xml:space="preserve">1 </w:t>
      </w:r>
      <w:r w:rsidR="00B00E5C">
        <w:rPr>
          <w:rFonts w:hint="eastAsia"/>
        </w:rPr>
        <w:t xml:space="preserve">IT </w:t>
      </w:r>
      <w:r w:rsidR="000B42CD">
        <w:rPr>
          <w:rFonts w:hint="eastAsia"/>
        </w:rPr>
        <w:t>하드웨어 자산의 등록</w:t>
      </w:r>
    </w:p>
    <w:p w14:paraId="6D378B96" w14:textId="2202001F" w:rsidR="00CB23A4" w:rsidRDefault="00CB23A4" w:rsidP="00CB23A4">
      <w:pPr>
        <w:pStyle w:val="10"/>
        <w:ind w:left="910" w:right="364" w:hanging="273"/>
      </w:pPr>
      <w:r>
        <w:rPr>
          <w:rFonts w:hint="eastAsia"/>
        </w:rPr>
        <w:t xml:space="preserve">1) </w:t>
      </w:r>
      <w:r w:rsidR="00EE6860">
        <w:rPr>
          <w:rFonts w:hint="eastAsia"/>
        </w:rPr>
        <w:t>IT 관리자</w:t>
      </w:r>
      <w:r w:rsidR="00B4486D">
        <w:rPr>
          <w:rFonts w:hint="eastAsia"/>
        </w:rPr>
        <w:t>(IT</w:t>
      </w:r>
      <w:r w:rsidR="008A7AF7">
        <w:rPr>
          <w:rFonts w:hint="eastAsia"/>
        </w:rPr>
        <w:t xml:space="preserve"> </w:t>
      </w:r>
      <w:r w:rsidR="00B4486D">
        <w:rPr>
          <w:rFonts w:hint="eastAsia"/>
        </w:rPr>
        <w:t>하드웨어 관리자)</w:t>
      </w:r>
      <w:r w:rsidR="005A5D5C">
        <w:rPr>
          <w:rFonts w:hint="eastAsia"/>
        </w:rPr>
        <w:t xml:space="preserve">는 </w:t>
      </w:r>
      <w:r w:rsidR="008F3C3C">
        <w:rPr>
          <w:rFonts w:hint="eastAsia"/>
        </w:rPr>
        <w:t>정보보호</w:t>
      </w:r>
      <w:r>
        <w:rPr>
          <w:rFonts w:hint="eastAsia"/>
        </w:rPr>
        <w:t xml:space="preserve"> 경영시스템 요구사항 준수와 정보의 보호를 위해 필요한 </w:t>
      </w:r>
      <w:r w:rsidR="000B42CD">
        <w:rPr>
          <w:rFonts w:hint="eastAsia"/>
        </w:rPr>
        <w:t>하드웨어를</w:t>
      </w:r>
      <w:r w:rsidR="0069352B">
        <w:rPr>
          <w:rFonts w:hint="eastAsia"/>
        </w:rPr>
        <w:t xml:space="preserve"> 검토하여</w:t>
      </w:r>
      <w:r w:rsidR="00B75EEE">
        <w:rPr>
          <w:rFonts w:hint="eastAsia"/>
        </w:rPr>
        <w:t xml:space="preserve"> </w:t>
      </w:r>
      <w:r w:rsidR="000749B5">
        <w:rPr>
          <w:rFonts w:hint="eastAsia"/>
        </w:rPr>
        <w:t>물적자산 구</w:t>
      </w:r>
      <w:r w:rsidR="005A5D5C">
        <w:rPr>
          <w:rFonts w:hint="eastAsia"/>
        </w:rPr>
        <w:t>축</w:t>
      </w:r>
      <w:r w:rsidR="000749B5">
        <w:rPr>
          <w:rFonts w:hint="eastAsia"/>
        </w:rPr>
        <w:t xml:space="preserve"> 계획을 수립하</w:t>
      </w:r>
      <w:r w:rsidR="005A5D5C">
        <w:rPr>
          <w:rFonts w:hint="eastAsia"/>
        </w:rPr>
        <w:t xml:space="preserve">여 </w:t>
      </w:r>
      <w:r w:rsidR="00A8618D">
        <w:rPr>
          <w:rFonts w:hint="eastAsia"/>
        </w:rPr>
        <w:t>정보보호 최고책임자</w:t>
      </w:r>
      <w:r w:rsidR="005A5D5C">
        <w:rPr>
          <w:rFonts w:hint="eastAsia"/>
        </w:rPr>
        <w:t>와</w:t>
      </w:r>
      <w:r w:rsidR="000749B5">
        <w:rPr>
          <w:rFonts w:hint="eastAsia"/>
        </w:rPr>
        <w:t xml:space="preserve"> 대표이사의 승인을 받아 </w:t>
      </w:r>
      <w:r w:rsidR="001763EC">
        <w:rPr>
          <w:rFonts w:hint="eastAsia"/>
        </w:rPr>
        <w:t>구매, 설치</w:t>
      </w:r>
      <w:r w:rsidR="00BD02B7">
        <w:rPr>
          <w:rFonts w:hint="eastAsia"/>
        </w:rPr>
        <w:t>한다.</w:t>
      </w:r>
    </w:p>
    <w:p w14:paraId="0FDF3663" w14:textId="51D1D81C" w:rsidR="00026EE4" w:rsidRDefault="00026EE4" w:rsidP="00026EE4">
      <w:pPr>
        <w:pStyle w:val="--"/>
        <w:ind w:left="1092" w:right="637" w:hanging="182"/>
      </w:pPr>
      <w:r>
        <w:rPr>
          <w:rFonts w:hint="eastAsia"/>
        </w:rPr>
        <w:t>- 사내 사용 환경을 고려한 성능과 저장 용량</w:t>
      </w:r>
    </w:p>
    <w:p w14:paraId="4B43ED1F" w14:textId="70BC6E1A" w:rsidR="00026EE4" w:rsidRDefault="00026EE4" w:rsidP="00026EE4">
      <w:pPr>
        <w:pStyle w:val="--"/>
        <w:ind w:left="1092" w:right="637" w:hanging="182"/>
      </w:pPr>
      <w:r>
        <w:rPr>
          <w:rFonts w:hint="eastAsia"/>
        </w:rPr>
        <w:t xml:space="preserve">- </w:t>
      </w:r>
      <w:r w:rsidR="00252BD1">
        <w:rPr>
          <w:rFonts w:hint="eastAsia"/>
        </w:rPr>
        <w:t>접근 제한 수준에 따른 통제 장치 수준</w:t>
      </w:r>
    </w:p>
    <w:p w14:paraId="231F1BB2" w14:textId="607D1EA1" w:rsidR="00252BD1" w:rsidRDefault="00252BD1" w:rsidP="00026EE4">
      <w:pPr>
        <w:pStyle w:val="--"/>
        <w:ind w:left="1092" w:right="637" w:hanging="182"/>
      </w:pPr>
      <w:r>
        <w:rPr>
          <w:rFonts w:hint="eastAsia"/>
        </w:rPr>
        <w:t xml:space="preserve">- </w:t>
      </w:r>
      <w:r w:rsidR="00D35112">
        <w:rPr>
          <w:rFonts w:hint="eastAsia"/>
        </w:rPr>
        <w:t>사용 환경을 고려한 외부 서비스와 사내 자산의 균형과 효율성</w:t>
      </w:r>
    </w:p>
    <w:p w14:paraId="79291B1F" w14:textId="15A3F0E0" w:rsidR="00D35112" w:rsidRDefault="00D35112" w:rsidP="00026EE4">
      <w:pPr>
        <w:pStyle w:val="--"/>
        <w:ind w:left="1092" w:right="637" w:hanging="182"/>
      </w:pPr>
      <w:r>
        <w:rPr>
          <w:rFonts w:hint="eastAsia"/>
        </w:rPr>
        <w:t>- 유지 보수 및 관리 능력</w:t>
      </w:r>
    </w:p>
    <w:p w14:paraId="70D30BA8" w14:textId="09EA5CBE" w:rsidR="00D35112" w:rsidRDefault="00D35112" w:rsidP="00026EE4">
      <w:pPr>
        <w:pStyle w:val="--"/>
        <w:ind w:left="1092" w:right="637" w:hanging="182"/>
      </w:pPr>
      <w:r>
        <w:rPr>
          <w:rFonts w:hint="eastAsia"/>
        </w:rPr>
        <w:t>- 하드웨어의 사후관리 지원 Program</w:t>
      </w:r>
      <w:r w:rsidR="003B02FC">
        <w:rPr>
          <w:rFonts w:hint="eastAsia"/>
        </w:rPr>
        <w:t xml:space="preserve"> 등</w:t>
      </w:r>
    </w:p>
    <w:p w14:paraId="094BCF83" w14:textId="5149B285" w:rsidR="003B02FC" w:rsidRDefault="003B02FC" w:rsidP="00026EE4">
      <w:pPr>
        <w:pStyle w:val="--"/>
        <w:ind w:left="1092" w:right="637" w:hanging="182"/>
      </w:pPr>
      <w:r>
        <w:rPr>
          <w:rFonts w:hint="eastAsia"/>
        </w:rPr>
        <w:t xml:space="preserve">- 기타 경영환경과 </w:t>
      </w:r>
      <w:r w:rsidR="003F50B1">
        <w:rPr>
          <w:rFonts w:hint="eastAsia"/>
        </w:rPr>
        <w:t>정보보호 환경 수준과 필요성</w:t>
      </w:r>
    </w:p>
    <w:p w14:paraId="4EE4FECD" w14:textId="67DBCCF8" w:rsidR="00D13CCE" w:rsidRDefault="009065A4" w:rsidP="00CB23A4">
      <w:pPr>
        <w:pStyle w:val="10"/>
        <w:ind w:left="910" w:right="364" w:hanging="273"/>
      </w:pPr>
      <w:r>
        <w:rPr>
          <w:rFonts w:hint="eastAsia"/>
        </w:rPr>
        <w:t>2) IT 하드웨어 신규 도입 시 공급자와 보안 협약을 체결해야 한다.</w:t>
      </w:r>
    </w:p>
    <w:p w14:paraId="4F3F355C" w14:textId="70346BEF" w:rsidR="00421396" w:rsidRPr="00433B1E" w:rsidRDefault="00421396" w:rsidP="00421396">
      <w:pPr>
        <w:pStyle w:val="10"/>
        <w:ind w:left="910" w:right="364" w:hanging="273"/>
      </w:pPr>
      <w:r>
        <w:rPr>
          <w:rFonts w:hint="eastAsia"/>
        </w:rPr>
        <w:t xml:space="preserve">3) 서버를 포함한 IT 하드웨어 계약과 관련하여 검토하고 협약해야 하는 세부사항은 </w:t>
      </w:r>
      <w:r>
        <w:t>‘</w:t>
      </w:r>
      <w:r>
        <w:rPr>
          <w:rFonts w:hint="eastAsia"/>
        </w:rPr>
        <w:t>[첨부 1] IT 하드웨어 공급자와의 세부 계약 검토 사항</w:t>
      </w:r>
      <w:r>
        <w:t>’</w:t>
      </w:r>
      <w:proofErr w:type="spellStart"/>
      <w:r>
        <w:rPr>
          <w:rFonts w:hint="eastAsia"/>
        </w:rPr>
        <w:t>에</w:t>
      </w:r>
      <w:proofErr w:type="spellEnd"/>
      <w:r>
        <w:rPr>
          <w:rFonts w:hint="eastAsia"/>
        </w:rPr>
        <w:t xml:space="preserve"> 따른다.</w:t>
      </w:r>
    </w:p>
    <w:p w14:paraId="306F8C4A" w14:textId="346AF60D" w:rsidR="00CB23A4" w:rsidRDefault="00421396" w:rsidP="00CB23A4">
      <w:pPr>
        <w:pStyle w:val="10"/>
        <w:ind w:left="910" w:right="364" w:hanging="273"/>
      </w:pPr>
      <w:r>
        <w:rPr>
          <w:rFonts w:hint="eastAsia"/>
        </w:rPr>
        <w:t>4) 하드웨어 정보자산의 검수, 검사, 시험 등 구매 절차가 종료되면 IT 관리자는 정보보호 최고책임자와 협의하여 보안 중요도에 따라 등급을 부여하고, A등급 자산은 자산별 관리 책임자를 정하여 ‘({{DOC_PREFIX}}-IS-102-01) 정보자산 목록’에 등록하여 관리한다.</w:t>
      </w:r>
    </w:p>
    <w:p w14:paraId="55D06DDD" w14:textId="77777777" w:rsidR="00CB23A4" w:rsidRPr="00A92816" w:rsidRDefault="00CB23A4" w:rsidP="00CB23A4">
      <w:pPr>
        <w:pStyle w:val="10"/>
        <w:ind w:left="910" w:right="364" w:hanging="273"/>
      </w:pPr>
    </w:p>
    <w:p w14:paraId="3F3B0384" w14:textId="363D994A" w:rsidR="00393D9F" w:rsidRDefault="00393D9F" w:rsidP="009A44EC">
      <w:pPr>
        <w:pStyle w:val="11"/>
        <w:ind w:left="273"/>
      </w:pPr>
      <w:r>
        <w:rPr>
          <w:rFonts w:hint="eastAsia"/>
        </w:rPr>
        <w:t>4.</w:t>
      </w:r>
      <w:r w:rsidR="00720ADB">
        <w:rPr>
          <w:rFonts w:hint="eastAsia"/>
        </w:rPr>
        <w:t>2</w:t>
      </w:r>
      <w:r>
        <w:rPr>
          <w:rFonts w:hint="eastAsia"/>
        </w:rPr>
        <w:t xml:space="preserve"> </w:t>
      </w:r>
      <w:r w:rsidR="00B00E5C">
        <w:rPr>
          <w:rFonts w:hint="eastAsia"/>
        </w:rPr>
        <w:t>IT 하드웨어 자산의 관리</w:t>
      </w:r>
    </w:p>
    <w:p w14:paraId="6E6EE43A" w14:textId="4C7D5B4F" w:rsidR="00393D9F" w:rsidRDefault="00393D9F" w:rsidP="00393D9F">
      <w:pPr>
        <w:pStyle w:val="10"/>
        <w:ind w:left="910" w:right="364" w:hanging="273"/>
      </w:pPr>
      <w:r>
        <w:rPr>
          <w:rFonts w:hint="eastAsia"/>
        </w:rPr>
        <w:t xml:space="preserve">1) </w:t>
      </w:r>
      <w:r w:rsidR="00A8618D">
        <w:rPr>
          <w:rFonts w:hint="eastAsia"/>
        </w:rPr>
        <w:t>정보보호 최고책임자</w:t>
      </w:r>
      <w:r w:rsidR="007A57C5">
        <w:rPr>
          <w:rFonts w:hint="eastAsia"/>
        </w:rPr>
        <w:t xml:space="preserve">는 대표이사의 승인을 받아 </w:t>
      </w:r>
      <w:proofErr w:type="spellStart"/>
      <w:r>
        <w:rPr>
          <w:rFonts w:hint="eastAsia"/>
        </w:rPr>
        <w:t>서버실</w:t>
      </w:r>
      <w:proofErr w:type="spellEnd"/>
      <w:r w:rsidR="005E598F">
        <w:rPr>
          <w:rFonts w:hint="eastAsia"/>
        </w:rPr>
        <w:t xml:space="preserve">, 자료 보관실 등 보안 정보와 IT 하드웨어의 관리를 위하여 </w:t>
      </w:r>
      <w:r w:rsidR="00641BAA">
        <w:rPr>
          <w:rFonts w:hint="eastAsia"/>
        </w:rPr>
        <w:t xml:space="preserve">다음과 같은 조건을 충족하는 </w:t>
      </w:r>
      <w:r w:rsidR="007A57C5">
        <w:rPr>
          <w:rFonts w:hint="eastAsia"/>
        </w:rPr>
        <w:t xml:space="preserve">독립되고 통제된 공간을 </w:t>
      </w:r>
      <w:r w:rsidR="00F030B6">
        <w:rPr>
          <w:rFonts w:hint="eastAsia"/>
        </w:rPr>
        <w:t>만들어야 한다.</w:t>
      </w:r>
      <w:r w:rsidR="006F2812">
        <w:rPr>
          <w:rFonts w:hint="eastAsia"/>
        </w:rPr>
        <w:t xml:space="preserve"> </w:t>
      </w:r>
    </w:p>
    <w:p w14:paraId="4F722315" w14:textId="3BB31EA8" w:rsidR="008B211C" w:rsidRDefault="00BE0664" w:rsidP="00BE0664">
      <w:pPr>
        <w:pStyle w:val="--"/>
        <w:ind w:left="1092" w:right="637" w:hanging="182"/>
      </w:pPr>
      <w:r>
        <w:rPr>
          <w:rFonts w:hint="eastAsia"/>
        </w:rPr>
        <w:t xml:space="preserve">- </w:t>
      </w:r>
      <w:r w:rsidR="00F64F58">
        <w:rPr>
          <w:rFonts w:hint="eastAsia"/>
        </w:rPr>
        <w:t xml:space="preserve">보안 인가 후 출입 외 </w:t>
      </w:r>
      <w:r>
        <w:rPr>
          <w:rFonts w:hint="eastAsia"/>
        </w:rPr>
        <w:t>물리적 침투 불가</w:t>
      </w:r>
    </w:p>
    <w:p w14:paraId="1CD4BCA9" w14:textId="5D7CF78E" w:rsidR="00BE0664" w:rsidRDefault="00BE0664" w:rsidP="00BE0664">
      <w:pPr>
        <w:pStyle w:val="--"/>
        <w:ind w:left="1092" w:right="637" w:hanging="182"/>
      </w:pPr>
      <w:r>
        <w:rPr>
          <w:rFonts w:hint="eastAsia"/>
        </w:rPr>
        <w:t xml:space="preserve">- </w:t>
      </w:r>
      <w:r w:rsidR="00607A28">
        <w:rPr>
          <w:rFonts w:hint="eastAsia"/>
        </w:rPr>
        <w:t>무선 해킹이 불가능한 독립된 통신망</w:t>
      </w:r>
    </w:p>
    <w:p w14:paraId="6F1992A8" w14:textId="348DDEF6" w:rsidR="00751342" w:rsidRDefault="00751342" w:rsidP="00BE0664">
      <w:pPr>
        <w:pStyle w:val="--"/>
        <w:ind w:left="1092" w:right="637" w:hanging="182"/>
      </w:pPr>
      <w:r>
        <w:rPr>
          <w:rFonts w:hint="eastAsia"/>
        </w:rPr>
        <w:t xml:space="preserve">- 화재에 대비한 </w:t>
      </w:r>
      <w:r w:rsidR="008D18BE">
        <w:rPr>
          <w:rFonts w:hint="eastAsia"/>
        </w:rPr>
        <w:t>내화 재질의 벽체 그리고 자체 소화 시설</w:t>
      </w:r>
    </w:p>
    <w:p w14:paraId="7CDA2B7A" w14:textId="1A16414C" w:rsidR="008D18BE" w:rsidRDefault="00E94005" w:rsidP="00BE0664">
      <w:pPr>
        <w:pStyle w:val="--"/>
        <w:ind w:left="1092" w:right="637" w:hanging="182"/>
      </w:pPr>
      <w:r>
        <w:rPr>
          <w:rFonts w:hint="eastAsia"/>
        </w:rPr>
        <w:t xml:space="preserve">- 정전 시 즉시 전력을 공급하는 </w:t>
      </w:r>
      <w:proofErr w:type="spellStart"/>
      <w:r>
        <w:rPr>
          <w:rFonts w:hint="eastAsia"/>
        </w:rPr>
        <w:t>무정전</w:t>
      </w:r>
      <w:proofErr w:type="spellEnd"/>
      <w:r>
        <w:rPr>
          <w:rFonts w:hint="eastAsia"/>
        </w:rPr>
        <w:t xml:space="preserve"> 전원 공급</w:t>
      </w:r>
    </w:p>
    <w:p w14:paraId="734DEC82" w14:textId="55E8641D" w:rsidR="00E94005" w:rsidRDefault="00E94005" w:rsidP="00BE0664">
      <w:pPr>
        <w:pStyle w:val="--"/>
        <w:ind w:left="1092" w:right="637" w:hanging="182"/>
      </w:pPr>
      <w:r>
        <w:rPr>
          <w:rFonts w:hint="eastAsia"/>
        </w:rPr>
        <w:t xml:space="preserve">- 하드웨어의 온도 및 상태 최적화를 위한 항온 </w:t>
      </w:r>
      <w:proofErr w:type="spellStart"/>
      <w:r>
        <w:rPr>
          <w:rFonts w:hint="eastAsia"/>
        </w:rPr>
        <w:t>항습</w:t>
      </w:r>
      <w:proofErr w:type="spellEnd"/>
      <w:r>
        <w:rPr>
          <w:rFonts w:hint="eastAsia"/>
        </w:rPr>
        <w:t xml:space="preserve"> 기능</w:t>
      </w:r>
    </w:p>
    <w:p w14:paraId="6DB5273F" w14:textId="55A7E36C" w:rsidR="00A32253" w:rsidRPr="00BE0664" w:rsidRDefault="00A32253" w:rsidP="00BE0664">
      <w:pPr>
        <w:pStyle w:val="--"/>
        <w:ind w:left="1092" w:right="637" w:hanging="182"/>
      </w:pPr>
      <w:r>
        <w:rPr>
          <w:rFonts w:hint="eastAsia"/>
        </w:rPr>
        <w:t>- 도청 및 임의 촬영 방지 기능</w:t>
      </w:r>
    </w:p>
    <w:p w14:paraId="05C9C32E" w14:textId="1F7B4449" w:rsidR="00F030B6" w:rsidRDefault="00EA1535" w:rsidP="00393D9F">
      <w:pPr>
        <w:pStyle w:val="10"/>
        <w:ind w:left="910" w:right="364" w:hanging="273"/>
      </w:pPr>
      <w:r>
        <w:rPr>
          <w:rFonts w:hint="eastAsia"/>
        </w:rPr>
        <w:t xml:space="preserve">2) IT </w:t>
      </w:r>
      <w:r>
        <w:t>하드웨</w:t>
      </w:r>
      <w:r>
        <w:rPr>
          <w:rFonts w:hint="eastAsia"/>
        </w:rPr>
        <w:t xml:space="preserve">어 </w:t>
      </w:r>
      <w:r w:rsidR="00F50F71">
        <w:rPr>
          <w:rFonts w:hint="eastAsia"/>
        </w:rPr>
        <w:t xml:space="preserve">보안 자산은 별도로 구별된 공간에 설치하며, 해당 공간은 </w:t>
      </w:r>
      <w:r w:rsidR="00C147D4">
        <w:rPr>
          <w:rFonts w:hint="eastAsia"/>
        </w:rPr>
        <w:t xml:space="preserve">접근이 허용된 자격 인원이 </w:t>
      </w:r>
      <w:r w:rsidR="00A8618D">
        <w:rPr>
          <w:rFonts w:hint="eastAsia"/>
        </w:rPr>
        <w:t>정보보호 최고책임자</w:t>
      </w:r>
      <w:r w:rsidR="00C147D4">
        <w:rPr>
          <w:rFonts w:hint="eastAsia"/>
        </w:rPr>
        <w:t xml:space="preserve">가 직접 혹은 지정한 감독자의 통제 하에서만 가능하도록 </w:t>
      </w:r>
      <w:r w:rsidR="00435181">
        <w:rPr>
          <w:rFonts w:hint="eastAsia"/>
        </w:rPr>
        <w:t>시설과 장치를 갖추</w:t>
      </w:r>
      <w:r w:rsidR="008D3029">
        <w:rPr>
          <w:rFonts w:hint="eastAsia"/>
        </w:rPr>
        <w:t>고, 출입자는</w:t>
      </w:r>
      <w:r w:rsidR="000B0E6C">
        <w:rPr>
          <w:rFonts w:hint="eastAsia"/>
        </w:rPr>
        <w:t xml:space="preserve"> 생체인식,</w:t>
      </w:r>
      <w:r w:rsidR="008D3029">
        <w:rPr>
          <w:rFonts w:hint="eastAsia"/>
        </w:rPr>
        <w:t xml:space="preserve"> </w:t>
      </w:r>
      <w:r w:rsidR="00B06480">
        <w:rPr>
          <w:rFonts w:hint="eastAsia"/>
        </w:rPr>
        <w:t xml:space="preserve">보안 </w:t>
      </w:r>
      <w:r w:rsidR="008D3029">
        <w:rPr>
          <w:rFonts w:hint="eastAsia"/>
        </w:rPr>
        <w:t>출입 카드 등</w:t>
      </w:r>
      <w:r w:rsidR="006D41CC">
        <w:rPr>
          <w:rFonts w:hint="eastAsia"/>
        </w:rPr>
        <w:t>으로 출입 승인이 되도록 해야 한다.</w:t>
      </w:r>
    </w:p>
    <w:p w14:paraId="2D41C3DE" w14:textId="4B83CA5C" w:rsidR="008A3AA8" w:rsidRDefault="008A3AA8" w:rsidP="008A3AA8">
      <w:pPr>
        <w:pStyle w:val="10"/>
        <w:ind w:left="910" w:right="364" w:hanging="273"/>
      </w:pPr>
      <w:r>
        <w:rPr>
          <w:rFonts w:hint="eastAsia"/>
        </w:rPr>
        <w:t xml:space="preserve">3) </w:t>
      </w:r>
      <w:r w:rsidR="004B00F6">
        <w:rPr>
          <w:rFonts w:hint="eastAsia"/>
        </w:rPr>
        <w:t xml:space="preserve">구분된 정보보안 공간의 </w:t>
      </w:r>
      <w:r>
        <w:rPr>
          <w:rFonts w:hint="eastAsia"/>
        </w:rPr>
        <w:t>출입 내역은 출입 시간, 출입자, 머문 시간, IT 하드웨어 자산의 활용 내역 등이 기록되어야 한다.</w:t>
      </w:r>
    </w:p>
    <w:p w14:paraId="1BE8D771" w14:textId="511C9080" w:rsidR="00965972" w:rsidRDefault="00A32253" w:rsidP="00393D9F">
      <w:pPr>
        <w:pStyle w:val="10"/>
        <w:ind w:left="910" w:right="364" w:hanging="273"/>
      </w:pPr>
      <w:r>
        <w:rPr>
          <w:rFonts w:hint="eastAsia"/>
        </w:rPr>
        <w:t>4</w:t>
      </w:r>
      <w:r w:rsidR="00965972">
        <w:rPr>
          <w:rFonts w:hint="eastAsia"/>
        </w:rPr>
        <w:t xml:space="preserve">) 필요한 경우 A등급 IT 하드웨어가 설치된 물리적 자산 출입 시 개인용 스마트폰, </w:t>
      </w:r>
      <w:r w:rsidR="001165D4">
        <w:rPr>
          <w:rFonts w:hint="eastAsia"/>
        </w:rPr>
        <w:t>태블릿</w:t>
      </w:r>
      <w:r w:rsidR="00965972">
        <w:rPr>
          <w:rFonts w:hint="eastAsia"/>
        </w:rPr>
        <w:t xml:space="preserve"> 등의 휴대 </w:t>
      </w:r>
      <w:r w:rsidR="00965972">
        <w:rPr>
          <w:rFonts w:hint="eastAsia"/>
        </w:rPr>
        <w:lastRenderedPageBreak/>
        <w:t>및 사용을 제한할 수 있다.</w:t>
      </w:r>
      <w:r w:rsidR="001165D4">
        <w:rPr>
          <w:rFonts w:hint="eastAsia"/>
        </w:rPr>
        <w:t xml:space="preserve"> (카</w:t>
      </w:r>
      <w:r w:rsidR="002E6E56">
        <w:rPr>
          <w:rFonts w:hint="eastAsia"/>
        </w:rPr>
        <w:t>메</w:t>
      </w:r>
      <w:r w:rsidR="001165D4">
        <w:rPr>
          <w:rFonts w:hint="eastAsia"/>
        </w:rPr>
        <w:t xml:space="preserve">라 </w:t>
      </w:r>
      <w:r w:rsidR="009640EB">
        <w:rPr>
          <w:rFonts w:hint="eastAsia"/>
        </w:rPr>
        <w:t xml:space="preserve">및 충전/데이터 연결 부위 </w:t>
      </w:r>
      <w:r w:rsidR="001165D4">
        <w:rPr>
          <w:rFonts w:hint="eastAsia"/>
        </w:rPr>
        <w:t>보안 스티커 부착</w:t>
      </w:r>
      <w:r w:rsidR="009879C4">
        <w:rPr>
          <w:rFonts w:hint="eastAsia"/>
        </w:rPr>
        <w:t xml:space="preserve"> </w:t>
      </w:r>
      <w:r w:rsidR="001165D4">
        <w:rPr>
          <w:rFonts w:hint="eastAsia"/>
        </w:rPr>
        <w:t xml:space="preserve">혹은 </w:t>
      </w:r>
      <w:r w:rsidR="009879C4">
        <w:rPr>
          <w:rFonts w:hint="eastAsia"/>
        </w:rPr>
        <w:t>지정 장소 임시 보관 등)</w:t>
      </w:r>
    </w:p>
    <w:p w14:paraId="339D8FAB" w14:textId="77777777" w:rsidR="002D5BD9" w:rsidRDefault="002D5BD9" w:rsidP="00393D9F">
      <w:pPr>
        <w:pStyle w:val="10"/>
        <w:ind w:left="910" w:right="364" w:hanging="273"/>
      </w:pPr>
    </w:p>
    <w:p w14:paraId="26E1367E" w14:textId="37AA5D6E" w:rsidR="00C111B9" w:rsidRDefault="00C111B9" w:rsidP="00C111B9">
      <w:pPr>
        <w:pStyle w:val="11"/>
        <w:ind w:left="273"/>
      </w:pPr>
      <w:r>
        <w:rPr>
          <w:rFonts w:hint="eastAsia"/>
        </w:rPr>
        <w:t>4.</w:t>
      </w:r>
      <w:r w:rsidR="00720ADB">
        <w:rPr>
          <w:rFonts w:hint="eastAsia"/>
        </w:rPr>
        <w:t>3</w:t>
      </w:r>
      <w:r>
        <w:rPr>
          <w:rFonts w:hint="eastAsia"/>
        </w:rPr>
        <w:t xml:space="preserve"> IT 하드웨어 점검과 정비 그리고 업그레이드</w:t>
      </w:r>
    </w:p>
    <w:p w14:paraId="3D2F2B09" w14:textId="782BA671" w:rsidR="00C111B9" w:rsidRDefault="005F2C59" w:rsidP="00393D9F">
      <w:pPr>
        <w:pStyle w:val="10"/>
        <w:ind w:left="910" w:right="364" w:hanging="273"/>
      </w:pPr>
      <w:r>
        <w:rPr>
          <w:rFonts w:hint="eastAsia"/>
        </w:rPr>
        <w:t xml:space="preserve">1) </w:t>
      </w:r>
      <w:r w:rsidR="00B919E2">
        <w:rPr>
          <w:rFonts w:hint="eastAsia"/>
        </w:rPr>
        <w:t xml:space="preserve">IT </w:t>
      </w:r>
      <w:r w:rsidR="00B919E2">
        <w:t>하드웨어</w:t>
      </w:r>
      <w:r w:rsidR="00B919E2">
        <w:rPr>
          <w:rFonts w:hint="eastAsia"/>
        </w:rPr>
        <w:t xml:space="preserve"> 장비는 </w:t>
      </w:r>
      <w:r w:rsidR="009D2316">
        <w:rPr>
          <w:rFonts w:hint="eastAsia"/>
        </w:rPr>
        <w:t xml:space="preserve">성능과 보안 안정성을 위해 </w:t>
      </w:r>
      <w:r w:rsidR="00EE6860">
        <w:rPr>
          <w:rFonts w:hint="eastAsia"/>
        </w:rPr>
        <w:t>IT 관리자</w:t>
      </w:r>
      <w:r w:rsidR="00205129">
        <w:rPr>
          <w:rFonts w:hint="eastAsia"/>
        </w:rPr>
        <w:t>(IT 하드웨어 관리자)</w:t>
      </w:r>
      <w:r w:rsidR="009D2316">
        <w:rPr>
          <w:rFonts w:hint="eastAsia"/>
        </w:rPr>
        <w:t>의 감독 하에 정기적으로 관리를 시행한다.</w:t>
      </w:r>
    </w:p>
    <w:p w14:paraId="745C2CAF" w14:textId="27D681CC" w:rsidR="00573555" w:rsidRDefault="00573555" w:rsidP="00393D9F">
      <w:pPr>
        <w:pStyle w:val="10"/>
        <w:ind w:left="910" w:right="364" w:hanging="273"/>
      </w:pPr>
      <w:r>
        <w:rPr>
          <w:rFonts w:hint="eastAsia"/>
        </w:rPr>
        <w:t>2) IT 하드웨어 장비 관리자는 점검, 정비, 업그레이드 일정 계획을 수립해서 사내 공지해야 한다.</w:t>
      </w:r>
    </w:p>
    <w:p w14:paraId="40659789" w14:textId="301D5070" w:rsidR="00096730" w:rsidRDefault="00205129" w:rsidP="00393D9F">
      <w:pPr>
        <w:pStyle w:val="10"/>
        <w:ind w:left="910" w:right="364" w:hanging="273"/>
      </w:pPr>
      <w:r>
        <w:rPr>
          <w:rFonts w:hint="eastAsia"/>
        </w:rPr>
        <w:t xml:space="preserve">3) IT 하드웨어 관리 내역은 </w:t>
      </w:r>
      <w:r w:rsidR="00FB464B">
        <w:rPr>
          <w:rFonts w:hint="eastAsia"/>
        </w:rPr>
        <w:t>보안자산 관리 대장에 관리 이력을 기록한다.</w:t>
      </w:r>
    </w:p>
    <w:p w14:paraId="0E29334E" w14:textId="77777777" w:rsidR="00C111B9" w:rsidRDefault="00C111B9" w:rsidP="00393D9F">
      <w:pPr>
        <w:pStyle w:val="10"/>
        <w:ind w:left="910" w:right="364" w:hanging="273"/>
      </w:pPr>
    </w:p>
    <w:p w14:paraId="58AAD068" w14:textId="2F7B5D86" w:rsidR="00F00A79" w:rsidRDefault="00F00A79" w:rsidP="005D2E82">
      <w:pPr>
        <w:pStyle w:val="11"/>
        <w:ind w:left="273"/>
      </w:pPr>
      <w:r>
        <w:rPr>
          <w:rFonts w:hint="eastAsia"/>
        </w:rPr>
        <w:t>4.</w:t>
      </w:r>
      <w:r w:rsidR="00720ADB">
        <w:rPr>
          <w:rFonts w:hint="eastAsia"/>
        </w:rPr>
        <w:t>4</w:t>
      </w:r>
      <w:r>
        <w:rPr>
          <w:rFonts w:hint="eastAsia"/>
        </w:rPr>
        <w:t xml:space="preserve"> </w:t>
      </w:r>
      <w:r w:rsidR="005D2E82">
        <w:rPr>
          <w:rFonts w:hint="eastAsia"/>
        </w:rPr>
        <w:t>IT 하드웨어의 이송 관리</w:t>
      </w:r>
    </w:p>
    <w:p w14:paraId="15A073F2" w14:textId="39FE386F" w:rsidR="00F00A79" w:rsidRDefault="005D2E82" w:rsidP="00393D9F">
      <w:pPr>
        <w:pStyle w:val="10"/>
        <w:ind w:left="910" w:right="364" w:hanging="273"/>
      </w:pPr>
      <w:r>
        <w:rPr>
          <w:rFonts w:hint="eastAsia"/>
        </w:rPr>
        <w:t xml:space="preserve">1) 사내 Layout 변경이나 </w:t>
      </w:r>
      <w:r w:rsidR="000770D1">
        <w:rPr>
          <w:rFonts w:hint="eastAsia"/>
        </w:rPr>
        <w:t xml:space="preserve">자산 증설 등의 이유로 </w:t>
      </w:r>
      <w:r>
        <w:rPr>
          <w:rFonts w:hint="eastAsia"/>
        </w:rPr>
        <w:t>IT 하드웨어</w:t>
      </w:r>
      <w:r w:rsidR="000770D1">
        <w:rPr>
          <w:rFonts w:hint="eastAsia"/>
        </w:rPr>
        <w:t>를 사내에서 이송할 때 IT 관리자는 저장 정보의 손상을 막기 위해 하드드라이브 Packing과 같은 해당 하드웨어가 요구하는 조치를 선행해야 한다.</w:t>
      </w:r>
    </w:p>
    <w:p w14:paraId="1B9FD436" w14:textId="6DA0C788" w:rsidR="00054690" w:rsidRDefault="00054690" w:rsidP="00393D9F">
      <w:pPr>
        <w:pStyle w:val="10"/>
        <w:ind w:left="910" w:right="364" w:hanging="273"/>
      </w:pPr>
      <w:r>
        <w:rPr>
          <w:rFonts w:hint="eastAsia"/>
        </w:rPr>
        <w:t xml:space="preserve">2) 하드웨어의 정비 혹은 업그레이드를 위해 사외로 이송해야 하는 경우는 </w:t>
      </w:r>
      <w:r w:rsidR="00A8618D">
        <w:rPr>
          <w:rFonts w:hint="eastAsia"/>
        </w:rPr>
        <w:t>정보보호 최고책임자</w:t>
      </w:r>
      <w:r>
        <w:rPr>
          <w:rFonts w:hint="eastAsia"/>
        </w:rPr>
        <w:t xml:space="preserve">의 승인이 있어야 하며, </w:t>
      </w:r>
      <w:r w:rsidR="00D64642">
        <w:rPr>
          <w:rFonts w:hint="eastAsia"/>
        </w:rPr>
        <w:t xml:space="preserve">IT 관리자는 </w:t>
      </w:r>
      <w:r>
        <w:rPr>
          <w:rFonts w:hint="eastAsia"/>
        </w:rPr>
        <w:t xml:space="preserve">이송과 외부에 </w:t>
      </w:r>
      <w:r w:rsidR="00D64642">
        <w:rPr>
          <w:rFonts w:hint="eastAsia"/>
        </w:rPr>
        <w:t>유치하는 기간 동안 해당 하드웨어 옆에서 관리해야 한다.</w:t>
      </w:r>
    </w:p>
    <w:p w14:paraId="6B6E09D9" w14:textId="77777777" w:rsidR="005D2E82" w:rsidRDefault="005D2E82" w:rsidP="00393D9F">
      <w:pPr>
        <w:pStyle w:val="10"/>
        <w:ind w:left="910" w:right="364" w:hanging="273"/>
      </w:pPr>
    </w:p>
    <w:p w14:paraId="30C40225" w14:textId="152D1ACE" w:rsidR="00BC6DCB" w:rsidRDefault="00BC6DCB" w:rsidP="00BC6DCB">
      <w:pPr>
        <w:pStyle w:val="11"/>
        <w:ind w:left="273"/>
      </w:pPr>
      <w:r>
        <w:rPr>
          <w:rFonts w:hint="eastAsia"/>
        </w:rPr>
        <w:t>4.</w:t>
      </w:r>
      <w:r w:rsidR="00720ADB">
        <w:rPr>
          <w:rFonts w:hint="eastAsia"/>
        </w:rPr>
        <w:t>5</w:t>
      </w:r>
      <w:r>
        <w:rPr>
          <w:rFonts w:hint="eastAsia"/>
        </w:rPr>
        <w:t xml:space="preserve"> IT 하드웨어의 사외 운용</w:t>
      </w:r>
    </w:p>
    <w:p w14:paraId="3698F14A" w14:textId="32064EB4" w:rsidR="00BC6DCB" w:rsidRDefault="00BC6DCB" w:rsidP="00393D9F">
      <w:pPr>
        <w:pStyle w:val="10"/>
        <w:ind w:left="910" w:right="364" w:hanging="273"/>
      </w:pPr>
      <w:r>
        <w:rPr>
          <w:rFonts w:hint="eastAsia"/>
        </w:rPr>
        <w:t>1) 회사의 IT</w:t>
      </w:r>
      <w:r w:rsidR="00965462">
        <w:rPr>
          <w:rFonts w:hint="eastAsia"/>
        </w:rPr>
        <w:t xml:space="preserve"> 하드웨어는 저장 정보의 종류와 </w:t>
      </w:r>
      <w:r w:rsidR="009B15A0">
        <w:rPr>
          <w:rFonts w:hint="eastAsia"/>
        </w:rPr>
        <w:t>분량에 관계없이 원칙적으로 회사의 사업 영역 밖에 설치 운영하지 않는다.</w:t>
      </w:r>
    </w:p>
    <w:p w14:paraId="6CB83745" w14:textId="47CECF57" w:rsidR="009B15A0" w:rsidRDefault="009B15A0" w:rsidP="00393D9F">
      <w:pPr>
        <w:pStyle w:val="10"/>
        <w:ind w:left="910" w:right="364" w:hanging="273"/>
      </w:pPr>
      <w:r>
        <w:rPr>
          <w:rFonts w:hint="eastAsia"/>
        </w:rPr>
        <w:t>2)</w:t>
      </w:r>
      <w:r w:rsidR="00832809">
        <w:rPr>
          <w:rFonts w:hint="eastAsia"/>
        </w:rPr>
        <w:t xml:space="preserve"> 제품과 서비스 제공과 품질 검증 등의 이유로 외부에 IT 하드웨어, 단말기 </w:t>
      </w:r>
      <w:r w:rsidR="006074FA">
        <w:rPr>
          <w:rFonts w:hint="eastAsia"/>
        </w:rPr>
        <w:t>등 물적 자산을 운영이 불가피한 경우 다음 사항을 준수해야 한다.</w:t>
      </w:r>
    </w:p>
    <w:p w14:paraId="4E28710A" w14:textId="289C0612" w:rsidR="006074FA" w:rsidRDefault="006074FA" w:rsidP="006074FA">
      <w:pPr>
        <w:pStyle w:val="--"/>
        <w:ind w:left="1092" w:right="637" w:hanging="182"/>
      </w:pPr>
      <w:r>
        <w:rPr>
          <w:rFonts w:hint="eastAsia"/>
        </w:rPr>
        <w:t xml:space="preserve">- </w:t>
      </w:r>
      <w:r w:rsidR="00833E08">
        <w:rPr>
          <w:rFonts w:hint="eastAsia"/>
        </w:rPr>
        <w:t>설치 장소 소유자 혹은 관리자와 보안 협약 체결</w:t>
      </w:r>
    </w:p>
    <w:p w14:paraId="48924E47" w14:textId="6EC18951" w:rsidR="00833E08" w:rsidRDefault="00833E08" w:rsidP="006074FA">
      <w:pPr>
        <w:pStyle w:val="--"/>
        <w:ind w:left="1092" w:right="637" w:hanging="182"/>
      </w:pPr>
      <w:r>
        <w:rPr>
          <w:rFonts w:hint="eastAsia"/>
        </w:rPr>
        <w:t xml:space="preserve">- 가능한 최대한 물리적 접근 통제(공간 분리, </w:t>
      </w:r>
      <w:r w:rsidR="001410AE">
        <w:rPr>
          <w:rFonts w:hint="eastAsia"/>
        </w:rPr>
        <w:t>출입 통제 장치 등)</w:t>
      </w:r>
    </w:p>
    <w:p w14:paraId="3A6D5E72" w14:textId="220860FD" w:rsidR="001410AE" w:rsidRDefault="001410AE" w:rsidP="006074FA">
      <w:pPr>
        <w:pStyle w:val="--"/>
        <w:ind w:left="1092" w:right="637" w:hanging="182"/>
      </w:pPr>
      <w:r>
        <w:rPr>
          <w:rFonts w:hint="eastAsia"/>
        </w:rPr>
        <w:t xml:space="preserve">- 회사 관리자가 해당 자산 이탈 시 즉시 </w:t>
      </w:r>
      <w:r w:rsidR="00047B41">
        <w:rPr>
          <w:rFonts w:hint="eastAsia"/>
        </w:rPr>
        <w:t>암호 로그인 상태로의 전환</w:t>
      </w:r>
    </w:p>
    <w:p w14:paraId="0B987E97" w14:textId="366E480B" w:rsidR="00047B41" w:rsidRPr="001410AE" w:rsidRDefault="00047B41" w:rsidP="006074FA">
      <w:pPr>
        <w:pStyle w:val="--"/>
        <w:ind w:left="1092" w:right="637" w:hanging="182"/>
      </w:pPr>
      <w:r>
        <w:rPr>
          <w:rFonts w:hint="eastAsia"/>
        </w:rPr>
        <w:t xml:space="preserve">- 회사 내 IT 관리자가 및 해당 하드웨어 관리자가 접근할 수 있는 </w:t>
      </w:r>
      <w:r w:rsidR="003D520F">
        <w:rPr>
          <w:rFonts w:hint="eastAsia"/>
        </w:rPr>
        <w:t xml:space="preserve">공용 네트워크가 아닌 </w:t>
      </w:r>
      <w:r>
        <w:rPr>
          <w:rFonts w:hint="eastAsia"/>
        </w:rPr>
        <w:t>독립된 원격 접속 통신 방법</w:t>
      </w:r>
    </w:p>
    <w:p w14:paraId="28240A57" w14:textId="2C6AD451" w:rsidR="00BC6DCB" w:rsidRDefault="003D520F" w:rsidP="00393D9F">
      <w:pPr>
        <w:pStyle w:val="10"/>
        <w:ind w:left="910" w:right="364" w:hanging="273"/>
      </w:pPr>
      <w:r>
        <w:rPr>
          <w:rFonts w:hint="eastAsia"/>
        </w:rPr>
        <w:t>3) 사외에</w:t>
      </w:r>
      <w:r w:rsidR="009617CC">
        <w:rPr>
          <w:rFonts w:hint="eastAsia"/>
        </w:rPr>
        <w:t>서</w:t>
      </w:r>
      <w:r>
        <w:rPr>
          <w:rFonts w:hint="eastAsia"/>
        </w:rPr>
        <w:t xml:space="preserve"> 물적 자산을 운용하는 경우 해당 기간 동안 </w:t>
      </w:r>
      <w:r w:rsidR="00DE1EA0">
        <w:rPr>
          <w:rFonts w:hint="eastAsia"/>
        </w:rPr>
        <w:t xml:space="preserve">관리자 혹은 담당자는 점검 이력을 기록해야 한다. 이 기록은 </w:t>
      </w:r>
      <w:r w:rsidR="00F60E98">
        <w:rPr>
          <w:rFonts w:hint="eastAsia"/>
        </w:rPr>
        <w:t xml:space="preserve">최소 1회/월 이상 </w:t>
      </w:r>
      <w:r w:rsidR="00A8618D">
        <w:rPr>
          <w:rFonts w:hint="eastAsia"/>
        </w:rPr>
        <w:t>정보보호 최고책임자</w:t>
      </w:r>
      <w:r w:rsidR="00F60E98">
        <w:rPr>
          <w:rFonts w:hint="eastAsia"/>
        </w:rPr>
        <w:t xml:space="preserve">에게 보고되어야 하며, 사내 반입 시 </w:t>
      </w:r>
      <w:r w:rsidR="00A8618D">
        <w:rPr>
          <w:rFonts w:hint="eastAsia"/>
        </w:rPr>
        <w:t>정보보호 최고책임자</w:t>
      </w:r>
      <w:r w:rsidR="00F60E98">
        <w:rPr>
          <w:rFonts w:hint="eastAsia"/>
        </w:rPr>
        <w:t>의 최종 승인을 받아야 한다.</w:t>
      </w:r>
    </w:p>
    <w:p w14:paraId="776B1E81" w14:textId="77777777" w:rsidR="003D520F" w:rsidRDefault="003D520F" w:rsidP="00393D9F">
      <w:pPr>
        <w:pStyle w:val="10"/>
        <w:ind w:left="910" w:right="364" w:hanging="273"/>
      </w:pPr>
    </w:p>
    <w:p w14:paraId="6768C03B" w14:textId="4695A751" w:rsidR="009B7E92" w:rsidRDefault="009B7E92" w:rsidP="009B7E92">
      <w:pPr>
        <w:pStyle w:val="11"/>
        <w:ind w:left="273"/>
      </w:pPr>
      <w:r>
        <w:rPr>
          <w:rFonts w:hint="eastAsia"/>
        </w:rPr>
        <w:t>4.</w:t>
      </w:r>
      <w:r w:rsidR="00720ADB">
        <w:rPr>
          <w:rFonts w:hint="eastAsia"/>
        </w:rPr>
        <w:t>6</w:t>
      </w:r>
      <w:r>
        <w:rPr>
          <w:rFonts w:hint="eastAsia"/>
        </w:rPr>
        <w:t xml:space="preserve"> 외부에서의 접근 및 원격 근무</w:t>
      </w:r>
    </w:p>
    <w:p w14:paraId="38A37595" w14:textId="130C2027" w:rsidR="009B7E92" w:rsidRDefault="009B7E92" w:rsidP="009B7E92">
      <w:pPr>
        <w:pStyle w:val="10"/>
        <w:ind w:left="910" w:right="364" w:hanging="273"/>
      </w:pPr>
      <w:r>
        <w:rPr>
          <w:rFonts w:hint="eastAsia"/>
        </w:rPr>
        <w:t xml:space="preserve">1) 기밀 정보는 외부에서 접근할 수 없다. 단 대표이사의 승인을 받은 경우, 그 </w:t>
      </w:r>
      <w:r w:rsidR="00A8618D">
        <w:rPr>
          <w:rFonts w:hint="eastAsia"/>
        </w:rPr>
        <w:t>정보보호 최고책임자</w:t>
      </w:r>
      <w:r>
        <w:rPr>
          <w:rFonts w:hint="eastAsia"/>
        </w:rPr>
        <w:t xml:space="preserve">에 </w:t>
      </w:r>
      <w:r w:rsidRPr="006540CB">
        <w:t>의해</w:t>
      </w:r>
      <w:r>
        <w:rPr>
          <w:rFonts w:hint="eastAsia"/>
        </w:rPr>
        <w:t xml:space="preserve"> </w:t>
      </w:r>
      <w:r w:rsidRPr="006540CB">
        <w:rPr>
          <w:rFonts w:hint="eastAsia"/>
        </w:rPr>
        <w:t>취급</w:t>
      </w:r>
      <w:r w:rsidRPr="006540CB">
        <w:t>과</w:t>
      </w:r>
      <w:r>
        <w:rPr>
          <w:rFonts w:hint="eastAsia"/>
        </w:rPr>
        <w:t xml:space="preserve"> 접속 내역을 확인할 수 있는 경우에 한한다.</w:t>
      </w:r>
    </w:p>
    <w:p w14:paraId="0ADD69A0" w14:textId="2CC913DC" w:rsidR="00927941" w:rsidRDefault="00927941" w:rsidP="009B7E92">
      <w:pPr>
        <w:pStyle w:val="10"/>
        <w:ind w:left="910" w:right="364" w:hanging="273"/>
      </w:pPr>
      <w:r>
        <w:rPr>
          <w:rFonts w:hint="eastAsia"/>
        </w:rPr>
        <w:t>2) 외부에서 회사의 IT 하드웨어에 접속하는 경우 회사가 지정한 VPN 서비스를 활용해야 한다.</w:t>
      </w:r>
      <w:r w:rsidR="001040A4">
        <w:rPr>
          <w:rFonts w:hint="eastAsia"/>
        </w:rPr>
        <w:t xml:space="preserve"> 이를 위해 사용자는 사전에 </w:t>
      </w:r>
      <w:r w:rsidR="00F30944">
        <w:rPr>
          <w:rFonts w:hint="eastAsia"/>
        </w:rPr>
        <w:t>IT 관리자에게 인증키를 수령하여 접속해야 한다.</w:t>
      </w:r>
    </w:p>
    <w:p w14:paraId="71E2A4B3" w14:textId="6392A234" w:rsidR="009B7E92" w:rsidRDefault="00F30BC5" w:rsidP="009B7E92">
      <w:pPr>
        <w:pStyle w:val="10"/>
        <w:ind w:left="910" w:right="364" w:hanging="273"/>
      </w:pPr>
      <w:r>
        <w:rPr>
          <w:rFonts w:hint="eastAsia"/>
        </w:rPr>
        <w:t>3</w:t>
      </w:r>
      <w:r w:rsidR="009B7E92">
        <w:rPr>
          <w:rFonts w:hint="eastAsia"/>
        </w:rPr>
        <w:t xml:space="preserve">) 어떤 경우에도 등록되고 </w:t>
      </w:r>
      <w:r w:rsidR="00F30944">
        <w:rPr>
          <w:rFonts w:hint="eastAsia"/>
        </w:rPr>
        <w:t xml:space="preserve">VPN 사용 승인 등 </w:t>
      </w:r>
      <w:r w:rsidR="009B7E92">
        <w:rPr>
          <w:rFonts w:hint="eastAsia"/>
        </w:rPr>
        <w:t>보안</w:t>
      </w:r>
      <w:r w:rsidR="00F30944">
        <w:rPr>
          <w:rFonts w:hint="eastAsia"/>
        </w:rPr>
        <w:t xml:space="preserve"> </w:t>
      </w:r>
      <w:r w:rsidR="009B7E92">
        <w:rPr>
          <w:rFonts w:hint="eastAsia"/>
        </w:rPr>
        <w:t>관리가 승인된 사내 자산 이외의 자산 혹은 장비에서 기밀 정보의 접근은 허용하지 않는다. 따라서 기밀 정보의 외부 접근 혹은 기밀 정보를 취급하는 원격 근무의 경우 관련 절차에 따라 사전에 승인된 정보 자산의 외부 반출 승인을 얻어야 한다.</w:t>
      </w:r>
    </w:p>
    <w:p w14:paraId="42514FAD" w14:textId="77777777" w:rsidR="009B7E92" w:rsidRDefault="009B7E92" w:rsidP="009B7E92">
      <w:pPr>
        <w:pStyle w:val="10"/>
        <w:ind w:left="910" w:right="364" w:hanging="273"/>
      </w:pPr>
    </w:p>
    <w:p w14:paraId="7BD535CB" w14:textId="2AC5FBE4" w:rsidR="00CF6495" w:rsidRDefault="00CF6495" w:rsidP="00CF6495">
      <w:pPr>
        <w:pStyle w:val="11"/>
        <w:ind w:left="273"/>
      </w:pPr>
      <w:r>
        <w:rPr>
          <w:rFonts w:hint="eastAsia"/>
        </w:rPr>
        <w:t>4.</w:t>
      </w:r>
      <w:r w:rsidR="00720ADB">
        <w:rPr>
          <w:rFonts w:hint="eastAsia"/>
        </w:rPr>
        <w:t>7</w:t>
      </w:r>
      <w:r>
        <w:rPr>
          <w:rFonts w:hint="eastAsia"/>
        </w:rPr>
        <w:t xml:space="preserve"> IT 하드웨어 변경관리</w:t>
      </w:r>
    </w:p>
    <w:p w14:paraId="2F3149A9" w14:textId="544C6A85" w:rsidR="00CF6495" w:rsidRDefault="00CF6495" w:rsidP="00393D9F">
      <w:pPr>
        <w:pStyle w:val="10"/>
        <w:ind w:left="910" w:right="364" w:hanging="273"/>
      </w:pPr>
      <w:r>
        <w:rPr>
          <w:rFonts w:hint="eastAsia"/>
        </w:rPr>
        <w:t xml:space="preserve">1) IT 하드웨어 변경 시 새로운 IT 하드웨어는 </w:t>
      </w:r>
      <w:r w:rsidR="00FC251E">
        <w:rPr>
          <w:rFonts w:hint="eastAsia"/>
        </w:rPr>
        <w:t xml:space="preserve">최초 등록과 같은 절차로 등록하여 </w:t>
      </w:r>
      <w:r w:rsidR="002C39E6">
        <w:rPr>
          <w:rFonts w:hint="eastAsia"/>
        </w:rPr>
        <w:t>운영한다.</w:t>
      </w:r>
    </w:p>
    <w:p w14:paraId="04E6C6F5" w14:textId="522060DB" w:rsidR="002C39E6" w:rsidRDefault="002C39E6" w:rsidP="00393D9F">
      <w:pPr>
        <w:pStyle w:val="10"/>
        <w:ind w:left="910" w:right="364" w:hanging="273"/>
      </w:pPr>
      <w:r>
        <w:rPr>
          <w:rFonts w:hint="eastAsia"/>
        </w:rPr>
        <w:t xml:space="preserve">2) </w:t>
      </w:r>
      <w:r w:rsidR="00E304DA">
        <w:rPr>
          <w:rFonts w:hint="eastAsia"/>
        </w:rPr>
        <w:t xml:space="preserve">정보보안 관리 책임자는 공급자와 함께 </w:t>
      </w:r>
      <w:r>
        <w:rPr>
          <w:rFonts w:hint="eastAsia"/>
        </w:rPr>
        <w:t xml:space="preserve">변경하는 새로운 IT 하드웨어는 도입 이후 일정 기간 </w:t>
      </w:r>
      <w:r w:rsidR="00E304DA">
        <w:rPr>
          <w:rFonts w:hint="eastAsia"/>
        </w:rPr>
        <w:t xml:space="preserve">운영하여 </w:t>
      </w:r>
      <w:r>
        <w:rPr>
          <w:rFonts w:hint="eastAsia"/>
        </w:rPr>
        <w:t>보안성, 호환성, 안정성</w:t>
      </w:r>
      <w:r w:rsidR="00E304DA">
        <w:rPr>
          <w:rFonts w:hint="eastAsia"/>
        </w:rPr>
        <w:t>을 확인한 후</w:t>
      </w:r>
      <w:r w:rsidR="0097142A">
        <w:rPr>
          <w:rFonts w:hint="eastAsia"/>
        </w:rPr>
        <w:t xml:space="preserve"> 기존 IT 하드웨어와 교체한다.</w:t>
      </w:r>
    </w:p>
    <w:p w14:paraId="44EA9385" w14:textId="47CB7266" w:rsidR="0097142A" w:rsidRDefault="0048397A" w:rsidP="00393D9F">
      <w:pPr>
        <w:pStyle w:val="10"/>
        <w:ind w:left="910" w:right="364" w:hanging="273"/>
      </w:pPr>
      <w:r>
        <w:rPr>
          <w:rFonts w:hint="eastAsia"/>
        </w:rPr>
        <w:t xml:space="preserve">3) IT 하드웨어 변경 시 반드시 최초 운영 후 </w:t>
      </w:r>
      <w:r w:rsidR="00AA61DE">
        <w:rPr>
          <w:rFonts w:hint="eastAsia"/>
        </w:rPr>
        <w:t xml:space="preserve">보안성, 호환성, 안정성 보장을 위해 </w:t>
      </w:r>
      <w:r>
        <w:rPr>
          <w:rFonts w:hint="eastAsia"/>
        </w:rPr>
        <w:t>일정 기간 사후관리를 계약 옵션으로 적용해야 한다.</w:t>
      </w:r>
    </w:p>
    <w:p w14:paraId="0728BCC7" w14:textId="77777777" w:rsidR="00CF6495" w:rsidRDefault="00CF6495" w:rsidP="00393D9F">
      <w:pPr>
        <w:pStyle w:val="10"/>
        <w:ind w:left="910" w:right="364" w:hanging="273"/>
      </w:pPr>
    </w:p>
    <w:p w14:paraId="1555061D" w14:textId="674A6A24" w:rsidR="00C44CE5" w:rsidRDefault="00C44CE5" w:rsidP="00C44CE5">
      <w:pPr>
        <w:pStyle w:val="11"/>
        <w:ind w:left="273"/>
      </w:pPr>
      <w:r>
        <w:rPr>
          <w:rFonts w:hint="eastAsia"/>
        </w:rPr>
        <w:t>4.8 SW자산의 등록과 관리</w:t>
      </w:r>
    </w:p>
    <w:p w14:paraId="1116FE0F" w14:textId="1E1B4322" w:rsidR="00C44CE5" w:rsidRDefault="00C44CE5" w:rsidP="00C44CE5">
      <w:pPr>
        <w:pStyle w:val="10"/>
        <w:ind w:left="910" w:right="364" w:hanging="273"/>
      </w:pPr>
      <w:r>
        <w:rPr>
          <w:rFonts w:hint="eastAsia"/>
        </w:rPr>
        <w:t xml:space="preserve">1) </w:t>
      </w:r>
      <w:r w:rsidRPr="00805C1C">
        <w:rPr>
          <w:rFonts w:ascii="나눔스퀘어 Bold" w:eastAsia="나눔스퀘어 Bold" w:hAnsi="나눔스퀘어 Bold" w:hint="eastAsia"/>
        </w:rPr>
        <w:t xml:space="preserve">[SW 자산 등록] </w:t>
      </w:r>
      <w:r w:rsidRPr="00060702">
        <w:t>상용 소프트웨어(OS, Office 등)는 정품 라이선스를 구매하여 관리하며, 불법 소프트웨어 사용을 금지한다. SW 자산도 하드웨어와 동일하게 자산 목록에 등록하여 관리한다.</w:t>
      </w:r>
    </w:p>
    <w:p w14:paraId="6C4CA32A" w14:textId="58B1CD82" w:rsidR="00C44CE5" w:rsidRDefault="00C44CE5" w:rsidP="00C44CE5">
      <w:pPr>
        <w:pStyle w:val="10"/>
        <w:ind w:left="910" w:right="364" w:hanging="273"/>
      </w:pPr>
      <w:r>
        <w:rPr>
          <w:rFonts w:hint="eastAsia"/>
        </w:rPr>
        <w:t xml:space="preserve">2) </w:t>
      </w:r>
      <w:r w:rsidRPr="001C0930">
        <w:t>클라우드 환경(AWS, Azure 등)에서 운용되는 가상 서버(Instance) 및 스토리지도 회사의 정보자산으로 식별하여 자산 목록에 등록하고, 접근 통제 및 백업 정책을 동일하게 적용한다</w:t>
      </w:r>
    </w:p>
    <w:p w14:paraId="64ED8DB3" w14:textId="77777777" w:rsidR="00C44CE5" w:rsidRDefault="00C44CE5" w:rsidP="00393D9F">
      <w:pPr>
        <w:pStyle w:val="10"/>
        <w:ind w:left="910" w:right="364" w:hanging="273"/>
      </w:pPr>
    </w:p>
    <w:p w14:paraId="57489AC2" w14:textId="635ADD29" w:rsidR="00607590" w:rsidRDefault="00607590" w:rsidP="00607590">
      <w:pPr>
        <w:pStyle w:val="11"/>
        <w:ind w:left="273"/>
      </w:pPr>
      <w:r>
        <w:rPr>
          <w:rFonts w:hint="eastAsia"/>
        </w:rPr>
        <w:t>4.9 개인정보</w:t>
      </w:r>
      <w:r>
        <w:t xml:space="preserve"> 식별</w:t>
      </w:r>
    </w:p>
    <w:p w14:paraId="3E476A79" w14:textId="75D2676A" w:rsidR="00607590" w:rsidRDefault="00607590" w:rsidP="00607590">
      <w:pPr>
        <w:pStyle w:val="10"/>
        <w:ind w:left="910" w:right="364" w:hanging="273"/>
      </w:pPr>
      <w:r>
        <w:rPr>
          <w:rFonts w:hint="eastAsia"/>
        </w:rPr>
        <w:t>1) 정보자산을</w:t>
      </w:r>
      <w:r>
        <w:t xml:space="preserve"> 식별할 때, 해당 자산(서버, DB, 문서 등)이 개인정보를 저장하거나 처리하고 있는지 여부를 반드시 식별한다.</w:t>
      </w:r>
    </w:p>
    <w:p w14:paraId="2F78E51E" w14:textId="585C3CB4" w:rsidR="007F6DF5" w:rsidRDefault="00607590" w:rsidP="00607590">
      <w:pPr>
        <w:pStyle w:val="10"/>
        <w:ind w:left="910" w:right="364" w:hanging="273"/>
      </w:pPr>
      <w:r>
        <w:rPr>
          <w:rFonts w:hint="eastAsia"/>
        </w:rPr>
        <w:t>2) 자산</w:t>
      </w:r>
      <w:r>
        <w:t xml:space="preserve"> 목록의 비고란 또는 별도 컬럼에 '개인정보 포함(PII)' 여부를 표기하여 관리한다.</w:t>
      </w:r>
    </w:p>
    <w:p w14:paraId="645DB685" w14:textId="77777777" w:rsidR="007F6DF5" w:rsidRPr="007F6DF5" w:rsidRDefault="007F6DF5" w:rsidP="00393D9F">
      <w:pPr>
        <w:pStyle w:val="10"/>
        <w:ind w:left="910" w:right="364" w:hanging="273"/>
      </w:pPr>
    </w:p>
    <w:p w14:paraId="676B1D87" w14:textId="69C12B11" w:rsidR="00221FE2" w:rsidRDefault="00221FE2" w:rsidP="0016643C">
      <w:pPr>
        <w:pStyle w:val="1"/>
      </w:pPr>
      <w:r>
        <w:rPr>
          <w:rFonts w:hint="eastAsia"/>
        </w:rPr>
        <w:lastRenderedPageBreak/>
        <w:t>5</w:t>
      </w:r>
      <w:r w:rsidR="0016643C">
        <w:rPr>
          <w:rFonts w:hint="eastAsia"/>
        </w:rPr>
        <w:t>.</w:t>
      </w:r>
      <w:r>
        <w:rPr>
          <w:rFonts w:hint="eastAsia"/>
        </w:rPr>
        <w:t xml:space="preserve"> 단말기 </w:t>
      </w:r>
      <w:r w:rsidR="007619C6">
        <w:rPr>
          <w:rFonts w:hint="eastAsia"/>
        </w:rPr>
        <w:t xml:space="preserve">및 </w:t>
      </w:r>
      <w:r w:rsidR="009A69C9">
        <w:rPr>
          <w:rFonts w:hint="eastAsia"/>
        </w:rPr>
        <w:t xml:space="preserve">이동식 저장 매체 </w:t>
      </w:r>
      <w:r w:rsidR="0016643C">
        <w:rPr>
          <w:rFonts w:hint="eastAsia"/>
        </w:rPr>
        <w:t>관리</w:t>
      </w:r>
    </w:p>
    <w:p w14:paraId="4C3A3B6A" w14:textId="48B8A449" w:rsidR="00221FE2" w:rsidRDefault="0016643C" w:rsidP="003E39D9">
      <w:pPr>
        <w:pStyle w:val="11"/>
        <w:ind w:left="273"/>
      </w:pPr>
      <w:r>
        <w:rPr>
          <w:rFonts w:hint="eastAsia"/>
        </w:rPr>
        <w:t xml:space="preserve">5.1 단말기 </w:t>
      </w:r>
      <w:r w:rsidR="003E39D9">
        <w:rPr>
          <w:rFonts w:hint="eastAsia"/>
        </w:rPr>
        <w:t>지급</w:t>
      </w:r>
    </w:p>
    <w:p w14:paraId="409FD6D1" w14:textId="7E65BBA0" w:rsidR="00A2530B" w:rsidRDefault="003E39D9" w:rsidP="00A2530B">
      <w:pPr>
        <w:pStyle w:val="10"/>
        <w:ind w:left="910" w:right="364" w:hanging="273"/>
      </w:pPr>
      <w:r>
        <w:rPr>
          <w:rFonts w:hint="eastAsia"/>
        </w:rPr>
        <w:t xml:space="preserve">1) </w:t>
      </w:r>
      <w:r w:rsidR="00991A82">
        <w:rPr>
          <w:rFonts w:hint="eastAsia"/>
        </w:rPr>
        <w:t xml:space="preserve">근무하는 모든 직원에게는 업무용 단말기(노트북, PC 등)를 지급한다. </w:t>
      </w:r>
      <w:r w:rsidR="00A2530B">
        <w:rPr>
          <w:rFonts w:hint="eastAsia"/>
        </w:rPr>
        <w:t>또한 모든 단말기는 사용 기간 중 소유자</w:t>
      </w:r>
      <w:r w:rsidR="000A39E1">
        <w:rPr>
          <w:rFonts w:hint="eastAsia"/>
        </w:rPr>
        <w:t xml:space="preserve"> 혹은 관리 책임자</w:t>
      </w:r>
      <w:r w:rsidR="00A2530B">
        <w:rPr>
          <w:rFonts w:hint="eastAsia"/>
        </w:rPr>
        <w:t>가 지정되어야 한다.</w:t>
      </w:r>
    </w:p>
    <w:p w14:paraId="3AADE94A" w14:textId="7CBAE225" w:rsidR="00617F3F" w:rsidRDefault="00617F3F" w:rsidP="00393D9F">
      <w:pPr>
        <w:pStyle w:val="10"/>
        <w:ind w:left="910" w:right="364" w:hanging="273"/>
      </w:pPr>
      <w:r>
        <w:rPr>
          <w:rFonts w:hint="eastAsia"/>
        </w:rPr>
        <w:t xml:space="preserve">2) </w:t>
      </w:r>
      <w:r w:rsidR="00D279F7">
        <w:rPr>
          <w:rFonts w:hint="eastAsia"/>
        </w:rPr>
        <w:t xml:space="preserve">IT 관리자는 </w:t>
      </w:r>
      <w:r w:rsidR="00E14384">
        <w:rPr>
          <w:rFonts w:hint="eastAsia"/>
        </w:rPr>
        <w:t xml:space="preserve">PC, POS, 태블릿, IP 주소 부여가 가능한 </w:t>
      </w:r>
      <w:r w:rsidR="00EF44C9">
        <w:rPr>
          <w:rFonts w:hint="eastAsia"/>
        </w:rPr>
        <w:t xml:space="preserve">단말기와 </w:t>
      </w:r>
      <w:r w:rsidR="00E14384">
        <w:rPr>
          <w:rFonts w:hint="eastAsia"/>
        </w:rPr>
        <w:t xml:space="preserve">생산, 품질, 시험 장비는 모두 </w:t>
      </w:r>
      <w:r>
        <w:rPr>
          <w:rFonts w:hint="eastAsia"/>
        </w:rPr>
        <w:t>단말기는 업무용 사내 네트워크</w:t>
      </w:r>
      <w:r w:rsidR="00C0692B">
        <w:rPr>
          <w:rFonts w:hint="eastAsia"/>
        </w:rPr>
        <w:t xml:space="preserve">에 접속할 수 있는 단일 </w:t>
      </w:r>
      <w:r>
        <w:rPr>
          <w:rFonts w:hint="eastAsia"/>
        </w:rPr>
        <w:t>IP를 부여하여 지급한다.</w:t>
      </w:r>
      <w:r w:rsidR="00D279F7">
        <w:rPr>
          <w:rFonts w:hint="eastAsia"/>
        </w:rPr>
        <w:t xml:space="preserve"> </w:t>
      </w:r>
    </w:p>
    <w:p w14:paraId="6BDEBB68" w14:textId="3F3EC592" w:rsidR="00963DC3" w:rsidRDefault="00617F3F" w:rsidP="00393D9F">
      <w:pPr>
        <w:pStyle w:val="10"/>
        <w:ind w:left="910" w:right="364" w:hanging="273"/>
      </w:pPr>
      <w:r>
        <w:rPr>
          <w:rFonts w:hint="eastAsia"/>
        </w:rPr>
        <w:t>3) IT 관리자(IT 하드웨어 관리자)는 직원에게 지급되는 모든 단말기는 ‘({{DOC_PREFIX}}-IS-102-01) 정보자산 목록’에 등록한다.</w:t>
      </w:r>
    </w:p>
    <w:p w14:paraId="3EA44ADD" w14:textId="1BFB4E68" w:rsidR="00221FE2" w:rsidRDefault="00035FE4" w:rsidP="00393D9F">
      <w:pPr>
        <w:pStyle w:val="10"/>
        <w:ind w:left="910" w:right="364" w:hanging="273"/>
      </w:pPr>
      <w:r>
        <w:rPr>
          <w:rFonts w:hint="eastAsia"/>
        </w:rPr>
        <w:t xml:space="preserve">4) </w:t>
      </w:r>
      <w:r w:rsidR="000B6C1B">
        <w:rPr>
          <w:rFonts w:hint="eastAsia"/>
        </w:rPr>
        <w:t xml:space="preserve">4G, 5G 등 내부망이 아니라 인터넷 사업자망에 직접 연결 가능한 태블릿, 노트북 등은 사내 하드웨어로 사용할 수 없다. </w:t>
      </w:r>
    </w:p>
    <w:p w14:paraId="4E4CC2C1" w14:textId="77777777" w:rsidR="00035FE4" w:rsidRDefault="00035FE4" w:rsidP="00393D9F">
      <w:pPr>
        <w:pStyle w:val="10"/>
        <w:ind w:left="910" w:right="364" w:hanging="273"/>
      </w:pPr>
    </w:p>
    <w:p w14:paraId="3B360202" w14:textId="3857429F" w:rsidR="00434FBE" w:rsidRDefault="00C22141" w:rsidP="005C5BB4">
      <w:pPr>
        <w:pStyle w:val="11"/>
        <w:ind w:left="273"/>
      </w:pPr>
      <w:r>
        <w:rPr>
          <w:rFonts w:hint="eastAsia"/>
        </w:rPr>
        <w:t xml:space="preserve">5.2 </w:t>
      </w:r>
      <w:r w:rsidR="005C5BB4">
        <w:rPr>
          <w:rFonts w:hint="eastAsia"/>
        </w:rPr>
        <w:t>단말기 보안</w:t>
      </w:r>
    </w:p>
    <w:p w14:paraId="4C1476A3" w14:textId="3432C391" w:rsidR="005C5BB4" w:rsidRDefault="005C5BB4" w:rsidP="00185C42">
      <w:pPr>
        <w:pStyle w:val="10"/>
        <w:ind w:left="910" w:right="364" w:hanging="273"/>
      </w:pPr>
      <w:r>
        <w:rPr>
          <w:rFonts w:hint="eastAsia"/>
        </w:rPr>
        <w:t xml:space="preserve">1) </w:t>
      </w:r>
      <w:r w:rsidR="00EE6860">
        <w:rPr>
          <w:rFonts w:hint="eastAsia"/>
        </w:rPr>
        <w:t>IT 관리자</w:t>
      </w:r>
      <w:r>
        <w:rPr>
          <w:rFonts w:hint="eastAsia"/>
        </w:rPr>
        <w:t xml:space="preserve">는 직원에게 지급되는 단말기에 보안 SW를 </w:t>
      </w:r>
      <w:r w:rsidR="00DB0570">
        <w:rPr>
          <w:rFonts w:hint="eastAsia"/>
        </w:rPr>
        <w:t xml:space="preserve">설치해야 </w:t>
      </w:r>
      <w:r w:rsidR="00957B59">
        <w:rPr>
          <w:rFonts w:hint="eastAsia"/>
        </w:rPr>
        <w:t xml:space="preserve">하며, </w:t>
      </w:r>
      <w:r w:rsidR="00B34633">
        <w:rPr>
          <w:rFonts w:hint="eastAsia"/>
        </w:rPr>
        <w:t>등록되지 않은 USB 등</w:t>
      </w:r>
      <w:r w:rsidR="00243612">
        <w:rPr>
          <w:rFonts w:hint="eastAsia"/>
        </w:rPr>
        <w:t>이동식 저장 매체를</w:t>
      </w:r>
      <w:r w:rsidR="00185C42">
        <w:rPr>
          <w:rFonts w:hint="eastAsia"/>
        </w:rPr>
        <w:t xml:space="preserve"> 사용할 수 없도록 설정해야 하며, </w:t>
      </w:r>
      <w:r w:rsidR="00957B59">
        <w:rPr>
          <w:rFonts w:hint="eastAsia"/>
        </w:rPr>
        <w:t>필요한 경우 단말기 사용자별 접속 권한을 설정해야 한다. 이러한 설정은 사용자가 임으로 변경할 수 없는 상태로 설정해야 한다.</w:t>
      </w:r>
    </w:p>
    <w:p w14:paraId="282E3208" w14:textId="77A07EE5" w:rsidR="004E0E8C" w:rsidRPr="00A56B29" w:rsidRDefault="004E0E8C" w:rsidP="004E0E8C">
      <w:pPr>
        <w:pStyle w:val="10"/>
        <w:ind w:left="910" w:right="364" w:hanging="273"/>
      </w:pPr>
      <w:r>
        <w:rPr>
          <w:rFonts w:hint="eastAsia"/>
        </w:rPr>
        <w:t xml:space="preserve">2) IT 관리자는 사내 사용 단말기, 하드웨어가 허가되지 않은 핫스팟 등에 접속을 시도하는 경우 경보가 울리도록 </w:t>
      </w:r>
      <w:r w:rsidRPr="009C06E2">
        <w:t>네트워크 접근 제어(NAC, Network Access Control) 시스템</w:t>
      </w:r>
      <w:r>
        <w:rPr>
          <w:rFonts w:hint="eastAsia"/>
        </w:rPr>
        <w:t xml:space="preserve">을 설치해서 </w:t>
      </w:r>
      <w:r w:rsidR="00665439">
        <w:rPr>
          <w:rFonts w:hint="eastAsia"/>
        </w:rPr>
        <w:t xml:space="preserve">허가되지 않은 접속을 할 수 없도록 하여 사용자에게 </w:t>
      </w:r>
      <w:r>
        <w:rPr>
          <w:rFonts w:hint="eastAsia"/>
        </w:rPr>
        <w:t>지급한다.</w:t>
      </w:r>
    </w:p>
    <w:p w14:paraId="454B3A08" w14:textId="163760E3" w:rsidR="00CF1D9A" w:rsidRDefault="004E0E8C" w:rsidP="00393D9F">
      <w:pPr>
        <w:pStyle w:val="10"/>
        <w:ind w:left="910" w:right="364" w:hanging="273"/>
      </w:pPr>
      <w:r>
        <w:rPr>
          <w:rFonts w:hint="eastAsia"/>
        </w:rPr>
        <w:t>3</w:t>
      </w:r>
      <w:r w:rsidR="001331AB">
        <w:rPr>
          <w:rFonts w:hint="eastAsia"/>
        </w:rPr>
        <w:t>) 모든 사용자는 단말기</w:t>
      </w:r>
      <w:r w:rsidR="00CF1D9A">
        <w:rPr>
          <w:rFonts w:hint="eastAsia"/>
        </w:rPr>
        <w:t xml:space="preserve"> 사용과 회사 이메일</w:t>
      </w:r>
      <w:r w:rsidR="001331AB">
        <w:rPr>
          <w:rFonts w:hint="eastAsia"/>
        </w:rPr>
        <w:t xml:space="preserve"> 로그인</w:t>
      </w:r>
      <w:r w:rsidR="00CF1D9A">
        <w:rPr>
          <w:rFonts w:hint="eastAsia"/>
        </w:rPr>
        <w:t>을 위해</w:t>
      </w:r>
      <w:r w:rsidR="00731BD1">
        <w:rPr>
          <w:rFonts w:hint="eastAsia"/>
        </w:rPr>
        <w:t xml:space="preserve"> 사용자</w:t>
      </w:r>
      <w:r w:rsidR="001331AB">
        <w:rPr>
          <w:rFonts w:hint="eastAsia"/>
        </w:rPr>
        <w:t xml:space="preserve"> ID</w:t>
      </w:r>
      <w:r w:rsidR="00CF1D9A">
        <w:rPr>
          <w:rFonts w:hint="eastAsia"/>
        </w:rPr>
        <w:t xml:space="preserve">를 </w:t>
      </w:r>
      <w:r w:rsidR="00EE6860">
        <w:rPr>
          <w:rFonts w:hint="eastAsia"/>
        </w:rPr>
        <w:t>IT 관리자</w:t>
      </w:r>
      <w:r w:rsidR="00CF1D9A">
        <w:rPr>
          <w:rFonts w:hint="eastAsia"/>
        </w:rPr>
        <w:t xml:space="preserve">에게 제출해야 </w:t>
      </w:r>
      <w:r w:rsidR="00D77F3D">
        <w:rPr>
          <w:rFonts w:hint="eastAsia"/>
        </w:rPr>
        <w:t xml:space="preserve">하며, </w:t>
      </w:r>
      <w:r w:rsidR="00EE6860">
        <w:rPr>
          <w:rFonts w:hint="eastAsia"/>
        </w:rPr>
        <w:t>IT 관리자</w:t>
      </w:r>
      <w:r w:rsidR="00D77F3D">
        <w:rPr>
          <w:rFonts w:hint="eastAsia"/>
        </w:rPr>
        <w:t>는 사용자의 ID에 정보 접근 등급에 따라 권한을 부여한다.</w:t>
      </w:r>
    </w:p>
    <w:p w14:paraId="31C40E74" w14:textId="608365A4" w:rsidR="001331AB" w:rsidRDefault="004E0E8C" w:rsidP="00393D9F">
      <w:pPr>
        <w:pStyle w:val="10"/>
        <w:ind w:left="910" w:right="364" w:hanging="273"/>
      </w:pPr>
      <w:r>
        <w:rPr>
          <w:rFonts w:hint="eastAsia"/>
        </w:rPr>
        <w:t>4</w:t>
      </w:r>
      <w:r w:rsidR="00A97FDE">
        <w:rPr>
          <w:rFonts w:hint="eastAsia"/>
        </w:rPr>
        <w:t>) 모든 사용자는 단말기 로그인 시 등록된 ID로 로그인 해야 하며 개인별</w:t>
      </w:r>
      <w:r w:rsidR="001331AB">
        <w:rPr>
          <w:rFonts w:hint="eastAsia"/>
        </w:rPr>
        <w:t xml:space="preserve"> Passwo</w:t>
      </w:r>
      <w:r w:rsidR="00395FD6">
        <w:rPr>
          <w:rFonts w:hint="eastAsia"/>
        </w:rPr>
        <w:t>rd</w:t>
      </w:r>
      <w:r w:rsidR="001331AB">
        <w:rPr>
          <w:rFonts w:hint="eastAsia"/>
        </w:rPr>
        <w:t>를 정하여 사용해야 한다.</w:t>
      </w:r>
    </w:p>
    <w:p w14:paraId="512BF513" w14:textId="3357A601" w:rsidR="00FB798A" w:rsidRDefault="004E0E8C" w:rsidP="00393D9F">
      <w:pPr>
        <w:pStyle w:val="10"/>
        <w:ind w:left="910" w:right="364" w:hanging="273"/>
      </w:pPr>
      <w:r>
        <w:rPr>
          <w:rFonts w:hint="eastAsia"/>
        </w:rPr>
        <w:t>5</w:t>
      </w:r>
      <w:r w:rsidR="008447BB">
        <w:rPr>
          <w:rFonts w:hint="eastAsia"/>
        </w:rPr>
        <w:t xml:space="preserve">) 모든 </w:t>
      </w:r>
      <w:r w:rsidR="0046347B">
        <w:rPr>
          <w:rFonts w:hint="eastAsia"/>
        </w:rPr>
        <w:t>단말기</w:t>
      </w:r>
      <w:r w:rsidR="004328C5">
        <w:rPr>
          <w:rFonts w:hint="eastAsia"/>
        </w:rPr>
        <w:t>는 지정된 사용자만 사용할 수 있으며,</w:t>
      </w:r>
      <w:r w:rsidR="00F773C6">
        <w:rPr>
          <w:rFonts w:hint="eastAsia"/>
        </w:rPr>
        <w:t xml:space="preserve"> 사용자 부재 혹은 </w:t>
      </w:r>
      <w:r w:rsidR="001C61BC">
        <w:rPr>
          <w:rFonts w:hint="eastAsia"/>
        </w:rPr>
        <w:t xml:space="preserve">5분 이상 </w:t>
      </w:r>
      <w:r w:rsidR="00F773C6">
        <w:rPr>
          <w:rFonts w:hint="eastAsia"/>
        </w:rPr>
        <w:t xml:space="preserve">이탈 시 </w:t>
      </w:r>
      <w:r w:rsidR="004F1833">
        <w:rPr>
          <w:rFonts w:hint="eastAsia"/>
        </w:rPr>
        <w:t xml:space="preserve">다시 로그인해야 사용할 수 있도록 단말기가 자동으로 </w:t>
      </w:r>
      <w:r w:rsidR="00EF034A">
        <w:rPr>
          <w:rFonts w:hint="eastAsia"/>
        </w:rPr>
        <w:t>Logout 되도록 해야 한다.</w:t>
      </w:r>
    </w:p>
    <w:p w14:paraId="3D4C65A1" w14:textId="19969BC7" w:rsidR="004072D2" w:rsidRDefault="004072D2" w:rsidP="00393D9F">
      <w:pPr>
        <w:pStyle w:val="10"/>
        <w:ind w:left="910" w:right="364" w:hanging="273"/>
      </w:pPr>
      <w:r>
        <w:rPr>
          <w:rFonts w:hint="eastAsia"/>
        </w:rPr>
        <w:t xml:space="preserve">6) IT 관리자는 단말기 지급 시 업무에 필요하고 설치가 승인된 </w:t>
      </w:r>
      <w:r w:rsidR="005E5C9E">
        <w:rPr>
          <w:rFonts w:hint="eastAsia"/>
        </w:rPr>
        <w:t>Packaged</w:t>
      </w:r>
      <w:r>
        <w:rPr>
          <w:rFonts w:hint="eastAsia"/>
        </w:rPr>
        <w:t xml:space="preserve"> Software를 설치하여 배포하되, 보안과 관련된 </w:t>
      </w:r>
      <w:r w:rsidR="00F058C3">
        <w:rPr>
          <w:rFonts w:hint="eastAsia"/>
        </w:rPr>
        <w:t xml:space="preserve">IP, 사용자 권한 등의 설정과 변경 권한은 사용자에게 부여하지 않는다. </w:t>
      </w:r>
      <w:r w:rsidR="000770E8">
        <w:rPr>
          <w:rFonts w:hint="eastAsia"/>
        </w:rPr>
        <w:t>IT 관리자만 승인된 변경이 가능하도록 하여 지급한다.</w:t>
      </w:r>
    </w:p>
    <w:p w14:paraId="1394F215" w14:textId="77777777" w:rsidR="008447BB" w:rsidRDefault="008447BB" w:rsidP="00393D9F">
      <w:pPr>
        <w:pStyle w:val="10"/>
        <w:ind w:left="910" w:right="364" w:hanging="273"/>
      </w:pPr>
    </w:p>
    <w:p w14:paraId="6ACF1732" w14:textId="45318DA4" w:rsidR="00195593" w:rsidRDefault="00195593" w:rsidP="00195593">
      <w:pPr>
        <w:pStyle w:val="11"/>
        <w:ind w:left="273"/>
      </w:pPr>
      <w:r>
        <w:rPr>
          <w:rFonts w:hint="eastAsia"/>
        </w:rPr>
        <w:t>5.</w:t>
      </w:r>
      <w:r w:rsidR="0057611A">
        <w:rPr>
          <w:rFonts w:hint="eastAsia"/>
        </w:rPr>
        <w:t>3</w:t>
      </w:r>
      <w:r>
        <w:rPr>
          <w:rFonts w:hint="eastAsia"/>
        </w:rPr>
        <w:t xml:space="preserve"> 설비 내장 IT </w:t>
      </w:r>
      <w:r w:rsidR="00152F78">
        <w:rPr>
          <w:rFonts w:hint="eastAsia"/>
        </w:rPr>
        <w:t>모듈</w:t>
      </w:r>
      <w:r>
        <w:rPr>
          <w:rFonts w:hint="eastAsia"/>
        </w:rPr>
        <w:t>의 관리</w:t>
      </w:r>
    </w:p>
    <w:p w14:paraId="60EC957C" w14:textId="5B8F7EA4" w:rsidR="00195593" w:rsidRDefault="00195593" w:rsidP="00393D9F">
      <w:pPr>
        <w:pStyle w:val="10"/>
        <w:ind w:left="910" w:right="364" w:hanging="273"/>
      </w:pPr>
      <w:r>
        <w:rPr>
          <w:rFonts w:hint="eastAsia"/>
        </w:rPr>
        <w:lastRenderedPageBreak/>
        <w:t xml:space="preserve">1) </w:t>
      </w:r>
      <w:r w:rsidR="00F15916">
        <w:rPr>
          <w:rFonts w:hint="eastAsia"/>
        </w:rPr>
        <w:t xml:space="preserve">스마트 팩토리, MES. ERP 등의 운영을 위해 생산. 품질, 설비 및 OA기기에 </w:t>
      </w:r>
      <w:r w:rsidR="0072300E">
        <w:rPr>
          <w:rFonts w:hint="eastAsia"/>
        </w:rPr>
        <w:t xml:space="preserve">부착 혹은 내장시키는 IT Module은 </w:t>
      </w:r>
      <w:r w:rsidR="004E1372">
        <w:rPr>
          <w:rFonts w:hint="eastAsia"/>
        </w:rPr>
        <w:t>해당 하드웨어 설치 부서의 부서장</w:t>
      </w:r>
      <w:r w:rsidR="00070F48">
        <w:rPr>
          <w:rFonts w:hint="eastAsia"/>
        </w:rPr>
        <w:t xml:space="preserve">은 해당 설비의 보안 성능과 시스템 관련 </w:t>
      </w:r>
      <w:r w:rsidR="0016132F">
        <w:rPr>
          <w:rFonts w:hint="eastAsia"/>
        </w:rPr>
        <w:t xml:space="preserve">증빙 자료와 함께 </w:t>
      </w:r>
      <w:r w:rsidR="0072300E">
        <w:rPr>
          <w:rFonts w:hint="eastAsia"/>
        </w:rPr>
        <w:t xml:space="preserve">IT 관리자의 보안 검증을 </w:t>
      </w:r>
      <w:r w:rsidR="004E1372">
        <w:rPr>
          <w:rFonts w:hint="eastAsia"/>
        </w:rPr>
        <w:t>의뢰</w:t>
      </w:r>
      <w:r w:rsidR="0085211F">
        <w:rPr>
          <w:rFonts w:hint="eastAsia"/>
        </w:rPr>
        <w:t>한다.</w:t>
      </w:r>
    </w:p>
    <w:p w14:paraId="7351B918" w14:textId="45EB5A3B" w:rsidR="0085211F" w:rsidRDefault="0085211F" w:rsidP="00393D9F">
      <w:pPr>
        <w:pStyle w:val="10"/>
        <w:ind w:left="910" w:right="364" w:hanging="273"/>
      </w:pPr>
      <w:r>
        <w:rPr>
          <w:rFonts w:hint="eastAsia"/>
        </w:rPr>
        <w:t xml:space="preserve">2) 설비 내장 IT </w:t>
      </w:r>
      <w:r w:rsidR="00152F78">
        <w:rPr>
          <w:rFonts w:hint="eastAsia"/>
        </w:rPr>
        <w:t>모듈은</w:t>
      </w:r>
      <w:r>
        <w:rPr>
          <w:rFonts w:hint="eastAsia"/>
        </w:rPr>
        <w:t xml:space="preserve"> 보안성과 안정성이 검증된 제품을 사용해야 하고, </w:t>
      </w:r>
      <w:r w:rsidR="004B460F">
        <w:rPr>
          <w:rFonts w:hint="eastAsia"/>
        </w:rPr>
        <w:t>해킹 이슈 등 위험 요소가 있는 국가 혹은 회사의 제품은 사용하지 않는다.</w:t>
      </w:r>
    </w:p>
    <w:p w14:paraId="6D44DA66" w14:textId="7BB2A241" w:rsidR="004B460F" w:rsidRDefault="004B460F" w:rsidP="00393D9F">
      <w:pPr>
        <w:pStyle w:val="10"/>
        <w:ind w:left="910" w:right="364" w:hanging="273"/>
      </w:pPr>
      <w:r>
        <w:rPr>
          <w:rFonts w:hint="eastAsia"/>
        </w:rPr>
        <w:t xml:space="preserve">3) 외부 전문기관의 </w:t>
      </w:r>
      <w:r w:rsidR="00BC78E0">
        <w:rPr>
          <w:rFonts w:hint="eastAsia"/>
        </w:rPr>
        <w:t xml:space="preserve">SW 개발과 연계하여 설치되는 설비 내장 IT </w:t>
      </w:r>
      <w:r w:rsidR="00152F78">
        <w:rPr>
          <w:rFonts w:hint="eastAsia"/>
        </w:rPr>
        <w:t>모듈</w:t>
      </w:r>
      <w:r w:rsidR="00BC78E0">
        <w:rPr>
          <w:rFonts w:hint="eastAsia"/>
        </w:rPr>
        <w:t xml:space="preserve"> 역시 같은 절차에 따라 관리한다.</w:t>
      </w:r>
    </w:p>
    <w:p w14:paraId="3B765897" w14:textId="7D4C80B5" w:rsidR="00A26CBF" w:rsidRDefault="00A26CBF" w:rsidP="00393D9F">
      <w:pPr>
        <w:pStyle w:val="10"/>
        <w:ind w:left="910" w:right="364" w:hanging="273"/>
      </w:pPr>
      <w:r>
        <w:rPr>
          <w:rFonts w:hint="eastAsia"/>
        </w:rPr>
        <w:t xml:space="preserve">4) IT 관리자는 보안 검증을 </w:t>
      </w:r>
      <w:r w:rsidR="00070F48">
        <w:t>요청한</w:t>
      </w:r>
      <w:r w:rsidR="00070F48">
        <w:rPr>
          <w:rFonts w:hint="eastAsia"/>
        </w:rPr>
        <w:t xml:space="preserve"> 부서 설비에 설치되는 IT </w:t>
      </w:r>
      <w:r w:rsidR="00916F47">
        <w:rPr>
          <w:rFonts w:hint="eastAsia"/>
        </w:rPr>
        <w:t>모듈</w:t>
      </w:r>
      <w:r w:rsidR="00070F48">
        <w:rPr>
          <w:rFonts w:hint="eastAsia"/>
        </w:rPr>
        <w:t xml:space="preserve">의 보안성을 검증하고 </w:t>
      </w:r>
      <w:r w:rsidR="0016132F">
        <w:rPr>
          <w:rFonts w:hint="eastAsia"/>
        </w:rPr>
        <w:t xml:space="preserve">그 결과를 </w:t>
      </w:r>
      <w:r w:rsidR="00A8618D">
        <w:rPr>
          <w:rFonts w:hint="eastAsia"/>
        </w:rPr>
        <w:t>정보보호 최고책임자</w:t>
      </w:r>
      <w:r w:rsidR="0016132F">
        <w:rPr>
          <w:rFonts w:hint="eastAsia"/>
        </w:rPr>
        <w:t>에게 보고하여 승인을 받으면 의뢰 부서에 사용</w:t>
      </w:r>
      <w:r w:rsidR="00CC2777">
        <w:rPr>
          <w:rFonts w:hint="eastAsia"/>
        </w:rPr>
        <w:t>을 승인한다.</w:t>
      </w:r>
    </w:p>
    <w:p w14:paraId="2EF8790B" w14:textId="1BABF73D" w:rsidR="00CC2777" w:rsidRPr="00070F48" w:rsidRDefault="00CC2777" w:rsidP="00393D9F">
      <w:pPr>
        <w:pStyle w:val="10"/>
        <w:ind w:left="910" w:right="364" w:hanging="273"/>
      </w:pPr>
      <w:r>
        <w:rPr>
          <w:rFonts w:hint="eastAsia"/>
        </w:rPr>
        <w:t xml:space="preserve">5) IT 관리자의 지식과 경험 그리고 </w:t>
      </w:r>
      <w:r w:rsidR="00426CCD">
        <w:rPr>
          <w:rFonts w:hint="eastAsia"/>
        </w:rPr>
        <w:t xml:space="preserve">보안 성능에 대한 업계의 검증이 충분하다고 판단되는 경우 </w:t>
      </w:r>
      <w:r>
        <w:rPr>
          <w:rFonts w:hint="eastAsia"/>
        </w:rPr>
        <w:t xml:space="preserve">해당 IT </w:t>
      </w:r>
      <w:r w:rsidR="00916F47">
        <w:rPr>
          <w:rFonts w:hint="eastAsia"/>
        </w:rPr>
        <w:t>모듈이</w:t>
      </w:r>
      <w:r w:rsidR="00205B05">
        <w:rPr>
          <w:rFonts w:hint="eastAsia"/>
        </w:rPr>
        <w:t xml:space="preserve"> 가진 공인된 역량을 검증하는 문서를 기반으로</w:t>
      </w:r>
      <w:r w:rsidR="00426CCD">
        <w:rPr>
          <w:rFonts w:hint="eastAsia"/>
        </w:rPr>
        <w:t xml:space="preserve"> 검증을 생략할 수 있다. </w:t>
      </w:r>
    </w:p>
    <w:p w14:paraId="1061D59D" w14:textId="77777777" w:rsidR="00195593" w:rsidRDefault="00195593" w:rsidP="00393D9F">
      <w:pPr>
        <w:pStyle w:val="10"/>
        <w:ind w:left="910" w:right="364" w:hanging="273"/>
      </w:pPr>
    </w:p>
    <w:p w14:paraId="57A16B38" w14:textId="6E0FB773" w:rsidR="00D8423C" w:rsidRDefault="00D8423C" w:rsidP="00D8423C">
      <w:pPr>
        <w:pStyle w:val="11"/>
        <w:ind w:left="273"/>
      </w:pPr>
      <w:r>
        <w:rPr>
          <w:rFonts w:hint="eastAsia"/>
        </w:rPr>
        <w:t>5.</w:t>
      </w:r>
      <w:r w:rsidR="00CF6495">
        <w:rPr>
          <w:rFonts w:hint="eastAsia"/>
        </w:rPr>
        <w:t>4</w:t>
      </w:r>
      <w:r>
        <w:rPr>
          <w:rFonts w:hint="eastAsia"/>
        </w:rPr>
        <w:t xml:space="preserve"> 이동식 저장 매체의 사용과 관리</w:t>
      </w:r>
    </w:p>
    <w:p w14:paraId="6AC0A2F5" w14:textId="65A2EA33" w:rsidR="00D8423C" w:rsidRDefault="00D8423C" w:rsidP="00393D9F">
      <w:pPr>
        <w:pStyle w:val="10"/>
        <w:ind w:left="910" w:right="364" w:hanging="273"/>
      </w:pPr>
      <w:r>
        <w:rPr>
          <w:rFonts w:hint="eastAsia"/>
        </w:rPr>
        <w:t>1) 사내의 모든 업무에서 등록되지 않은 USB 등 이동식 저장 매체는 사용할 수 없</w:t>
      </w:r>
      <w:r w:rsidR="00E77F6D">
        <w:rPr>
          <w:rFonts w:hint="eastAsia"/>
        </w:rPr>
        <w:t>으며, 특별한 사유가 없다면 USB 등의 이동식 저장 매체</w:t>
      </w:r>
      <w:r w:rsidR="00B34633">
        <w:rPr>
          <w:rFonts w:hint="eastAsia"/>
        </w:rPr>
        <w:t>는 사내에서 사용하지 않는다.</w:t>
      </w:r>
    </w:p>
    <w:p w14:paraId="5B4116F8" w14:textId="1D19D200" w:rsidR="00D8423C" w:rsidRDefault="00D8423C" w:rsidP="00164B32">
      <w:pPr>
        <w:pStyle w:val="10"/>
        <w:ind w:left="910" w:right="364" w:hanging="273"/>
      </w:pPr>
      <w:r>
        <w:rPr>
          <w:rFonts w:hint="eastAsia"/>
        </w:rPr>
        <w:t xml:space="preserve">2) 필요한 경우 보안 SW와 사용 식별이 기록되는 USB 등의 이동식 저장 매체를 </w:t>
      </w:r>
      <w:r w:rsidR="00EE6860">
        <w:rPr>
          <w:rFonts w:hint="eastAsia"/>
        </w:rPr>
        <w:t>IT 관리자</w:t>
      </w:r>
      <w:r w:rsidR="00D831FC">
        <w:rPr>
          <w:rFonts w:hint="eastAsia"/>
        </w:rPr>
        <w:t xml:space="preserve">에게 </w:t>
      </w:r>
      <w:r w:rsidR="00C61FF2">
        <w:rPr>
          <w:rFonts w:hint="eastAsia"/>
        </w:rPr>
        <w:t>지급</w:t>
      </w:r>
      <w:r w:rsidR="00D831FC">
        <w:rPr>
          <w:rFonts w:hint="eastAsia"/>
        </w:rPr>
        <w:t xml:space="preserve">받아 </w:t>
      </w:r>
      <w:r w:rsidR="00D831FC" w:rsidRPr="00164B32">
        <w:rPr>
          <w:rFonts w:hint="eastAsia"/>
        </w:rPr>
        <w:t>사용하며</w:t>
      </w:r>
      <w:r w:rsidR="00D831FC">
        <w:rPr>
          <w:rFonts w:hint="eastAsia"/>
        </w:rPr>
        <w:t xml:space="preserve">, 사용 종료 후 </w:t>
      </w:r>
      <w:r w:rsidR="00EE6860">
        <w:rPr>
          <w:rFonts w:hint="eastAsia"/>
        </w:rPr>
        <w:t>IT 관리자</w:t>
      </w:r>
      <w:r w:rsidR="00D831FC">
        <w:rPr>
          <w:rFonts w:hint="eastAsia"/>
        </w:rPr>
        <w:t>에게 반납한다.</w:t>
      </w:r>
    </w:p>
    <w:p w14:paraId="1984A161" w14:textId="561E53E9" w:rsidR="00B63F8F" w:rsidRDefault="00B63F8F" w:rsidP="00164B32">
      <w:pPr>
        <w:pStyle w:val="10"/>
        <w:ind w:left="910" w:right="364" w:hanging="273"/>
      </w:pPr>
      <w:r>
        <w:rPr>
          <w:rFonts w:hint="eastAsia"/>
        </w:rPr>
        <w:t>3) 공인인증서 저장용 USB는 사내 단말기에서만 사용할 수 있는 USB를 사용해야 하며, 지정된 인원에게만 지급한다.</w:t>
      </w:r>
    </w:p>
    <w:p w14:paraId="088C186C" w14:textId="77777777" w:rsidR="00D8423C" w:rsidRDefault="00D8423C" w:rsidP="00393D9F">
      <w:pPr>
        <w:pStyle w:val="10"/>
        <w:ind w:left="910" w:right="364" w:hanging="273"/>
      </w:pPr>
    </w:p>
    <w:p w14:paraId="49445160" w14:textId="07A39899" w:rsidR="00935394" w:rsidRDefault="00935394" w:rsidP="00935394">
      <w:pPr>
        <w:pStyle w:val="11"/>
        <w:ind w:left="273"/>
      </w:pPr>
      <w:r>
        <w:rPr>
          <w:rFonts w:hint="eastAsia"/>
        </w:rPr>
        <w:t>5.</w:t>
      </w:r>
      <w:r w:rsidR="00CF6495">
        <w:rPr>
          <w:rFonts w:hint="eastAsia"/>
        </w:rPr>
        <w:t>5</w:t>
      </w:r>
      <w:r>
        <w:rPr>
          <w:rFonts w:hint="eastAsia"/>
        </w:rPr>
        <w:t xml:space="preserve"> 단말기 외부 반출</w:t>
      </w:r>
    </w:p>
    <w:p w14:paraId="66488D6C" w14:textId="49FD7F98" w:rsidR="00935394" w:rsidRDefault="00935394" w:rsidP="00393D9F">
      <w:pPr>
        <w:pStyle w:val="10"/>
        <w:ind w:left="910" w:right="364" w:hanging="273"/>
      </w:pPr>
      <w:r>
        <w:rPr>
          <w:rFonts w:hint="eastAsia"/>
        </w:rPr>
        <w:t xml:space="preserve">1) </w:t>
      </w:r>
      <w:r w:rsidR="00963BD6">
        <w:rPr>
          <w:rFonts w:hint="eastAsia"/>
        </w:rPr>
        <w:t xml:space="preserve">장기 출장 혹은 재택 근무와 같이 외부에서 업무를 수행하기 위한 원격 접속을 위해 </w:t>
      </w:r>
      <w:r w:rsidR="00F574F2">
        <w:rPr>
          <w:rFonts w:hint="eastAsia"/>
        </w:rPr>
        <w:t xml:space="preserve">사내 업무용 단말기를 외부로 반출하고자 할 때는 </w:t>
      </w:r>
      <w:r w:rsidR="00EE6860">
        <w:rPr>
          <w:rFonts w:hint="eastAsia"/>
        </w:rPr>
        <w:t>IT 관리자</w:t>
      </w:r>
      <w:r w:rsidR="00F574F2">
        <w:rPr>
          <w:rFonts w:hint="eastAsia"/>
        </w:rPr>
        <w:t xml:space="preserve">에게 신청해야 하며, </w:t>
      </w:r>
      <w:r w:rsidR="00A8618D">
        <w:rPr>
          <w:rFonts w:hint="eastAsia"/>
        </w:rPr>
        <w:t>정보보호 최고책임자</w:t>
      </w:r>
      <w:r w:rsidR="00910BA4">
        <w:rPr>
          <w:rFonts w:hint="eastAsia"/>
        </w:rPr>
        <w:t>의 승인을 받아야 한다.</w:t>
      </w:r>
    </w:p>
    <w:p w14:paraId="1169CBF3" w14:textId="4FE164B7" w:rsidR="00910BA4" w:rsidRDefault="005834CB" w:rsidP="00393D9F">
      <w:pPr>
        <w:pStyle w:val="10"/>
        <w:ind w:left="910" w:right="364" w:hanging="273"/>
      </w:pPr>
      <w:r>
        <w:rPr>
          <w:rFonts w:hint="eastAsia"/>
        </w:rPr>
        <w:t xml:space="preserve">2) </w:t>
      </w:r>
      <w:r w:rsidR="00EE6860">
        <w:rPr>
          <w:rFonts w:hint="eastAsia"/>
        </w:rPr>
        <w:t>IT 관리자</w:t>
      </w:r>
      <w:r w:rsidR="00EC1C51">
        <w:rPr>
          <w:rFonts w:hint="eastAsia"/>
        </w:rPr>
        <w:t>(IT 하드웨어 관리자)에게 등록되지 않은 단말기에서 사내 네트워크 접속은 원칙적으로 허용하지 않는다.</w:t>
      </w:r>
    </w:p>
    <w:p w14:paraId="265340E4" w14:textId="411F8035" w:rsidR="00EC1C51" w:rsidRDefault="00EC1C51" w:rsidP="00393D9F">
      <w:pPr>
        <w:pStyle w:val="10"/>
        <w:ind w:left="910" w:right="364" w:hanging="273"/>
      </w:pPr>
      <w:r>
        <w:rPr>
          <w:rFonts w:hint="eastAsia"/>
        </w:rPr>
        <w:t xml:space="preserve">3) 등록되지 않는 </w:t>
      </w:r>
      <w:r w:rsidR="007A4967">
        <w:rPr>
          <w:rFonts w:hint="eastAsia"/>
        </w:rPr>
        <w:t xml:space="preserve">단말기로 사내 정보에 접속하고자 하는 경우 </w:t>
      </w:r>
      <w:r w:rsidR="00A8618D">
        <w:rPr>
          <w:rFonts w:hint="eastAsia"/>
        </w:rPr>
        <w:t>정보보호 최고책임자</w:t>
      </w:r>
      <w:r w:rsidR="007A4967">
        <w:rPr>
          <w:rFonts w:hint="eastAsia"/>
        </w:rPr>
        <w:t xml:space="preserve">의 승인이 있어야 하며, </w:t>
      </w:r>
      <w:r w:rsidR="008F3C3C">
        <w:rPr>
          <w:rFonts w:hint="eastAsia"/>
        </w:rPr>
        <w:t>정보보호</w:t>
      </w:r>
      <w:r w:rsidR="007A4967">
        <w:rPr>
          <w:rFonts w:hint="eastAsia"/>
        </w:rPr>
        <w:t xml:space="preserve"> 관리자는 그 접속을 모니터링하고 통제해야 하며, </w:t>
      </w:r>
      <w:r w:rsidR="007A4967">
        <w:t>모든</w:t>
      </w:r>
      <w:r w:rsidR="007A4967">
        <w:rPr>
          <w:rFonts w:hint="eastAsia"/>
        </w:rPr>
        <w:t xml:space="preserve"> 접속 </w:t>
      </w:r>
      <w:r w:rsidR="007A4967">
        <w:t>현황을</w:t>
      </w:r>
      <w:r w:rsidR="007A4967">
        <w:rPr>
          <w:rFonts w:hint="eastAsia"/>
        </w:rPr>
        <w:t xml:space="preserve"> </w:t>
      </w:r>
      <w:r w:rsidR="006B5EDB">
        <w:rPr>
          <w:rFonts w:hint="eastAsia"/>
        </w:rPr>
        <w:t>기록, 저장할 수 있는 상태에서 허용해야 하며, 접속 내역은 반드시 저장해야 한다.</w:t>
      </w:r>
    </w:p>
    <w:p w14:paraId="3CD76E6B" w14:textId="77777777" w:rsidR="00CF6495" w:rsidRPr="007A4967" w:rsidRDefault="00CF6495" w:rsidP="00393D9F">
      <w:pPr>
        <w:pStyle w:val="10"/>
        <w:ind w:left="910" w:right="364" w:hanging="273"/>
      </w:pPr>
    </w:p>
    <w:p w14:paraId="06870783" w14:textId="2284C4AB" w:rsidR="00CF6495" w:rsidRDefault="00CF6495" w:rsidP="00CF6495">
      <w:pPr>
        <w:pStyle w:val="11"/>
        <w:ind w:left="273"/>
      </w:pPr>
      <w:r>
        <w:rPr>
          <w:rFonts w:hint="eastAsia"/>
        </w:rPr>
        <w:lastRenderedPageBreak/>
        <w:t>5.6 단말기 변경관리</w:t>
      </w:r>
    </w:p>
    <w:p w14:paraId="0537E83D" w14:textId="2F235F5E" w:rsidR="00CF6495" w:rsidRDefault="00CF6495" w:rsidP="00CF6495">
      <w:pPr>
        <w:pStyle w:val="10"/>
        <w:ind w:left="910" w:right="364" w:hanging="273"/>
      </w:pPr>
      <w:r>
        <w:rPr>
          <w:rFonts w:hint="eastAsia"/>
        </w:rPr>
        <w:t>1) 업무를 위한 단말기</w:t>
      </w:r>
      <w:r>
        <w:t>를</w:t>
      </w:r>
      <w:r>
        <w:rPr>
          <w:rFonts w:hint="eastAsia"/>
        </w:rPr>
        <w:t xml:space="preserve"> 지급받은 직원은 퇴사 시 단말기를 </w:t>
      </w:r>
      <w:r w:rsidR="00EE6860">
        <w:rPr>
          <w:rFonts w:hint="eastAsia"/>
        </w:rPr>
        <w:t>IT 관리자</w:t>
      </w:r>
      <w:r>
        <w:rPr>
          <w:rFonts w:hint="eastAsia"/>
        </w:rPr>
        <w:t xml:space="preserve">(IT </w:t>
      </w:r>
      <w:r>
        <w:t>하드웨어</w:t>
      </w:r>
      <w:r>
        <w:rPr>
          <w:rFonts w:hint="eastAsia"/>
        </w:rPr>
        <w:t xml:space="preserve"> 관리자)에게 반납해야 한다. </w:t>
      </w:r>
    </w:p>
    <w:p w14:paraId="4CD50FC0" w14:textId="7039754D" w:rsidR="00CF6495" w:rsidRDefault="00CF6495" w:rsidP="00CF6495">
      <w:pPr>
        <w:pStyle w:val="10"/>
        <w:ind w:left="910" w:right="364" w:hanging="273"/>
      </w:pPr>
      <w:r>
        <w:rPr>
          <w:rFonts w:hint="eastAsia"/>
        </w:rPr>
        <w:t xml:space="preserve">2) </w:t>
      </w:r>
      <w:r w:rsidR="00EE6860">
        <w:rPr>
          <w:rFonts w:hint="eastAsia"/>
        </w:rPr>
        <w:t>IT 관리자</w:t>
      </w:r>
      <w:r>
        <w:rPr>
          <w:rFonts w:hint="eastAsia"/>
        </w:rPr>
        <w:t>는 단말기가 반납되면 해당 단말기의 IP와 ID를 삭제한다.</w:t>
      </w:r>
    </w:p>
    <w:p w14:paraId="24CA1D4E" w14:textId="68D567AA" w:rsidR="00CF6495" w:rsidRPr="00897640" w:rsidRDefault="00CF6495" w:rsidP="00CF6495">
      <w:pPr>
        <w:pStyle w:val="10"/>
        <w:ind w:left="910" w:right="364" w:hanging="273"/>
      </w:pPr>
      <w:r>
        <w:rPr>
          <w:rFonts w:hint="eastAsia"/>
        </w:rPr>
        <w:t xml:space="preserve">3) 퇴사 외 단말기의 교체, 보안 등급의 변경, 직무 변경 등으로 새로운 단말기를 사용해야 하는 경우 사용자는 단말기를 반납하며, </w:t>
      </w:r>
      <w:r w:rsidR="00EE6860">
        <w:rPr>
          <w:rFonts w:hint="eastAsia"/>
        </w:rPr>
        <w:t>IT 관리자</w:t>
      </w:r>
      <w:r>
        <w:rPr>
          <w:rFonts w:hint="eastAsia"/>
        </w:rPr>
        <w:t>는 새로운 단말기에 보안 등급, 직무에 맞게 재설정하여 지급한다.</w:t>
      </w:r>
    </w:p>
    <w:p w14:paraId="5B6B263D" w14:textId="77777777" w:rsidR="00935394" w:rsidRDefault="00935394" w:rsidP="00393D9F">
      <w:pPr>
        <w:pStyle w:val="10"/>
        <w:ind w:left="910" w:right="364" w:hanging="273"/>
      </w:pPr>
    </w:p>
    <w:p w14:paraId="1755D98B" w14:textId="36D04D40" w:rsidR="0057611A" w:rsidRDefault="0057611A" w:rsidP="0057611A">
      <w:pPr>
        <w:pStyle w:val="1"/>
      </w:pPr>
      <w:r>
        <w:rPr>
          <w:rFonts w:hint="eastAsia"/>
        </w:rPr>
        <w:t xml:space="preserve">6. 네트워크 </w:t>
      </w:r>
      <w:r w:rsidR="006C1482">
        <w:rPr>
          <w:rFonts w:hint="eastAsia"/>
        </w:rPr>
        <w:t xml:space="preserve">및 서버 </w:t>
      </w:r>
      <w:r>
        <w:rPr>
          <w:rFonts w:hint="eastAsia"/>
        </w:rPr>
        <w:t>관리</w:t>
      </w:r>
    </w:p>
    <w:p w14:paraId="6FFECB84" w14:textId="27F4A7B1" w:rsidR="0057611A" w:rsidRDefault="00072AFB" w:rsidP="00072AFB">
      <w:pPr>
        <w:pStyle w:val="11"/>
        <w:ind w:left="273"/>
      </w:pPr>
      <w:r>
        <w:rPr>
          <w:rFonts w:hint="eastAsia"/>
        </w:rPr>
        <w:t>6.</w:t>
      </w:r>
      <w:r w:rsidR="002222FA">
        <w:rPr>
          <w:rFonts w:hint="eastAsia"/>
        </w:rPr>
        <w:t>1</w:t>
      </w:r>
      <w:r>
        <w:rPr>
          <w:rFonts w:hint="eastAsia"/>
        </w:rPr>
        <w:t xml:space="preserve"> 네트워크 장비 및 케이블 관리</w:t>
      </w:r>
    </w:p>
    <w:p w14:paraId="77283391" w14:textId="12C4186B" w:rsidR="00072AFB" w:rsidRPr="0057611A" w:rsidRDefault="00072AFB" w:rsidP="00393D9F">
      <w:pPr>
        <w:pStyle w:val="10"/>
        <w:ind w:left="910" w:right="364" w:hanging="273"/>
      </w:pPr>
      <w:r>
        <w:rPr>
          <w:rFonts w:hint="eastAsia"/>
        </w:rPr>
        <w:t>1) 사내</w:t>
      </w:r>
      <w:r w:rsidR="000673CC">
        <w:rPr>
          <w:rFonts w:hint="eastAsia"/>
        </w:rPr>
        <w:t>에 설치하여 운영하는 모든</w:t>
      </w:r>
      <w:r>
        <w:rPr>
          <w:rFonts w:hint="eastAsia"/>
        </w:rPr>
        <w:t xml:space="preserve"> 네트워크 장비는 </w:t>
      </w:r>
      <w:r w:rsidR="00B41FD2">
        <w:rPr>
          <w:rFonts w:hint="eastAsia"/>
        </w:rPr>
        <w:t>관련 절차에 따라 보안 검증을 마친 장비만 사내에 설치한다.</w:t>
      </w:r>
    </w:p>
    <w:p w14:paraId="22B42ECD" w14:textId="1DDDC0DD" w:rsidR="00B41FD2" w:rsidRPr="006C730C" w:rsidRDefault="006C730C" w:rsidP="00393D9F">
      <w:pPr>
        <w:pStyle w:val="10"/>
        <w:ind w:left="910" w:right="364" w:hanging="273"/>
      </w:pPr>
      <w:r>
        <w:rPr>
          <w:rFonts w:hint="eastAsia"/>
        </w:rPr>
        <w:t xml:space="preserve">2) 인터넷 </w:t>
      </w:r>
      <w:r w:rsidR="00FC30E4">
        <w:rPr>
          <w:rFonts w:hint="eastAsia"/>
        </w:rPr>
        <w:t>통신사가 사내에 임대 혹은 설치한 하드웨어는 관련절차에 따라 검증, 협약, 관리한다.</w:t>
      </w:r>
    </w:p>
    <w:p w14:paraId="0518E401" w14:textId="6DD1406E" w:rsidR="00B41FD2" w:rsidRDefault="00FC30E4" w:rsidP="00393D9F">
      <w:pPr>
        <w:pStyle w:val="10"/>
        <w:ind w:left="910" w:right="364" w:hanging="273"/>
      </w:pPr>
      <w:r>
        <w:rPr>
          <w:rFonts w:hint="eastAsia"/>
        </w:rPr>
        <w:t xml:space="preserve">3) 사내 네트워크를 구성하기 위해 설치하는 </w:t>
      </w:r>
      <w:r w:rsidR="003965C6">
        <w:rPr>
          <w:rFonts w:hint="eastAsia"/>
        </w:rPr>
        <w:t>통신선(</w:t>
      </w:r>
      <w:proofErr w:type="spellStart"/>
      <w:r w:rsidR="003965C6">
        <w:rPr>
          <w:rFonts w:hint="eastAsia"/>
        </w:rPr>
        <w:t>랜선</w:t>
      </w:r>
      <w:proofErr w:type="spellEnd"/>
      <w:r w:rsidR="003965C6">
        <w:rPr>
          <w:rFonts w:hint="eastAsia"/>
        </w:rPr>
        <w:t>)은 절연관 안에 넣고 벽체</w:t>
      </w:r>
      <w:r w:rsidR="007141F4">
        <w:rPr>
          <w:rFonts w:hint="eastAsia"/>
        </w:rPr>
        <w:t>, 바닥, 천정</w:t>
      </w:r>
      <w:r w:rsidR="003965C6">
        <w:rPr>
          <w:rFonts w:hint="eastAsia"/>
        </w:rPr>
        <w:t xml:space="preserve"> 내에 설치하는 것을 원칙으로 한다.</w:t>
      </w:r>
    </w:p>
    <w:p w14:paraId="350C30D8" w14:textId="7A50437B" w:rsidR="00FC30E4" w:rsidRDefault="003965C6" w:rsidP="00393D9F">
      <w:pPr>
        <w:pStyle w:val="10"/>
        <w:ind w:left="910" w:right="364" w:hanging="273"/>
      </w:pPr>
      <w:r>
        <w:rPr>
          <w:rFonts w:hint="eastAsia"/>
        </w:rPr>
        <w:t>4) 벽체</w:t>
      </w:r>
      <w:r w:rsidR="007141F4">
        <w:rPr>
          <w:rFonts w:hint="eastAsia"/>
        </w:rPr>
        <w:t xml:space="preserve"> 등의</w:t>
      </w:r>
      <w:r>
        <w:rPr>
          <w:rFonts w:hint="eastAsia"/>
        </w:rPr>
        <w:t xml:space="preserve"> 내부에 설치할 수 없는 경우 </w:t>
      </w:r>
      <w:r w:rsidR="00427895">
        <w:rPr>
          <w:rFonts w:hint="eastAsia"/>
        </w:rPr>
        <w:t xml:space="preserve">열화, 손상, 화재로부터의 보호와 </w:t>
      </w:r>
      <w:r w:rsidR="003526DB">
        <w:rPr>
          <w:rFonts w:hint="eastAsia"/>
        </w:rPr>
        <w:t>해킹을 위한 접속을 방지하기 위해</w:t>
      </w:r>
      <w:r w:rsidR="00427895">
        <w:rPr>
          <w:rFonts w:hint="eastAsia"/>
        </w:rPr>
        <w:t xml:space="preserve"> </w:t>
      </w:r>
      <w:r w:rsidR="00E61DC9">
        <w:rPr>
          <w:rFonts w:hint="eastAsia"/>
        </w:rPr>
        <w:t xml:space="preserve">독립된 </w:t>
      </w:r>
      <w:r w:rsidR="0022264B">
        <w:rPr>
          <w:rFonts w:hint="eastAsia"/>
        </w:rPr>
        <w:t xml:space="preserve">금속관 안으로 배선한다. 이때 </w:t>
      </w:r>
      <w:r w:rsidR="00427895">
        <w:rPr>
          <w:rFonts w:hint="eastAsia"/>
        </w:rPr>
        <w:t xml:space="preserve">금속관은 </w:t>
      </w:r>
      <w:r w:rsidR="003526DB">
        <w:rPr>
          <w:rFonts w:hint="eastAsia"/>
        </w:rPr>
        <w:t>전력과 최소 30</w:t>
      </w:r>
      <w:r w:rsidR="003526DB">
        <w:t>츠</w:t>
      </w:r>
      <w:r w:rsidR="003526DB">
        <w:rPr>
          <w:rFonts w:hint="eastAsia"/>
        </w:rPr>
        <w:t xml:space="preserve"> 이상 떨어지도록 하고</w:t>
      </w:r>
      <w:r w:rsidR="00E61DC9">
        <w:rPr>
          <w:rFonts w:hint="eastAsia"/>
        </w:rPr>
        <w:t>,</w:t>
      </w:r>
      <w:r w:rsidR="003526DB">
        <w:rPr>
          <w:rFonts w:hint="eastAsia"/>
        </w:rPr>
        <w:t xml:space="preserve"> </w:t>
      </w:r>
      <w:r w:rsidR="00427895">
        <w:rPr>
          <w:rFonts w:hint="eastAsia"/>
        </w:rPr>
        <w:t>반드시 접지를 해서 오류나 간섭으로부터 보호한다.</w:t>
      </w:r>
    </w:p>
    <w:p w14:paraId="2617190A" w14:textId="0319AD07" w:rsidR="00FC30E4" w:rsidRDefault="007141F4" w:rsidP="00393D9F">
      <w:pPr>
        <w:pStyle w:val="10"/>
        <w:ind w:left="910" w:right="364" w:hanging="273"/>
      </w:pPr>
      <w:r>
        <w:rPr>
          <w:rFonts w:hint="eastAsia"/>
        </w:rPr>
        <w:t xml:space="preserve">5) 벽체, </w:t>
      </w:r>
      <w:r w:rsidR="000959FF">
        <w:rPr>
          <w:rFonts w:hint="eastAsia"/>
        </w:rPr>
        <w:t xml:space="preserve">바닥에서부터 </w:t>
      </w:r>
      <w:r w:rsidR="004777CE">
        <w:rPr>
          <w:rFonts w:hint="eastAsia"/>
        </w:rPr>
        <w:t>사용자 및 하드웨어까지 연결은 금속 배관을 적용하지 않아도 되나</w:t>
      </w:r>
      <w:r w:rsidR="00E33FB2">
        <w:rPr>
          <w:rFonts w:hint="eastAsia"/>
        </w:rPr>
        <w:t>,</w:t>
      </w:r>
      <w:r w:rsidR="004777CE">
        <w:rPr>
          <w:rFonts w:hint="eastAsia"/>
        </w:rPr>
        <w:t xml:space="preserve"> </w:t>
      </w:r>
      <w:r w:rsidR="00E33FB2">
        <w:rPr>
          <w:rFonts w:hint="eastAsia"/>
        </w:rPr>
        <w:t xml:space="preserve">피복의 열화나 손상이 없도록 </w:t>
      </w:r>
      <w:r w:rsidR="004777CE">
        <w:rPr>
          <w:rFonts w:hint="eastAsia"/>
        </w:rPr>
        <w:t>최대한 보호하여 연결한다.</w:t>
      </w:r>
    </w:p>
    <w:p w14:paraId="1C2FEA95" w14:textId="77777777" w:rsidR="007141F4" w:rsidRDefault="007141F4" w:rsidP="00393D9F">
      <w:pPr>
        <w:pStyle w:val="10"/>
        <w:ind w:left="910" w:right="364" w:hanging="273"/>
      </w:pPr>
    </w:p>
    <w:p w14:paraId="3911C72E" w14:textId="63144E86" w:rsidR="000503AF" w:rsidRDefault="000503AF" w:rsidP="00CE355F">
      <w:pPr>
        <w:pStyle w:val="11"/>
        <w:ind w:left="273"/>
      </w:pPr>
      <w:r>
        <w:rPr>
          <w:rFonts w:hint="eastAsia"/>
        </w:rPr>
        <w:t>6.</w:t>
      </w:r>
      <w:r w:rsidR="002222FA">
        <w:rPr>
          <w:rFonts w:hint="eastAsia"/>
        </w:rPr>
        <w:t>2</w:t>
      </w:r>
      <w:r>
        <w:rPr>
          <w:rFonts w:hint="eastAsia"/>
        </w:rPr>
        <w:t xml:space="preserve"> </w:t>
      </w:r>
      <w:r w:rsidR="00CE355F">
        <w:rPr>
          <w:rFonts w:hint="eastAsia"/>
        </w:rPr>
        <w:t>네트워크 분리</w:t>
      </w:r>
    </w:p>
    <w:p w14:paraId="48BE083F" w14:textId="20C087FF" w:rsidR="000503AF" w:rsidRDefault="00CE355F" w:rsidP="00393D9F">
      <w:pPr>
        <w:pStyle w:val="10"/>
        <w:ind w:left="910" w:right="364" w:hanging="273"/>
      </w:pPr>
      <w:r>
        <w:rPr>
          <w:rFonts w:hint="eastAsia"/>
        </w:rPr>
        <w:t>1) 네트워크는 보안정보(기밀</w:t>
      </w:r>
      <w:r w:rsidR="005C64FC">
        <w:rPr>
          <w:rFonts w:hint="eastAsia"/>
        </w:rPr>
        <w:t xml:space="preserve"> </w:t>
      </w:r>
      <w:r>
        <w:rPr>
          <w:rFonts w:hint="eastAsia"/>
        </w:rPr>
        <w:t>정보,</w:t>
      </w:r>
      <w:r w:rsidR="005C64FC">
        <w:rPr>
          <w:rFonts w:hint="eastAsia"/>
        </w:rPr>
        <w:t xml:space="preserve"> 내부 정보)를 </w:t>
      </w:r>
      <w:r w:rsidR="000F3789">
        <w:rPr>
          <w:rFonts w:hint="eastAsia"/>
        </w:rPr>
        <w:t xml:space="preserve">처리, 활용 저장하는 업무용 </w:t>
      </w:r>
      <w:r w:rsidR="00645DCF">
        <w:rPr>
          <w:rFonts w:hint="eastAsia"/>
        </w:rPr>
        <w:t xml:space="preserve">보안 </w:t>
      </w:r>
      <w:r w:rsidR="000F3789">
        <w:rPr>
          <w:rFonts w:hint="eastAsia"/>
        </w:rPr>
        <w:t>네트워크, 외부인이 활용할 수 있는 공용 네트워크 그리고 CCTV 등 보안 감시 장치용 네트워크로 분리하여 운용한다.</w:t>
      </w:r>
    </w:p>
    <w:p w14:paraId="06DFCB24" w14:textId="2B1791C4" w:rsidR="00944590" w:rsidRDefault="00944590" w:rsidP="00944590">
      <w:pPr>
        <w:pStyle w:val="--"/>
        <w:ind w:left="1092" w:right="637" w:hanging="182"/>
      </w:pPr>
      <w:r>
        <w:rPr>
          <w:rFonts w:hint="eastAsia"/>
        </w:rPr>
        <w:t>- 업무용 보안 네트워크</w:t>
      </w:r>
    </w:p>
    <w:p w14:paraId="26B6F933" w14:textId="7506BB17" w:rsidR="00944590" w:rsidRDefault="00944590" w:rsidP="00944590">
      <w:pPr>
        <w:pStyle w:val="--"/>
        <w:ind w:left="1092" w:right="637" w:hanging="182"/>
      </w:pPr>
      <w:r>
        <w:rPr>
          <w:rFonts w:hint="eastAsia"/>
        </w:rPr>
        <w:t>- 공용 네트워크</w:t>
      </w:r>
    </w:p>
    <w:p w14:paraId="3DBBFB03" w14:textId="501DF7A7" w:rsidR="00944590" w:rsidRDefault="00944590" w:rsidP="00944590">
      <w:pPr>
        <w:pStyle w:val="--"/>
        <w:ind w:left="1092" w:right="637" w:hanging="182"/>
      </w:pPr>
      <w:r>
        <w:rPr>
          <w:rFonts w:hint="eastAsia"/>
        </w:rPr>
        <w:t>- CCTV 등 보안 감시용 네트워크</w:t>
      </w:r>
    </w:p>
    <w:p w14:paraId="133E76DA" w14:textId="159399D3" w:rsidR="00074151" w:rsidRDefault="00074151" w:rsidP="00393D9F">
      <w:pPr>
        <w:pStyle w:val="10"/>
        <w:ind w:left="910" w:right="364" w:hanging="273"/>
      </w:pPr>
      <w:r>
        <w:rPr>
          <w:rFonts w:hint="eastAsia"/>
        </w:rPr>
        <w:t>2) 업무</w:t>
      </w:r>
      <w:r w:rsidR="00645DCF">
        <w:rPr>
          <w:rFonts w:hint="eastAsia"/>
        </w:rPr>
        <w:t>용 보안</w:t>
      </w:r>
      <w:r>
        <w:rPr>
          <w:rFonts w:hint="eastAsia"/>
        </w:rPr>
        <w:t xml:space="preserve"> 네트워크는 승인되지 않는 이상 외부에서 접속할 수 없도록 한다.</w:t>
      </w:r>
    </w:p>
    <w:p w14:paraId="30884BF0" w14:textId="5B343DFB" w:rsidR="00074151" w:rsidRDefault="00074151" w:rsidP="00074151">
      <w:pPr>
        <w:pStyle w:val="--"/>
        <w:ind w:left="1092" w:right="637" w:hanging="182"/>
      </w:pPr>
      <w:r>
        <w:rPr>
          <w:rFonts w:hint="eastAsia"/>
        </w:rPr>
        <w:t>- 시스템 서버, DM 서버,</w:t>
      </w:r>
      <w:r w:rsidR="00802012">
        <w:rPr>
          <w:rFonts w:hint="eastAsia"/>
        </w:rPr>
        <w:t xml:space="preserve"> 백업 서버, 보안 시스템, </w:t>
      </w:r>
      <w:r w:rsidR="000120A7">
        <w:rPr>
          <w:rFonts w:hint="eastAsia"/>
        </w:rPr>
        <w:t>네트워크 드라이브</w:t>
      </w:r>
      <w:r w:rsidR="00802012">
        <w:rPr>
          <w:rFonts w:hint="eastAsia"/>
        </w:rPr>
        <w:t xml:space="preserve"> 등</w:t>
      </w:r>
    </w:p>
    <w:p w14:paraId="6765EE6A" w14:textId="1E1ECC67" w:rsidR="00074151" w:rsidRDefault="000120A7" w:rsidP="00393D9F">
      <w:pPr>
        <w:pStyle w:val="10"/>
        <w:ind w:left="910" w:right="364" w:hanging="273"/>
      </w:pPr>
      <w:r>
        <w:rPr>
          <w:rFonts w:hint="eastAsia"/>
        </w:rPr>
        <w:lastRenderedPageBreak/>
        <w:t xml:space="preserve">3) </w:t>
      </w:r>
      <w:r w:rsidR="004B52C5">
        <w:rPr>
          <w:rFonts w:hint="eastAsia"/>
        </w:rPr>
        <w:t xml:space="preserve">IT 관리자는 </w:t>
      </w:r>
      <w:r>
        <w:rPr>
          <w:rFonts w:hint="eastAsia"/>
        </w:rPr>
        <w:t>홈페이지 등 공개되는 웹 서버</w:t>
      </w:r>
      <w:r w:rsidR="00645DCF">
        <w:rPr>
          <w:rFonts w:hint="eastAsia"/>
        </w:rPr>
        <w:t>에서 보안정보를 처리, 저장하는 업무용 보안 네트워크로 접속을 제한하는 시스템적 조치를 취해야 한다.</w:t>
      </w:r>
    </w:p>
    <w:p w14:paraId="2E7AE56A" w14:textId="77777777" w:rsidR="000120A7" w:rsidRDefault="000120A7" w:rsidP="00393D9F">
      <w:pPr>
        <w:pStyle w:val="10"/>
        <w:ind w:left="910" w:right="364" w:hanging="273"/>
      </w:pPr>
    </w:p>
    <w:p w14:paraId="4D8B3ACC" w14:textId="54CCEA29" w:rsidR="000120A7" w:rsidRDefault="00F211CA" w:rsidP="00F211CA">
      <w:pPr>
        <w:pStyle w:val="11"/>
        <w:ind w:left="273"/>
      </w:pPr>
      <w:r>
        <w:rPr>
          <w:rFonts w:hint="eastAsia"/>
        </w:rPr>
        <w:t>6.</w:t>
      </w:r>
      <w:r w:rsidR="002222FA">
        <w:rPr>
          <w:rFonts w:hint="eastAsia"/>
        </w:rPr>
        <w:t>3</w:t>
      </w:r>
      <w:r>
        <w:rPr>
          <w:rFonts w:hint="eastAsia"/>
        </w:rPr>
        <w:t xml:space="preserve"> 메일 서버 관리</w:t>
      </w:r>
    </w:p>
    <w:p w14:paraId="480FCA20" w14:textId="5FEA56FE" w:rsidR="00F211CA" w:rsidRDefault="00F211CA" w:rsidP="00F211CA">
      <w:pPr>
        <w:pStyle w:val="10"/>
        <w:ind w:left="910" w:right="364" w:hanging="273"/>
      </w:pPr>
      <w:r>
        <w:rPr>
          <w:rFonts w:hint="eastAsia"/>
        </w:rPr>
        <w:t>1) IT 관리자는 메일 서버의 네트워크</w:t>
      </w:r>
      <w:r>
        <w:t xml:space="preserve"> 보안</w:t>
      </w:r>
      <w:r>
        <w:rPr>
          <w:rFonts w:hint="eastAsia"/>
        </w:rPr>
        <w:t xml:space="preserve">을 위해 </w:t>
      </w:r>
      <w:r>
        <w:t>방화벽, DMZ 배치, 포트 제한</w:t>
      </w:r>
      <w:r>
        <w:rPr>
          <w:rFonts w:hint="eastAsia"/>
        </w:rPr>
        <w:t xml:space="preserve"> 등의 </w:t>
      </w:r>
      <w:r w:rsidR="00DE3946">
        <w:rPr>
          <w:rFonts w:hint="eastAsia"/>
        </w:rPr>
        <w:t>시스템, 조치를 실행한다.</w:t>
      </w:r>
    </w:p>
    <w:p w14:paraId="3A5C06BD" w14:textId="77777777" w:rsidR="00DB1CEA" w:rsidRDefault="00DE3946" w:rsidP="00515136">
      <w:pPr>
        <w:pStyle w:val="10"/>
        <w:ind w:left="910" w:right="364" w:hanging="273"/>
      </w:pPr>
      <w:r>
        <w:rPr>
          <w:rFonts w:hint="eastAsia"/>
        </w:rPr>
        <w:t xml:space="preserve">2) </w:t>
      </w:r>
      <w:r w:rsidR="00CB211A">
        <w:rPr>
          <w:rFonts w:hint="eastAsia"/>
        </w:rPr>
        <w:t>IT 관리자는 메일</w:t>
      </w:r>
      <w:r w:rsidR="00CB211A">
        <w:t xml:space="preserve"> 서버가 불필요한 네트워크 포트를 개방하지 않도록 </w:t>
      </w:r>
      <w:r w:rsidR="00DB1CEA">
        <w:rPr>
          <w:rFonts w:hint="eastAsia"/>
        </w:rPr>
        <w:t>다음과 같이 관리한다.</w:t>
      </w:r>
    </w:p>
    <w:p w14:paraId="11D8E91C" w14:textId="72ABBC2E" w:rsidR="00DB1CEA" w:rsidRDefault="00DB1CEA" w:rsidP="00DB1CEA">
      <w:pPr>
        <w:pStyle w:val="--"/>
        <w:ind w:left="1092" w:right="637" w:hanging="182"/>
      </w:pPr>
      <w:r>
        <w:rPr>
          <w:rFonts w:hint="eastAsia"/>
        </w:rPr>
        <w:t xml:space="preserve">- </w:t>
      </w:r>
      <w:r w:rsidR="00515136">
        <w:t>SMTP(25, 587), IMAP(143, 993), POP3(110, 995), HTTP/HTTPS(</w:t>
      </w:r>
      <w:proofErr w:type="spellStart"/>
      <w:r w:rsidR="00515136">
        <w:t>웹메일</w:t>
      </w:r>
      <w:proofErr w:type="spellEnd"/>
      <w:r w:rsidR="00515136">
        <w:t>) 포트만 허용</w:t>
      </w:r>
    </w:p>
    <w:p w14:paraId="219FB925" w14:textId="77777777" w:rsidR="00DB1CEA" w:rsidRDefault="00DB1CEA" w:rsidP="00DB1CEA">
      <w:pPr>
        <w:pStyle w:val="--"/>
        <w:ind w:left="1092" w:right="637" w:hanging="182"/>
      </w:pPr>
      <w:r>
        <w:rPr>
          <w:rFonts w:hint="eastAsia"/>
        </w:rPr>
        <w:t xml:space="preserve">- </w:t>
      </w:r>
      <w:r w:rsidR="00515136">
        <w:rPr>
          <w:rFonts w:hint="eastAsia"/>
        </w:rPr>
        <w:t>외부에서</w:t>
      </w:r>
      <w:r w:rsidR="00515136">
        <w:t xml:space="preserve"> 직접 접근할 수 있는 IP 제한</w:t>
      </w:r>
    </w:p>
    <w:p w14:paraId="381DC9ED" w14:textId="1272AD8B" w:rsidR="00515136" w:rsidRDefault="00DB1CEA" w:rsidP="00DB1CEA">
      <w:pPr>
        <w:pStyle w:val="--"/>
        <w:ind w:left="1092" w:right="637" w:hanging="182"/>
      </w:pPr>
      <w:r>
        <w:rPr>
          <w:rFonts w:hint="eastAsia"/>
        </w:rPr>
        <w:t>-</w:t>
      </w:r>
      <w:r w:rsidR="0027722E">
        <w:rPr>
          <w:rFonts w:hint="eastAsia"/>
        </w:rPr>
        <w:t xml:space="preserve"> </w:t>
      </w:r>
      <w:r w:rsidR="00515136">
        <w:t>내부 시스템에서만 관리 가능하도록 설정</w:t>
      </w:r>
    </w:p>
    <w:p w14:paraId="01427545" w14:textId="5C29003B" w:rsidR="00F211CA" w:rsidRDefault="00DE3946" w:rsidP="00F211CA">
      <w:pPr>
        <w:pStyle w:val="10"/>
        <w:ind w:left="910" w:right="364" w:hanging="273"/>
      </w:pPr>
      <w:r>
        <w:rPr>
          <w:rFonts w:hint="eastAsia"/>
        </w:rPr>
        <w:t xml:space="preserve">3) </w:t>
      </w:r>
      <w:r w:rsidR="00B544C0">
        <w:rPr>
          <w:rFonts w:hint="eastAsia"/>
        </w:rPr>
        <w:t xml:space="preserve">메일 서버를 대상으로 하는 </w:t>
      </w:r>
      <w:r w:rsidR="00F211CA">
        <w:rPr>
          <w:rFonts w:hint="eastAsia"/>
        </w:rPr>
        <w:t>스팸</w:t>
      </w:r>
      <w:r w:rsidR="00F211CA">
        <w:t xml:space="preserve"> 및 피싱 방어</w:t>
      </w:r>
      <w:r w:rsidR="00B544C0">
        <w:rPr>
          <w:rFonts w:hint="eastAsia"/>
        </w:rPr>
        <w:t xml:space="preserve">를 위해 </w:t>
      </w:r>
      <w:proofErr w:type="spellStart"/>
      <w:r w:rsidR="0064010D">
        <w:rPr>
          <w:rFonts w:hint="eastAsia"/>
        </w:rPr>
        <w:t>위변조</w:t>
      </w:r>
      <w:proofErr w:type="spellEnd"/>
      <w:r w:rsidR="0064010D">
        <w:rPr>
          <w:rFonts w:hint="eastAsia"/>
        </w:rPr>
        <w:t xml:space="preserve"> </w:t>
      </w:r>
      <w:r w:rsidR="004A6D4D">
        <w:rPr>
          <w:rFonts w:hint="eastAsia"/>
        </w:rPr>
        <w:t xml:space="preserve">방지 및 스팸 방지 시스템인 </w:t>
      </w:r>
      <w:r w:rsidR="00F211CA">
        <w:t>SPF, DKIM, DMARC</w:t>
      </w:r>
      <w:r w:rsidR="004A6D4D">
        <w:rPr>
          <w:rFonts w:hint="eastAsia"/>
        </w:rPr>
        <w:t xml:space="preserve"> 등을</w:t>
      </w:r>
      <w:r w:rsidR="00F211CA">
        <w:t xml:space="preserve"> 설정</w:t>
      </w:r>
      <w:r w:rsidR="00B544C0">
        <w:rPr>
          <w:rFonts w:hint="eastAsia"/>
        </w:rPr>
        <w:t>한다.</w:t>
      </w:r>
    </w:p>
    <w:p w14:paraId="5F84B010" w14:textId="043168A5" w:rsidR="00371735" w:rsidRDefault="00371735" w:rsidP="00F211CA">
      <w:pPr>
        <w:pStyle w:val="10"/>
        <w:ind w:left="910" w:right="364" w:hanging="273"/>
      </w:pPr>
      <w:r>
        <w:rPr>
          <w:rFonts w:hint="eastAsia"/>
        </w:rPr>
        <w:t xml:space="preserve">4) IT 관리자는 메일 서버 보안을 위해 </w:t>
      </w:r>
      <w:r w:rsidR="0087097B">
        <w:t>SIEM, IDS</w:t>
      </w:r>
      <w:r w:rsidR="0087097B">
        <w:rPr>
          <w:rFonts w:hint="eastAsia"/>
        </w:rPr>
        <w:t xml:space="preserve"> 등을 활용하여 로그를 관리하고 </w:t>
      </w:r>
      <w:r w:rsidR="005F4ADA" w:rsidRPr="005F4ADA">
        <w:t>SIEM(Security Information and Event Management) 시스템 연동</w:t>
      </w:r>
      <w:r w:rsidR="00165169">
        <w:rPr>
          <w:rFonts w:hint="eastAsia"/>
        </w:rPr>
        <w:t>하여</w:t>
      </w:r>
      <w:r w:rsidR="00FD2232">
        <w:t xml:space="preserve"> </w:t>
      </w:r>
      <w:r w:rsidR="00165169">
        <w:rPr>
          <w:rFonts w:hint="eastAsia"/>
        </w:rPr>
        <w:t xml:space="preserve">침입, </w:t>
      </w:r>
      <w:r w:rsidR="00FD2232">
        <w:t>이상 트래픽</w:t>
      </w:r>
      <w:r w:rsidR="005345DF">
        <w:rPr>
          <w:rFonts w:hint="eastAsia"/>
        </w:rPr>
        <w:t xml:space="preserve"> 등을</w:t>
      </w:r>
      <w:r w:rsidR="00FD2232">
        <w:t xml:space="preserve"> 탐지</w:t>
      </w:r>
      <w:r w:rsidR="005345DF">
        <w:rPr>
          <w:rFonts w:hint="eastAsia"/>
        </w:rPr>
        <w:t>하여 차단한다.</w:t>
      </w:r>
    </w:p>
    <w:p w14:paraId="354933A8" w14:textId="6B73A2F5" w:rsidR="00F211CA" w:rsidRDefault="00763D59" w:rsidP="00F211CA">
      <w:pPr>
        <w:pStyle w:val="10"/>
        <w:ind w:left="910" w:right="364" w:hanging="273"/>
      </w:pPr>
      <w:r>
        <w:rPr>
          <w:rFonts w:hint="eastAsia"/>
        </w:rPr>
        <w:t xml:space="preserve">5) IT 관리자는 매일 메일 서버를 </w:t>
      </w:r>
      <w:r w:rsidR="00F211CA">
        <w:rPr>
          <w:rFonts w:hint="eastAsia"/>
        </w:rPr>
        <w:t>백업</w:t>
      </w:r>
      <w:r>
        <w:rPr>
          <w:rFonts w:hint="eastAsia"/>
        </w:rPr>
        <w:t>한다.</w:t>
      </w:r>
    </w:p>
    <w:p w14:paraId="5967F3F4" w14:textId="5AA6F296" w:rsidR="00F211CA" w:rsidRDefault="00B67FE4" w:rsidP="00F211CA">
      <w:pPr>
        <w:pStyle w:val="10"/>
        <w:ind w:left="910" w:right="364" w:hanging="273"/>
      </w:pPr>
      <w:r>
        <w:rPr>
          <w:rFonts w:hint="eastAsia"/>
        </w:rPr>
        <w:t xml:space="preserve">6) </w:t>
      </w:r>
      <w:r w:rsidR="00AC64CB">
        <w:rPr>
          <w:rFonts w:hint="eastAsia"/>
        </w:rPr>
        <w:t xml:space="preserve">IT 관리자는 사내 지급하는 모든 통신 가능 단말기에 </w:t>
      </w:r>
      <w:r>
        <w:rPr>
          <w:rFonts w:hint="eastAsia"/>
        </w:rPr>
        <w:t>국내, 국외 포털 사이트의 메일 서버</w:t>
      </w:r>
      <w:r w:rsidR="00AC64CB">
        <w:rPr>
          <w:rFonts w:hint="eastAsia"/>
        </w:rPr>
        <w:t>를 활용할 수 없도록 설정하여 지급한다.</w:t>
      </w:r>
    </w:p>
    <w:p w14:paraId="1F0297E9" w14:textId="77777777" w:rsidR="000120A7" w:rsidRDefault="000120A7" w:rsidP="00393D9F">
      <w:pPr>
        <w:pStyle w:val="10"/>
        <w:ind w:left="910" w:right="364" w:hanging="273"/>
      </w:pPr>
    </w:p>
    <w:p w14:paraId="4553728A" w14:textId="3566499C" w:rsidR="00CC74CB" w:rsidRDefault="00CC74CB" w:rsidP="000D6B95">
      <w:pPr>
        <w:pStyle w:val="11"/>
        <w:ind w:left="273"/>
      </w:pPr>
      <w:r>
        <w:rPr>
          <w:rFonts w:hint="eastAsia"/>
        </w:rPr>
        <w:t>6.</w:t>
      </w:r>
      <w:r w:rsidR="002222FA">
        <w:rPr>
          <w:rFonts w:hint="eastAsia"/>
        </w:rPr>
        <w:t>4</w:t>
      </w:r>
      <w:r>
        <w:rPr>
          <w:rFonts w:hint="eastAsia"/>
        </w:rPr>
        <w:t xml:space="preserve"> </w:t>
      </w:r>
      <w:proofErr w:type="spellStart"/>
      <w:r w:rsidR="00575D22">
        <w:rPr>
          <w:rFonts w:hint="eastAsia"/>
        </w:rPr>
        <w:t>w</w:t>
      </w:r>
      <w:r w:rsidR="000D6B95">
        <w:rPr>
          <w:rFonts w:hint="eastAsia"/>
        </w:rPr>
        <w:t>i</w:t>
      </w:r>
      <w:r w:rsidR="00575D22">
        <w:rPr>
          <w:rFonts w:hint="eastAsia"/>
        </w:rPr>
        <w:t>f</w:t>
      </w:r>
      <w:r w:rsidR="000D6B95">
        <w:rPr>
          <w:rFonts w:hint="eastAsia"/>
        </w:rPr>
        <w:t>i</w:t>
      </w:r>
      <w:proofErr w:type="spellEnd"/>
      <w:r w:rsidR="000D6B95">
        <w:rPr>
          <w:rFonts w:hint="eastAsia"/>
        </w:rPr>
        <w:t xml:space="preserve"> 관리</w:t>
      </w:r>
    </w:p>
    <w:p w14:paraId="0996FDEF" w14:textId="02041BA0" w:rsidR="00CC74CB" w:rsidRDefault="000D6B95" w:rsidP="00393D9F">
      <w:pPr>
        <w:pStyle w:val="10"/>
        <w:ind w:left="910" w:right="364" w:hanging="273"/>
      </w:pPr>
      <w:r>
        <w:rPr>
          <w:rFonts w:hint="eastAsia"/>
        </w:rPr>
        <w:t xml:space="preserve">1) 사내에서는 원칙적으로 </w:t>
      </w:r>
      <w:proofErr w:type="spellStart"/>
      <w:r w:rsidR="00575D22">
        <w:rPr>
          <w:rFonts w:hint="eastAsia"/>
        </w:rPr>
        <w:t>w</w:t>
      </w:r>
      <w:r>
        <w:rPr>
          <w:rFonts w:hint="eastAsia"/>
        </w:rPr>
        <w:t>i</w:t>
      </w:r>
      <w:r w:rsidR="00575D22">
        <w:rPr>
          <w:rFonts w:hint="eastAsia"/>
        </w:rPr>
        <w:t>f</w:t>
      </w:r>
      <w:r>
        <w:rPr>
          <w:rFonts w:hint="eastAsia"/>
        </w:rPr>
        <w:t>i</w:t>
      </w:r>
      <w:proofErr w:type="spellEnd"/>
      <w:r>
        <w:rPr>
          <w:rFonts w:hint="eastAsia"/>
        </w:rPr>
        <w:t>를 사용하지 않는 것을 원칙으로 한다. 단, 설비와</w:t>
      </w:r>
      <w:r w:rsidR="00A60626">
        <w:rPr>
          <w:rFonts w:hint="eastAsia"/>
        </w:rPr>
        <w:t>의 통신을 위해 필요한 경우</w:t>
      </w:r>
      <w:r w:rsidR="00575D22">
        <w:rPr>
          <w:rFonts w:hint="eastAsia"/>
        </w:rPr>
        <w:t>는 예외로 한다.</w:t>
      </w:r>
    </w:p>
    <w:p w14:paraId="0A14B75B" w14:textId="3EEE064D" w:rsidR="0007722C" w:rsidRDefault="00575D22" w:rsidP="00393D9F">
      <w:pPr>
        <w:pStyle w:val="10"/>
        <w:ind w:left="910" w:right="364" w:hanging="273"/>
      </w:pPr>
      <w:r>
        <w:rPr>
          <w:rFonts w:hint="eastAsia"/>
        </w:rPr>
        <w:t xml:space="preserve">2) </w:t>
      </w:r>
      <w:r w:rsidR="0007722C">
        <w:rPr>
          <w:rFonts w:hint="eastAsia"/>
        </w:rPr>
        <w:t xml:space="preserve">IT 관리자는 </w:t>
      </w:r>
      <w:r>
        <w:rPr>
          <w:rFonts w:hint="eastAsia"/>
        </w:rPr>
        <w:t xml:space="preserve">사내 업무를 위한 </w:t>
      </w:r>
      <w:proofErr w:type="spellStart"/>
      <w:r>
        <w:rPr>
          <w:rFonts w:hint="eastAsia"/>
        </w:rPr>
        <w:t>wifi</w:t>
      </w:r>
      <w:proofErr w:type="spellEnd"/>
      <w:r w:rsidR="0007722C">
        <w:rPr>
          <w:rFonts w:hint="eastAsia"/>
        </w:rPr>
        <w:t>는 다음과 같이 조치</w:t>
      </w:r>
      <w:r w:rsidR="007F6CFD">
        <w:rPr>
          <w:rFonts w:hint="eastAsia"/>
        </w:rPr>
        <w:t xml:space="preserve"> 중 설정 가능한 모든 조치를 적용</w:t>
      </w:r>
      <w:r w:rsidR="0007722C">
        <w:rPr>
          <w:rFonts w:hint="eastAsia"/>
        </w:rPr>
        <w:t>하여</w:t>
      </w:r>
      <w:r>
        <w:rPr>
          <w:rFonts w:hint="eastAsia"/>
        </w:rPr>
        <w:t xml:space="preserve"> 사용</w:t>
      </w:r>
      <w:r w:rsidR="0007722C">
        <w:rPr>
          <w:rFonts w:hint="eastAsia"/>
        </w:rPr>
        <w:t>되도록 한다.</w:t>
      </w:r>
    </w:p>
    <w:p w14:paraId="71A705AF" w14:textId="7B697311" w:rsidR="00575D22" w:rsidRDefault="0007722C" w:rsidP="0007722C">
      <w:pPr>
        <w:pStyle w:val="--"/>
        <w:ind w:left="1092" w:right="637" w:hanging="182"/>
      </w:pPr>
      <w:r>
        <w:rPr>
          <w:rFonts w:hint="eastAsia"/>
        </w:rPr>
        <w:t>-</w:t>
      </w:r>
      <w:r w:rsidR="00575D22">
        <w:rPr>
          <w:rFonts w:hint="eastAsia"/>
        </w:rPr>
        <w:t xml:space="preserve"> </w:t>
      </w:r>
      <w:r w:rsidR="00D52D23" w:rsidRPr="00D52D23">
        <w:t>WPA2/WPA3-Enterprise 인증</w:t>
      </w:r>
    </w:p>
    <w:p w14:paraId="5F34F714" w14:textId="1313325B" w:rsidR="00D52D23" w:rsidRDefault="00D52D23" w:rsidP="0007722C">
      <w:pPr>
        <w:pStyle w:val="--"/>
        <w:ind w:left="1092" w:right="637" w:hanging="182"/>
      </w:pPr>
      <w:r>
        <w:rPr>
          <w:rFonts w:hint="eastAsia"/>
        </w:rPr>
        <w:t xml:space="preserve">- </w:t>
      </w:r>
      <w:r w:rsidRPr="00D52D23">
        <w:t>SSID 숨김 (Hidden SSID)</w:t>
      </w:r>
    </w:p>
    <w:p w14:paraId="67D655BC" w14:textId="736B6AB3" w:rsidR="00D52D23" w:rsidRDefault="00D52D23" w:rsidP="0007722C">
      <w:pPr>
        <w:pStyle w:val="--"/>
        <w:ind w:left="1092" w:right="637" w:hanging="182"/>
      </w:pPr>
      <w:r>
        <w:rPr>
          <w:rFonts w:hint="eastAsia"/>
        </w:rPr>
        <w:t xml:space="preserve">- </w:t>
      </w:r>
      <w:r w:rsidRPr="00D52D23">
        <w:t>무선 접속 시간 제한 (Time-based Access Control)</w:t>
      </w:r>
    </w:p>
    <w:p w14:paraId="25BB9EEE" w14:textId="4FC1A484" w:rsidR="00D52D23" w:rsidRDefault="007F6CFD" w:rsidP="0007722C">
      <w:pPr>
        <w:pStyle w:val="--"/>
        <w:ind w:left="1092" w:right="637" w:hanging="182"/>
      </w:pPr>
      <w:r>
        <w:rPr>
          <w:rFonts w:hint="eastAsia"/>
        </w:rPr>
        <w:t xml:space="preserve">- </w:t>
      </w:r>
      <w:r w:rsidRPr="007F6CFD">
        <w:t>IP 주소 및 DHCP 제어</w:t>
      </w:r>
    </w:p>
    <w:p w14:paraId="7A873740" w14:textId="0EE08839" w:rsidR="007F6CFD" w:rsidRDefault="007F6CFD" w:rsidP="0007722C">
      <w:pPr>
        <w:pStyle w:val="--"/>
        <w:ind w:left="1092" w:right="637" w:hanging="182"/>
      </w:pPr>
      <w:r>
        <w:rPr>
          <w:rFonts w:hint="eastAsia"/>
        </w:rPr>
        <w:t xml:space="preserve">- </w:t>
      </w:r>
      <w:r w:rsidRPr="007F6CFD">
        <w:t>포트 차단 (Port Blocking)</w:t>
      </w:r>
    </w:p>
    <w:p w14:paraId="39BA5C57" w14:textId="78428790" w:rsidR="007F6CFD" w:rsidRDefault="007F6CFD" w:rsidP="0007722C">
      <w:pPr>
        <w:pStyle w:val="--"/>
        <w:ind w:left="1092" w:right="637" w:hanging="182"/>
      </w:pPr>
      <w:r>
        <w:rPr>
          <w:rFonts w:hint="eastAsia"/>
        </w:rPr>
        <w:t xml:space="preserve">- </w:t>
      </w:r>
      <w:r w:rsidRPr="007F6CFD">
        <w:t>Wi-Fi 대역폭 제한 (Bandwidth Control, QoS)</w:t>
      </w:r>
    </w:p>
    <w:p w14:paraId="23D8D2DF" w14:textId="463BE422" w:rsidR="000D6B95" w:rsidRDefault="00455971" w:rsidP="00393D9F">
      <w:pPr>
        <w:pStyle w:val="10"/>
        <w:ind w:left="910" w:right="364" w:hanging="273"/>
      </w:pPr>
      <w:r>
        <w:rPr>
          <w:rFonts w:hint="eastAsia"/>
        </w:rPr>
        <w:t xml:space="preserve">3) </w:t>
      </w:r>
      <w:r w:rsidR="00B7521D">
        <w:rPr>
          <w:rFonts w:hint="eastAsia"/>
        </w:rPr>
        <w:t xml:space="preserve">감사, 심사, 컨설팅 등 회사 업무와 관련한 외부 기관의 업무를 위해 </w:t>
      </w:r>
      <w:proofErr w:type="spellStart"/>
      <w:r w:rsidR="00B7521D">
        <w:rPr>
          <w:rFonts w:hint="eastAsia"/>
        </w:rPr>
        <w:t>wifi</w:t>
      </w:r>
      <w:proofErr w:type="spellEnd"/>
      <w:r w:rsidR="00B7521D">
        <w:rPr>
          <w:rFonts w:hint="eastAsia"/>
        </w:rPr>
        <w:t>가 요청되는 경우, IT 관리</w:t>
      </w:r>
      <w:r w:rsidR="00B7521D">
        <w:rPr>
          <w:rFonts w:hint="eastAsia"/>
        </w:rPr>
        <w:lastRenderedPageBreak/>
        <w:t xml:space="preserve">자는 공용 네트워크와 연결된 </w:t>
      </w:r>
      <w:proofErr w:type="spellStart"/>
      <w:r w:rsidR="0062649B">
        <w:rPr>
          <w:rFonts w:hint="eastAsia"/>
        </w:rPr>
        <w:t>wifi</w:t>
      </w:r>
      <w:proofErr w:type="spellEnd"/>
      <w:r w:rsidR="0062649B">
        <w:rPr>
          <w:rFonts w:hint="eastAsia"/>
        </w:rPr>
        <w:t>를 설정한다. 단 이때는 필요한 시간을 확인하고 접속 시간을 제한한다.</w:t>
      </w:r>
    </w:p>
    <w:p w14:paraId="498AA728" w14:textId="77777777" w:rsidR="00455971" w:rsidRPr="000120A7" w:rsidRDefault="00455971" w:rsidP="00393D9F">
      <w:pPr>
        <w:pStyle w:val="10"/>
        <w:ind w:left="910" w:right="364" w:hanging="273"/>
      </w:pPr>
    </w:p>
    <w:p w14:paraId="56645B33" w14:textId="792FBAE5" w:rsidR="003E6111" w:rsidRDefault="00090396" w:rsidP="00195E91">
      <w:pPr>
        <w:pStyle w:val="1"/>
      </w:pPr>
      <w:r>
        <w:rPr>
          <w:rFonts w:hint="eastAsia"/>
        </w:rPr>
        <w:t>7</w:t>
      </w:r>
      <w:r w:rsidR="00195E91">
        <w:rPr>
          <w:rFonts w:hint="eastAsia"/>
        </w:rPr>
        <w:t xml:space="preserve">. </w:t>
      </w:r>
      <w:r w:rsidR="002E71DE">
        <w:rPr>
          <w:rFonts w:hint="eastAsia"/>
        </w:rPr>
        <w:t>보안 지원 시설</w:t>
      </w:r>
      <w:r w:rsidR="00195E91">
        <w:rPr>
          <w:rFonts w:hint="eastAsia"/>
        </w:rPr>
        <w:t>의 관리</w:t>
      </w:r>
    </w:p>
    <w:p w14:paraId="0FB8F5AC" w14:textId="2A401CCB" w:rsidR="00064692" w:rsidRDefault="00090396" w:rsidP="00195E91">
      <w:pPr>
        <w:pStyle w:val="11"/>
        <w:ind w:left="273"/>
      </w:pPr>
      <w:r>
        <w:rPr>
          <w:rFonts w:hint="eastAsia"/>
        </w:rPr>
        <w:t>7</w:t>
      </w:r>
      <w:r w:rsidR="00195E91">
        <w:rPr>
          <w:rFonts w:hint="eastAsia"/>
        </w:rPr>
        <w:t xml:space="preserve">.1 </w:t>
      </w:r>
      <w:r w:rsidR="00B3525F">
        <w:rPr>
          <w:rFonts w:hint="eastAsia"/>
        </w:rPr>
        <w:t>보안 통제구역 출입 통제 시스템</w:t>
      </w:r>
    </w:p>
    <w:p w14:paraId="67B4634B" w14:textId="3C892684" w:rsidR="0012107D" w:rsidRDefault="00E55517" w:rsidP="0012107D">
      <w:pPr>
        <w:pStyle w:val="10"/>
        <w:ind w:left="910" w:right="364" w:hanging="273"/>
      </w:pPr>
      <w:r>
        <w:rPr>
          <w:rFonts w:hint="eastAsia"/>
        </w:rPr>
        <w:t>1</w:t>
      </w:r>
      <w:r w:rsidR="0012107D">
        <w:rPr>
          <w:rFonts w:hint="eastAsia"/>
        </w:rPr>
        <w:t>) IT 하드웨어 장비를 운영하는 공간은 보안 통제 구역으로 분리</w:t>
      </w:r>
      <w:r w:rsidR="0057139E">
        <w:rPr>
          <w:rFonts w:hint="eastAsia"/>
        </w:rPr>
        <w:t>하여 출입 통제 시스템을 설치하여 출입과 접근을 통제한다.</w:t>
      </w:r>
    </w:p>
    <w:p w14:paraId="772B5996" w14:textId="77777777" w:rsidR="00F844EE" w:rsidRPr="00B008BA" w:rsidRDefault="00F844EE" w:rsidP="00F844EE">
      <w:pPr>
        <w:pStyle w:val="10"/>
        <w:ind w:left="910" w:right="364" w:hanging="273"/>
      </w:pPr>
      <w:r>
        <w:rPr>
          <w:rFonts w:hint="eastAsia"/>
        </w:rPr>
        <w:t>2) IT 관리자는 관련 절차에 따라 모든 물적 정보 자산의 접속, 사용의 이상을 감지할 수 있도록 시스템을 구축하여 적용해야 한다.</w:t>
      </w:r>
    </w:p>
    <w:p w14:paraId="22C1EE1C" w14:textId="36B380D6" w:rsidR="00724EA6" w:rsidRDefault="00F844EE" w:rsidP="0012107D">
      <w:pPr>
        <w:pStyle w:val="10"/>
        <w:ind w:left="910" w:right="364" w:hanging="273"/>
      </w:pPr>
      <w:r>
        <w:rPr>
          <w:rFonts w:hint="eastAsia"/>
        </w:rPr>
        <w:t>3</w:t>
      </w:r>
      <w:r w:rsidR="00724EA6">
        <w:rPr>
          <w:rFonts w:hint="eastAsia"/>
        </w:rPr>
        <w:t xml:space="preserve">) </w:t>
      </w:r>
      <w:proofErr w:type="spellStart"/>
      <w:r w:rsidR="003133FD">
        <w:rPr>
          <w:rFonts w:hint="eastAsia"/>
        </w:rPr>
        <w:t>서버실</w:t>
      </w:r>
      <w:proofErr w:type="spellEnd"/>
      <w:r w:rsidR="003133FD">
        <w:rPr>
          <w:rFonts w:hint="eastAsia"/>
        </w:rPr>
        <w:t xml:space="preserve"> 및 IT 하드웨어</w:t>
      </w:r>
      <w:r w:rsidR="00BE1884">
        <w:rPr>
          <w:rFonts w:hint="eastAsia"/>
        </w:rPr>
        <w:t>가 집체</w:t>
      </w:r>
      <w:r w:rsidR="00D468D0">
        <w:rPr>
          <w:rFonts w:hint="eastAsia"/>
        </w:rPr>
        <w:t xml:space="preserve"> </w:t>
      </w:r>
      <w:r w:rsidR="00BE1884">
        <w:rPr>
          <w:rFonts w:hint="eastAsia"/>
        </w:rPr>
        <w:t>된</w:t>
      </w:r>
      <w:r w:rsidR="003133FD">
        <w:rPr>
          <w:rFonts w:hint="eastAsia"/>
        </w:rPr>
        <w:t xml:space="preserve"> </w:t>
      </w:r>
      <w:r w:rsidR="00724EA6">
        <w:rPr>
          <w:rFonts w:hint="eastAsia"/>
        </w:rPr>
        <w:t>보안 통제구역은 다음과 같은 보안 조치를 시행한다.</w:t>
      </w:r>
    </w:p>
    <w:p w14:paraId="521DB169" w14:textId="329A78C8" w:rsidR="006B7C5F" w:rsidRDefault="006B7C5F" w:rsidP="006B7C5F">
      <w:pPr>
        <w:pStyle w:val="--"/>
        <w:ind w:left="1092" w:right="637" w:hanging="182"/>
      </w:pPr>
      <w:r>
        <w:rPr>
          <w:rFonts w:hint="eastAsia"/>
        </w:rPr>
        <w:t>- 물리적으로 독립된 공간</w:t>
      </w:r>
    </w:p>
    <w:p w14:paraId="42473D2E" w14:textId="77777777" w:rsidR="00621A53" w:rsidRDefault="00621A53" w:rsidP="00621A53">
      <w:pPr>
        <w:pStyle w:val="--"/>
        <w:ind w:left="1092" w:right="637" w:hanging="182"/>
      </w:pPr>
      <w:r>
        <w:rPr>
          <w:rFonts w:hint="eastAsia"/>
        </w:rPr>
        <w:t>- 출입 통제 시스템(허가된 등급의 출입카드 혹은 생체 인식으로 출입, 단 비밀번호 방식은 배제)</w:t>
      </w:r>
    </w:p>
    <w:p w14:paraId="2075B5EF" w14:textId="1325B861" w:rsidR="006B7C5F" w:rsidRDefault="006B7C5F" w:rsidP="006B7C5F">
      <w:pPr>
        <w:pStyle w:val="--"/>
        <w:ind w:left="1092" w:right="637" w:hanging="182"/>
      </w:pPr>
      <w:r>
        <w:rPr>
          <w:rFonts w:hint="eastAsia"/>
        </w:rPr>
        <w:t xml:space="preserve">- </w:t>
      </w:r>
      <w:r w:rsidR="00E415EC">
        <w:rPr>
          <w:rFonts w:hint="eastAsia"/>
        </w:rPr>
        <w:t xml:space="preserve">정전 시에도 정상 작동할 수 있도록 </w:t>
      </w:r>
      <w:proofErr w:type="spellStart"/>
      <w:r w:rsidR="00E415EC">
        <w:rPr>
          <w:rFonts w:hint="eastAsia"/>
        </w:rPr>
        <w:t>무정전</w:t>
      </w:r>
      <w:proofErr w:type="spellEnd"/>
      <w:r w:rsidR="00E415EC">
        <w:rPr>
          <w:rFonts w:hint="eastAsia"/>
        </w:rPr>
        <w:t xml:space="preserve"> 전원 공급장치 설치</w:t>
      </w:r>
    </w:p>
    <w:p w14:paraId="2B6FBF5D" w14:textId="762890E4" w:rsidR="00E415EC" w:rsidRDefault="00E415EC" w:rsidP="006B7C5F">
      <w:pPr>
        <w:pStyle w:val="--"/>
        <w:ind w:left="1092" w:right="637" w:hanging="182"/>
      </w:pPr>
      <w:r>
        <w:rPr>
          <w:rFonts w:hint="eastAsia"/>
        </w:rPr>
        <w:t>- 서버 및 IT 하드웨어</w:t>
      </w:r>
      <w:r w:rsidR="005E1FF5">
        <w:rPr>
          <w:rFonts w:hint="eastAsia"/>
        </w:rPr>
        <w:t xml:space="preserve">를 위한 온도, 습도 조절 장치(항온 </w:t>
      </w:r>
      <w:proofErr w:type="spellStart"/>
      <w:r w:rsidR="005E1FF5">
        <w:rPr>
          <w:rFonts w:hint="eastAsia"/>
        </w:rPr>
        <w:t>항습</w:t>
      </w:r>
      <w:proofErr w:type="spellEnd"/>
      <w:r w:rsidR="005E1FF5">
        <w:rPr>
          <w:rFonts w:hint="eastAsia"/>
        </w:rPr>
        <w:t xml:space="preserve"> 장치 혹은 시설)</w:t>
      </w:r>
    </w:p>
    <w:p w14:paraId="34AA065E" w14:textId="0B51BD58" w:rsidR="002E2031" w:rsidRDefault="002E2031" w:rsidP="006B7C5F">
      <w:pPr>
        <w:pStyle w:val="--"/>
        <w:ind w:left="1092" w:right="637" w:hanging="182"/>
      </w:pPr>
      <w:r>
        <w:rPr>
          <w:rFonts w:hint="eastAsia"/>
        </w:rPr>
        <w:t>- 화재에 강</w:t>
      </w:r>
      <w:r w:rsidR="00BE1884">
        <w:rPr>
          <w:rFonts w:hint="eastAsia"/>
        </w:rPr>
        <w:t>한</w:t>
      </w:r>
      <w:r w:rsidR="003133FD">
        <w:rPr>
          <w:rFonts w:hint="eastAsia"/>
        </w:rPr>
        <w:t xml:space="preserve"> 내열</w:t>
      </w:r>
      <w:r w:rsidR="00BE1884">
        <w:rPr>
          <w:rFonts w:hint="eastAsia"/>
        </w:rPr>
        <w:t xml:space="preserve"> 벽체로 시설</w:t>
      </w:r>
    </w:p>
    <w:p w14:paraId="0AC83943" w14:textId="59BCC768" w:rsidR="00BE1884" w:rsidRDefault="00BE1884" w:rsidP="006B7C5F">
      <w:pPr>
        <w:pStyle w:val="--"/>
        <w:ind w:left="1092" w:right="637" w:hanging="182"/>
      </w:pPr>
      <w:r>
        <w:rPr>
          <w:rFonts w:hint="eastAsia"/>
        </w:rPr>
        <w:t>- 내부 상황을 볼 수 있</w:t>
      </w:r>
      <w:r w:rsidR="002B0A82">
        <w:rPr>
          <w:rFonts w:hint="eastAsia"/>
        </w:rPr>
        <w:t xml:space="preserve">는 </w:t>
      </w:r>
      <w:r>
        <w:rPr>
          <w:rFonts w:hint="eastAsia"/>
        </w:rPr>
        <w:t>최소한의 창 설치, 단 내부에 있는 모니터는 보이지 않도록 함.</w:t>
      </w:r>
    </w:p>
    <w:p w14:paraId="72527434" w14:textId="2DEC8838" w:rsidR="00A91A3B" w:rsidRDefault="00A91A3B" w:rsidP="006B7C5F">
      <w:pPr>
        <w:pStyle w:val="--"/>
        <w:ind w:left="1092" w:right="637" w:hanging="182"/>
      </w:pPr>
      <w:r>
        <w:rPr>
          <w:rFonts w:hint="eastAsia"/>
        </w:rPr>
        <w:t>- 공용, 외부 네트워크로부터 독립된 네트워크</w:t>
      </w:r>
    </w:p>
    <w:p w14:paraId="768A3266" w14:textId="7EA2568C" w:rsidR="006C6253" w:rsidRDefault="006C6253" w:rsidP="006B7C5F">
      <w:pPr>
        <w:pStyle w:val="--"/>
        <w:ind w:left="1092" w:right="637" w:hanging="182"/>
      </w:pPr>
      <w:r>
        <w:rPr>
          <w:rFonts w:hint="eastAsia"/>
        </w:rPr>
        <w:t xml:space="preserve">- </w:t>
      </w:r>
      <w:r w:rsidR="0066284F">
        <w:rPr>
          <w:rFonts w:hint="eastAsia"/>
        </w:rPr>
        <w:t xml:space="preserve">도청, 촬영, </w:t>
      </w:r>
      <w:r>
        <w:rPr>
          <w:rFonts w:hint="eastAsia"/>
        </w:rPr>
        <w:t>무선 해킹 등의 예방</w:t>
      </w:r>
      <w:r w:rsidR="0066284F">
        <w:rPr>
          <w:rFonts w:hint="eastAsia"/>
        </w:rPr>
        <w:t xml:space="preserve"> 장치</w:t>
      </w:r>
    </w:p>
    <w:p w14:paraId="5ED2E129" w14:textId="1EA07AF9" w:rsidR="00117F35" w:rsidRDefault="00F844EE" w:rsidP="009A44EC">
      <w:pPr>
        <w:pStyle w:val="10"/>
        <w:ind w:left="910" w:right="364" w:hanging="273"/>
      </w:pPr>
      <w:r>
        <w:rPr>
          <w:rFonts w:hint="eastAsia"/>
        </w:rPr>
        <w:t>4</w:t>
      </w:r>
      <w:r w:rsidR="00195E91">
        <w:rPr>
          <w:rFonts w:hint="eastAsia"/>
        </w:rPr>
        <w:t>)</w:t>
      </w:r>
      <w:r w:rsidR="00117F35">
        <w:rPr>
          <w:rFonts w:hint="eastAsia"/>
        </w:rPr>
        <w:t xml:space="preserve"> </w:t>
      </w:r>
      <w:proofErr w:type="spellStart"/>
      <w:r w:rsidR="00117F35">
        <w:rPr>
          <w:rFonts w:hint="eastAsia"/>
        </w:rPr>
        <w:t>서버실</w:t>
      </w:r>
      <w:proofErr w:type="spellEnd"/>
      <w:r w:rsidR="00117F35">
        <w:rPr>
          <w:rFonts w:hint="eastAsia"/>
        </w:rPr>
        <w:t xml:space="preserve"> 등 IT 하드웨어 집체 구역 외에도 </w:t>
      </w:r>
      <w:r w:rsidR="00D468D0">
        <w:rPr>
          <w:rFonts w:hint="eastAsia"/>
        </w:rPr>
        <w:t xml:space="preserve">인쇄, </w:t>
      </w:r>
      <w:r w:rsidR="00117F35">
        <w:rPr>
          <w:rFonts w:hint="eastAsia"/>
        </w:rPr>
        <w:t>출력</w:t>
      </w:r>
      <w:r w:rsidR="00D468D0">
        <w:rPr>
          <w:rFonts w:hint="eastAsia"/>
        </w:rPr>
        <w:t>, 기록</w:t>
      </w:r>
      <w:r w:rsidR="00117F35">
        <w:rPr>
          <w:rFonts w:hint="eastAsia"/>
        </w:rPr>
        <w:t xml:space="preserve">된 </w:t>
      </w:r>
      <w:r w:rsidR="00D468D0">
        <w:rPr>
          <w:rFonts w:hint="eastAsia"/>
        </w:rPr>
        <w:t xml:space="preserve">정보를 보관하는 분리된 공간 등을 </w:t>
      </w:r>
      <w:r w:rsidR="00117F35">
        <w:rPr>
          <w:rFonts w:hint="eastAsia"/>
        </w:rPr>
        <w:t>정보보호를 위해 별도의 통제구역을 설정할 수 있다.</w:t>
      </w:r>
      <w:r w:rsidR="00766FE6">
        <w:rPr>
          <w:rFonts w:hint="eastAsia"/>
        </w:rPr>
        <w:t xml:space="preserve"> 이러한 통제 구역에도 상기 2)항에 준하여 관리한다.</w:t>
      </w:r>
    </w:p>
    <w:p w14:paraId="327A8E51" w14:textId="77777777" w:rsidR="005C3ECC" w:rsidRDefault="005C3ECC" w:rsidP="009A44EC">
      <w:pPr>
        <w:pStyle w:val="10"/>
        <w:ind w:left="910" w:right="364" w:hanging="273"/>
      </w:pPr>
    </w:p>
    <w:p w14:paraId="5911EEF8" w14:textId="5CE3ECD6" w:rsidR="008003E3" w:rsidRDefault="00832358" w:rsidP="00832358">
      <w:pPr>
        <w:pStyle w:val="11"/>
        <w:ind w:left="273"/>
      </w:pPr>
      <w:r>
        <w:rPr>
          <w:rFonts w:hint="eastAsia"/>
        </w:rPr>
        <w:t xml:space="preserve">7.2 </w:t>
      </w:r>
      <w:r>
        <w:t>디지털</w:t>
      </w:r>
      <w:r>
        <w:rPr>
          <w:rFonts w:hint="eastAsia"/>
        </w:rPr>
        <w:t xml:space="preserve"> 복사기 및 프린트</w:t>
      </w:r>
    </w:p>
    <w:p w14:paraId="277D8D27" w14:textId="3CA31628" w:rsidR="008003E3" w:rsidRDefault="009E12E4" w:rsidP="009A44EC">
      <w:pPr>
        <w:pStyle w:val="10"/>
        <w:ind w:left="910" w:right="364" w:hanging="273"/>
      </w:pPr>
      <w:r>
        <w:rPr>
          <w:rFonts w:hint="eastAsia"/>
        </w:rPr>
        <w:t xml:space="preserve">1) </w:t>
      </w:r>
      <w:r w:rsidR="00EB65DE">
        <w:rPr>
          <w:rFonts w:hint="eastAsia"/>
        </w:rPr>
        <w:t xml:space="preserve">IT 관리자는 </w:t>
      </w:r>
      <w:r>
        <w:rPr>
          <w:rFonts w:hint="eastAsia"/>
        </w:rPr>
        <w:t>사내의 모든 프린트</w:t>
      </w:r>
      <w:r w:rsidR="00C24DD2">
        <w:rPr>
          <w:rFonts w:hint="eastAsia"/>
        </w:rPr>
        <w:t>를</w:t>
      </w:r>
      <w:r>
        <w:rPr>
          <w:rFonts w:hint="eastAsia"/>
        </w:rPr>
        <w:t xml:space="preserve"> 네트워크로 연결해야 하며, USB</w:t>
      </w:r>
      <w:r w:rsidR="00EB65DE">
        <w:rPr>
          <w:rFonts w:hint="eastAsia"/>
        </w:rPr>
        <w:t xml:space="preserve"> 등 다른 포트를 이용한 IT 단말기 접속을 할 수 없도록 설정한다.</w:t>
      </w:r>
    </w:p>
    <w:p w14:paraId="2A0E8F08" w14:textId="50151392" w:rsidR="00C24DD2" w:rsidRDefault="00C24DD2" w:rsidP="009A44EC">
      <w:pPr>
        <w:pStyle w:val="10"/>
        <w:ind w:left="910" w:right="364" w:hanging="273"/>
      </w:pPr>
      <w:r>
        <w:rPr>
          <w:rFonts w:hint="eastAsia"/>
        </w:rPr>
        <w:t>2) 사내 업무용 네트워크에 접속된 어떤 기기, 디바이스에도 개별 프린터를 연결할 수 없으며, 이를 위반한 경우 보안정책 위반으로 간주한다.</w:t>
      </w:r>
    </w:p>
    <w:p w14:paraId="3B2EC415" w14:textId="23B1D6CE" w:rsidR="00C24DD2" w:rsidRPr="00C24DD2" w:rsidRDefault="00C24DD2" w:rsidP="009A44EC">
      <w:pPr>
        <w:pStyle w:val="10"/>
        <w:ind w:left="910" w:right="364" w:hanging="273"/>
      </w:pPr>
      <w:r>
        <w:rPr>
          <w:rFonts w:hint="eastAsia"/>
        </w:rPr>
        <w:t>3) 사내 모든 디지털 프린터</w:t>
      </w:r>
      <w:r w:rsidR="00886AB5">
        <w:rPr>
          <w:rFonts w:hint="eastAsia"/>
        </w:rPr>
        <w:t>와 복사기</w:t>
      </w:r>
      <w:r w:rsidR="005C312E">
        <w:rPr>
          <w:rFonts w:hint="eastAsia"/>
        </w:rPr>
        <w:t xml:space="preserve">는 </w:t>
      </w:r>
      <w:r w:rsidR="00886AB5">
        <w:rPr>
          <w:rFonts w:hint="eastAsia"/>
        </w:rPr>
        <w:t xml:space="preserve">개인용 보안 신분증으로 로그인 한 후 </w:t>
      </w:r>
      <w:r w:rsidR="00211A9C">
        <w:rPr>
          <w:rFonts w:hint="eastAsia"/>
        </w:rPr>
        <w:t xml:space="preserve">출력되도록 설정하고 </w:t>
      </w:r>
      <w:r w:rsidR="005C312E">
        <w:rPr>
          <w:rFonts w:hint="eastAsia"/>
        </w:rPr>
        <w:t>출력</w:t>
      </w:r>
      <w:r w:rsidR="00211A9C">
        <w:rPr>
          <w:rFonts w:hint="eastAsia"/>
        </w:rPr>
        <w:t>물에는 로그인한 직원</w:t>
      </w:r>
      <w:r w:rsidR="005C312E">
        <w:rPr>
          <w:rFonts w:hint="eastAsia"/>
        </w:rPr>
        <w:t xml:space="preserve"> 정보가 인쇄물 하단에 인쇄되도록 설정한다.</w:t>
      </w:r>
    </w:p>
    <w:p w14:paraId="0CFACBD4" w14:textId="7C8E5592" w:rsidR="00832358" w:rsidRDefault="00886AB5" w:rsidP="009A44EC">
      <w:pPr>
        <w:pStyle w:val="10"/>
        <w:ind w:left="910" w:right="364" w:hanging="273"/>
      </w:pPr>
      <w:r>
        <w:rPr>
          <w:rFonts w:hint="eastAsia"/>
        </w:rPr>
        <w:t xml:space="preserve">4) </w:t>
      </w:r>
      <w:r w:rsidR="00954B89">
        <w:rPr>
          <w:rFonts w:hint="eastAsia"/>
        </w:rPr>
        <w:t xml:space="preserve">IT 관리자는 사내 모든 디지털 프린트 및 복사기가 승인되지 않은 네트워크에 접속되지 않도록 보안 </w:t>
      </w:r>
      <w:r w:rsidR="00954B89">
        <w:rPr>
          <w:rFonts w:hint="eastAsia"/>
        </w:rPr>
        <w:lastRenderedPageBreak/>
        <w:t>설정을 해야 한다.</w:t>
      </w:r>
    </w:p>
    <w:p w14:paraId="2264797D" w14:textId="77777777" w:rsidR="00886AB5" w:rsidRDefault="00886AB5" w:rsidP="009A44EC">
      <w:pPr>
        <w:pStyle w:val="10"/>
        <w:ind w:left="910" w:right="364" w:hanging="273"/>
      </w:pPr>
    </w:p>
    <w:p w14:paraId="5A1976CC" w14:textId="204458E2" w:rsidR="00614A5F" w:rsidRDefault="00614A5F" w:rsidP="00614A5F">
      <w:pPr>
        <w:pStyle w:val="11"/>
        <w:ind w:left="273"/>
      </w:pPr>
      <w:r>
        <w:rPr>
          <w:rFonts w:hint="eastAsia"/>
        </w:rPr>
        <w:t>7.</w:t>
      </w:r>
      <w:r w:rsidR="008003E3">
        <w:rPr>
          <w:rFonts w:hint="eastAsia"/>
        </w:rPr>
        <w:t>3</w:t>
      </w:r>
      <w:r>
        <w:rPr>
          <w:rFonts w:hint="eastAsia"/>
        </w:rPr>
        <w:t xml:space="preserve"> CCTV 등 감시 장비 및 시설</w:t>
      </w:r>
    </w:p>
    <w:p w14:paraId="033DC76B" w14:textId="6A71AF99" w:rsidR="00614A5F" w:rsidRDefault="008659EB" w:rsidP="00DC7B14">
      <w:pPr>
        <w:pStyle w:val="10"/>
        <w:ind w:left="910" w:right="364" w:hanging="273"/>
      </w:pPr>
      <w:r>
        <w:rPr>
          <w:rFonts w:hint="eastAsia"/>
        </w:rPr>
        <w:t xml:space="preserve">1) </w:t>
      </w:r>
      <w:r w:rsidR="00A8618D">
        <w:rPr>
          <w:rFonts w:hint="eastAsia"/>
        </w:rPr>
        <w:t>정보보호 최고책임자</w:t>
      </w:r>
      <w:r w:rsidR="00BE09CB">
        <w:rPr>
          <w:rFonts w:hint="eastAsia"/>
        </w:rPr>
        <w:t>는 사내 보안을 위해 필요한 장소에 CCTV를 설치하여</w:t>
      </w:r>
      <w:r w:rsidR="00A3489C">
        <w:rPr>
          <w:rFonts w:hint="eastAsia"/>
        </w:rPr>
        <w:t>야 한다.</w:t>
      </w:r>
    </w:p>
    <w:p w14:paraId="0C734CF3" w14:textId="2682131A" w:rsidR="00A3489C" w:rsidRDefault="00A3489C" w:rsidP="00DC7B14">
      <w:pPr>
        <w:pStyle w:val="10"/>
        <w:ind w:left="910" w:right="364" w:hanging="273"/>
      </w:pPr>
      <w:r>
        <w:rPr>
          <w:rFonts w:hint="eastAsia"/>
        </w:rPr>
        <w:t>2) CCTV는 승인되지 않은 변경이 이루어지지 않도록</w:t>
      </w:r>
      <w:r w:rsidR="00343CC7">
        <w:rPr>
          <w:rFonts w:hint="eastAsia"/>
        </w:rPr>
        <w:t xml:space="preserve"> 통제하여야 한다.</w:t>
      </w:r>
    </w:p>
    <w:p w14:paraId="5C1122D0" w14:textId="147B5E3D" w:rsidR="00343CC7" w:rsidRDefault="00343CC7" w:rsidP="00DC7B14">
      <w:pPr>
        <w:pStyle w:val="10"/>
        <w:ind w:left="910" w:right="364" w:hanging="273"/>
      </w:pPr>
      <w:r>
        <w:rPr>
          <w:rFonts w:hint="eastAsia"/>
        </w:rPr>
        <w:t xml:space="preserve">3) CCTV는 사내 IT 하드웨어 네트워크와 </w:t>
      </w:r>
      <w:r w:rsidR="002F7F86">
        <w:rPr>
          <w:rFonts w:hint="eastAsia"/>
        </w:rPr>
        <w:t xml:space="preserve">별도 독립되고, 공용 </w:t>
      </w:r>
      <w:proofErr w:type="spellStart"/>
      <w:r w:rsidR="002F7F86">
        <w:rPr>
          <w:rFonts w:hint="eastAsia"/>
        </w:rPr>
        <w:t>네트워크와도</w:t>
      </w:r>
      <w:proofErr w:type="spellEnd"/>
      <w:r w:rsidR="002F7F86">
        <w:rPr>
          <w:rFonts w:hint="eastAsia"/>
        </w:rPr>
        <w:t xml:space="preserve"> 분리된 </w:t>
      </w:r>
      <w:r w:rsidR="0075282D">
        <w:rPr>
          <w:rFonts w:hint="eastAsia"/>
        </w:rPr>
        <w:t>제3의 네트워크 망으로</w:t>
      </w:r>
      <w:r w:rsidR="002F7F86">
        <w:rPr>
          <w:rFonts w:hint="eastAsia"/>
        </w:rPr>
        <w:t xml:space="preserve"> 구성한다.</w:t>
      </w:r>
    </w:p>
    <w:p w14:paraId="0C310271" w14:textId="59F62914" w:rsidR="005714CF" w:rsidRDefault="005714CF" w:rsidP="00DC7B14">
      <w:pPr>
        <w:pStyle w:val="10"/>
        <w:ind w:left="910" w:right="364" w:hanging="273"/>
      </w:pPr>
      <w:r>
        <w:rPr>
          <w:rFonts w:hint="eastAsia"/>
        </w:rPr>
        <w:t xml:space="preserve">4) CCTV </w:t>
      </w:r>
      <w:r w:rsidR="006963BD">
        <w:rPr>
          <w:rFonts w:hint="eastAsia"/>
        </w:rPr>
        <w:t xml:space="preserve">저장장치를 비롯한 시스템 접속은 </w:t>
      </w:r>
      <w:r w:rsidR="00A8618D">
        <w:rPr>
          <w:rFonts w:hint="eastAsia"/>
        </w:rPr>
        <w:t>정보보호 최고책임자</w:t>
      </w:r>
      <w:r w:rsidR="00662E85">
        <w:rPr>
          <w:rFonts w:hint="eastAsia"/>
        </w:rPr>
        <w:t xml:space="preserve">가 승인한 인원만 가능하도록 하며, 접근이 승인된 사람은 </w:t>
      </w:r>
      <w:r w:rsidR="00886041">
        <w:rPr>
          <w:rFonts w:hint="eastAsia"/>
        </w:rPr>
        <w:t xml:space="preserve">사내 다른 </w:t>
      </w:r>
      <w:r w:rsidR="00597EF6">
        <w:rPr>
          <w:rFonts w:hint="eastAsia"/>
        </w:rPr>
        <w:t>로그인에 사용하지 않는 독립된 아이디와 패스워드를 사용해야 한다.</w:t>
      </w:r>
    </w:p>
    <w:p w14:paraId="29C62A16" w14:textId="070603FD" w:rsidR="00573846" w:rsidRDefault="00573846" w:rsidP="00DC7B14">
      <w:pPr>
        <w:pStyle w:val="10"/>
        <w:ind w:left="910" w:right="364" w:hanging="273"/>
      </w:pPr>
      <w:r>
        <w:rPr>
          <w:rFonts w:hint="eastAsia"/>
        </w:rPr>
        <w:t xml:space="preserve">5) CCTV 케이블은 외부의 침투 </w:t>
      </w:r>
      <w:r w:rsidR="006E6743">
        <w:rPr>
          <w:rFonts w:hint="eastAsia"/>
        </w:rPr>
        <w:t>등 임의로 손상이나 탈취가 불가능하도록 구축해야 한다.</w:t>
      </w:r>
    </w:p>
    <w:p w14:paraId="0327FC18" w14:textId="77777777" w:rsidR="00614A5F" w:rsidRDefault="00614A5F" w:rsidP="00DC7B14">
      <w:pPr>
        <w:pStyle w:val="10"/>
        <w:ind w:left="910" w:right="364" w:hanging="273"/>
      </w:pPr>
    </w:p>
    <w:p w14:paraId="02AC6671" w14:textId="4EDD3274" w:rsidR="008E5070" w:rsidRDefault="008E5070" w:rsidP="008E5070">
      <w:pPr>
        <w:pStyle w:val="11"/>
        <w:ind w:left="273"/>
      </w:pPr>
      <w:r>
        <w:rPr>
          <w:rFonts w:hint="eastAsia"/>
        </w:rPr>
        <w:t>7.4 비상상황 대비</w:t>
      </w:r>
    </w:p>
    <w:p w14:paraId="560B17AC" w14:textId="3E912F1F" w:rsidR="008E5070" w:rsidRDefault="008E5070" w:rsidP="00DC7B14">
      <w:pPr>
        <w:pStyle w:val="10"/>
        <w:ind w:left="910" w:right="364" w:hanging="273"/>
      </w:pPr>
      <w:r>
        <w:rPr>
          <w:rFonts w:hint="eastAsia"/>
        </w:rPr>
        <w:t xml:space="preserve">1) </w:t>
      </w:r>
      <w:r w:rsidR="00A8618D">
        <w:rPr>
          <w:rFonts w:hint="eastAsia"/>
        </w:rPr>
        <w:t>정보보호 최고책임자</w:t>
      </w:r>
      <w:r>
        <w:rPr>
          <w:rFonts w:hint="eastAsia"/>
        </w:rPr>
        <w:t xml:space="preserve">와 IT 관리자는 비상상황을 대비하여 </w:t>
      </w:r>
      <w:r w:rsidR="00094DE0">
        <w:rPr>
          <w:rFonts w:hint="eastAsia"/>
        </w:rPr>
        <w:t>백업 서버는 운영 서버실과 독립된 공간에 두는 것을 고려한다.</w:t>
      </w:r>
    </w:p>
    <w:p w14:paraId="1C646936" w14:textId="66D16CA8" w:rsidR="00D137BE" w:rsidRDefault="00D137BE" w:rsidP="00DC7B14">
      <w:pPr>
        <w:pStyle w:val="10"/>
        <w:ind w:left="910" w:right="364" w:hanging="273"/>
      </w:pPr>
      <w:r>
        <w:rPr>
          <w:rFonts w:hint="eastAsia"/>
        </w:rPr>
        <w:t xml:space="preserve">2) </w:t>
      </w:r>
      <w:r w:rsidR="006277E2">
        <w:rPr>
          <w:rFonts w:hint="eastAsia"/>
        </w:rPr>
        <w:t>어떤 재난 상황에서도 보호되어야 하는 정보는 대표이사와 협의하여 사외 클라우드 등에 백업하는 것을 검토할 수 있다. 단 이때는 클라우드 서비스에 대한 보안 검토가 충분히 이루어져야 한다.</w:t>
      </w:r>
    </w:p>
    <w:p w14:paraId="0859D332" w14:textId="2C786479" w:rsidR="006277E2" w:rsidRDefault="00152385" w:rsidP="00DC7B14">
      <w:pPr>
        <w:pStyle w:val="10"/>
        <w:ind w:left="910" w:right="364" w:hanging="273"/>
      </w:pPr>
      <w:r>
        <w:rPr>
          <w:rFonts w:hint="eastAsia"/>
        </w:rPr>
        <w:t>3) 문서로 출력된 보안 정보를 보관하기 위해 별도로 조성하는 공간은</w:t>
      </w:r>
      <w:r w:rsidR="00F91D0C">
        <w:rPr>
          <w:rFonts w:hint="eastAsia"/>
        </w:rPr>
        <w:t xml:space="preserve"> 회사의 역량과 정보의 중요성을 고려하여</w:t>
      </w:r>
      <w:r>
        <w:rPr>
          <w:rFonts w:hint="eastAsia"/>
        </w:rPr>
        <w:t xml:space="preserve"> </w:t>
      </w:r>
      <w:r w:rsidR="00F91D0C">
        <w:rPr>
          <w:rFonts w:hint="eastAsia"/>
        </w:rPr>
        <w:t xml:space="preserve">내열, 내진 자재로 </w:t>
      </w:r>
      <w:r w:rsidR="009C48FB">
        <w:rPr>
          <w:rFonts w:hint="eastAsia"/>
        </w:rPr>
        <w:t>구축할 수 있다.</w:t>
      </w:r>
    </w:p>
    <w:p w14:paraId="73855F42" w14:textId="57CEF291" w:rsidR="009C48FB" w:rsidRDefault="009C48FB" w:rsidP="00DC7B14">
      <w:pPr>
        <w:pStyle w:val="10"/>
        <w:ind w:left="910" w:right="364" w:hanging="273"/>
      </w:pPr>
      <w:r>
        <w:rPr>
          <w:rFonts w:hint="eastAsia"/>
        </w:rPr>
        <w:t>4) 비상상황에 대한 세부적인 절차는 관련 ‘({{DOC_PREFIX}}-QM-104) 비상상황 대응 절차서’에 따른다.</w:t>
      </w:r>
    </w:p>
    <w:p w14:paraId="3D90376E" w14:textId="77777777" w:rsidR="006277E2" w:rsidRPr="008E5070" w:rsidRDefault="006277E2" w:rsidP="00DC7B14">
      <w:pPr>
        <w:pStyle w:val="10"/>
        <w:ind w:left="910" w:right="364" w:hanging="273"/>
      </w:pPr>
    </w:p>
    <w:p w14:paraId="351959BD" w14:textId="44ADE65F" w:rsidR="00AD778D" w:rsidRDefault="00090396" w:rsidP="00AD778D">
      <w:pPr>
        <w:pStyle w:val="1"/>
      </w:pPr>
      <w:r>
        <w:rPr>
          <w:rFonts w:hint="eastAsia"/>
        </w:rPr>
        <w:t>8</w:t>
      </w:r>
      <w:r w:rsidR="00AD778D">
        <w:rPr>
          <w:rFonts w:hint="eastAsia"/>
        </w:rPr>
        <w:t xml:space="preserve">. </w:t>
      </w:r>
      <w:r w:rsidR="008F3C3C">
        <w:rPr>
          <w:rFonts w:hint="eastAsia"/>
        </w:rPr>
        <w:t>정보보호</w:t>
      </w:r>
      <w:r w:rsidR="00AD778D">
        <w:rPr>
          <w:rFonts w:hint="eastAsia"/>
        </w:rPr>
        <w:t xml:space="preserve"> 자산</w:t>
      </w:r>
      <w:r w:rsidR="001737CB">
        <w:rPr>
          <w:rFonts w:hint="eastAsia"/>
        </w:rPr>
        <w:t xml:space="preserve"> </w:t>
      </w:r>
      <w:r w:rsidR="00AD778D">
        <w:rPr>
          <w:rFonts w:hint="eastAsia"/>
        </w:rPr>
        <w:t>폐기</w:t>
      </w:r>
    </w:p>
    <w:p w14:paraId="6086E951" w14:textId="6E15299A" w:rsidR="00AD778D" w:rsidRDefault="00090396" w:rsidP="00962D54">
      <w:pPr>
        <w:pStyle w:val="11"/>
        <w:ind w:left="273"/>
      </w:pPr>
      <w:r>
        <w:rPr>
          <w:rFonts w:hint="eastAsia"/>
        </w:rPr>
        <w:t>8</w:t>
      </w:r>
      <w:r w:rsidR="00AD778D">
        <w:rPr>
          <w:rFonts w:hint="eastAsia"/>
        </w:rPr>
        <w:t>.1</w:t>
      </w:r>
      <w:r w:rsidR="00D509C7">
        <w:rPr>
          <w:rFonts w:hint="eastAsia"/>
        </w:rPr>
        <w:t xml:space="preserve"> IT 하드웨어 폐기</w:t>
      </w:r>
    </w:p>
    <w:p w14:paraId="720C202D" w14:textId="1858C1A3" w:rsidR="00D509C7" w:rsidRDefault="00962D54" w:rsidP="00DC7B14">
      <w:pPr>
        <w:pStyle w:val="10"/>
        <w:ind w:left="910" w:right="364" w:hanging="273"/>
      </w:pPr>
      <w:r>
        <w:rPr>
          <w:rFonts w:hint="eastAsia"/>
        </w:rPr>
        <w:t xml:space="preserve">1) </w:t>
      </w:r>
      <w:r w:rsidR="008F3C3C">
        <w:rPr>
          <w:rFonts w:hint="eastAsia"/>
        </w:rPr>
        <w:t>정보보호</w:t>
      </w:r>
      <w:r>
        <w:rPr>
          <w:rFonts w:hint="eastAsia"/>
        </w:rPr>
        <w:t xml:space="preserve"> 물적 자산 중 IT 하드웨어의 고장, 파손, 수명 주기 </w:t>
      </w:r>
      <w:r w:rsidR="00C62AC2">
        <w:rPr>
          <w:rFonts w:hint="eastAsia"/>
        </w:rPr>
        <w:t xml:space="preserve">교체 </w:t>
      </w:r>
      <w:r>
        <w:rPr>
          <w:rFonts w:hint="eastAsia"/>
        </w:rPr>
        <w:t>혹은 기타의 이유로</w:t>
      </w:r>
      <w:r w:rsidR="00C62AC2">
        <w:rPr>
          <w:rFonts w:hint="eastAsia"/>
        </w:rPr>
        <w:t xml:space="preserve"> 사용 중인 하드웨어를 폐기할 경우 </w:t>
      </w:r>
      <w:r w:rsidR="003C1356">
        <w:rPr>
          <w:rFonts w:hint="eastAsia"/>
        </w:rPr>
        <w:t>자산 내 모든 저장 장치는 1차적으로 Low Level Format을 실행한다.</w:t>
      </w:r>
    </w:p>
    <w:p w14:paraId="2FB4FED5" w14:textId="51A31962" w:rsidR="003C1356" w:rsidRDefault="003C1356" w:rsidP="00DC7B14">
      <w:pPr>
        <w:pStyle w:val="10"/>
        <w:ind w:left="910" w:right="364" w:hanging="273"/>
      </w:pPr>
      <w:r>
        <w:rPr>
          <w:rFonts w:hint="eastAsia"/>
        </w:rPr>
        <w:t xml:space="preserve">2) </w:t>
      </w:r>
      <w:r w:rsidR="00104B80">
        <w:rPr>
          <w:rFonts w:hint="eastAsia"/>
        </w:rPr>
        <w:t xml:space="preserve">Low Level Format이 완료된 물적자산은 보안자산 전문 파쇄, 폐기 업체를 통해 </w:t>
      </w:r>
      <w:r w:rsidR="000075E4">
        <w:rPr>
          <w:rFonts w:hint="eastAsia"/>
        </w:rPr>
        <w:t>폐기하는 것을 원칙으로 하며, 특별한 이유가 없다는 전문 업체가 사내 지정장소에서 폐기해야 하며, 이때 IT 관리자가 입회한다.</w:t>
      </w:r>
    </w:p>
    <w:p w14:paraId="4DC49C9D" w14:textId="7638E2E5" w:rsidR="00742980" w:rsidRDefault="00742980" w:rsidP="00DC7B14">
      <w:pPr>
        <w:pStyle w:val="10"/>
        <w:ind w:left="910" w:right="364" w:hanging="273"/>
      </w:pPr>
      <w:r>
        <w:rPr>
          <w:rFonts w:hint="eastAsia"/>
        </w:rPr>
        <w:lastRenderedPageBreak/>
        <w:t xml:space="preserve">3) IT 관리자는 </w:t>
      </w:r>
      <w:r w:rsidR="008436BD">
        <w:rPr>
          <w:rFonts w:hint="eastAsia"/>
        </w:rPr>
        <w:t>보안자산 폐기 시 해당 자산에 사용한 SW</w:t>
      </w:r>
      <w:r w:rsidR="003C522F">
        <w:rPr>
          <w:rFonts w:hint="eastAsia"/>
        </w:rPr>
        <w:t xml:space="preserve"> S</w:t>
      </w:r>
      <w:r w:rsidR="00552006">
        <w:rPr>
          <w:rFonts w:hint="eastAsia"/>
        </w:rPr>
        <w:t>erial Number를 회수하고, 관리 대장에서 갱신한다.</w:t>
      </w:r>
    </w:p>
    <w:p w14:paraId="3CC1A27C" w14:textId="574DF744" w:rsidR="00E2458A" w:rsidRDefault="00E2458A" w:rsidP="00DC7B14">
      <w:pPr>
        <w:pStyle w:val="10"/>
        <w:ind w:left="910" w:right="364" w:hanging="273"/>
      </w:pPr>
      <w:r>
        <w:rPr>
          <w:rFonts w:hint="eastAsia"/>
        </w:rPr>
        <w:t>4) 폐기 하드웨어가 IP 주소를 가진 경우 해당 주소를 최소 1개월 이상 다른 하드웨어에 부여하지 않는다.</w:t>
      </w:r>
    </w:p>
    <w:p w14:paraId="641C1E77" w14:textId="77777777" w:rsidR="00AD778D" w:rsidRDefault="00AD778D" w:rsidP="00DC7B14">
      <w:pPr>
        <w:pStyle w:val="10"/>
        <w:ind w:left="910" w:right="364" w:hanging="273"/>
      </w:pPr>
    </w:p>
    <w:p w14:paraId="41AE6301" w14:textId="721CF132" w:rsidR="00FD6A35" w:rsidRDefault="00090396" w:rsidP="00C058CF">
      <w:pPr>
        <w:pStyle w:val="11"/>
        <w:ind w:left="273"/>
      </w:pPr>
      <w:r>
        <w:rPr>
          <w:rFonts w:hint="eastAsia"/>
        </w:rPr>
        <w:t>8</w:t>
      </w:r>
      <w:r w:rsidR="00FD6A35">
        <w:rPr>
          <w:rFonts w:hint="eastAsia"/>
        </w:rPr>
        <w:t xml:space="preserve">.2 </w:t>
      </w:r>
      <w:r w:rsidR="00C058CF">
        <w:rPr>
          <w:rFonts w:hint="eastAsia"/>
        </w:rPr>
        <w:t>하드웨어 처분</w:t>
      </w:r>
    </w:p>
    <w:p w14:paraId="0B65D0D7" w14:textId="1DD85DBE" w:rsidR="00FD6A35" w:rsidRDefault="00C058CF" w:rsidP="00DC7B14">
      <w:pPr>
        <w:pStyle w:val="10"/>
        <w:ind w:left="910" w:right="364" w:hanging="273"/>
      </w:pPr>
      <w:r>
        <w:rPr>
          <w:rFonts w:hint="eastAsia"/>
        </w:rPr>
        <w:t xml:space="preserve">1) </w:t>
      </w:r>
      <w:r w:rsidR="008F3C3C">
        <w:rPr>
          <w:rFonts w:hint="eastAsia"/>
        </w:rPr>
        <w:t>정보보호</w:t>
      </w:r>
      <w:r>
        <w:rPr>
          <w:rFonts w:hint="eastAsia"/>
        </w:rPr>
        <w:t xml:space="preserve"> 물적 자산 중 IT 하드웨어의 수명 주기 교체 혹은 기타의 이유로 사용 중인 하드웨어를 </w:t>
      </w:r>
      <w:r w:rsidR="001C72C3">
        <w:rPr>
          <w:rFonts w:hint="eastAsia"/>
        </w:rPr>
        <w:t>교체</w:t>
      </w:r>
      <w:r w:rsidR="007439D4">
        <w:rPr>
          <w:rFonts w:hint="eastAsia"/>
        </w:rPr>
        <w:t xml:space="preserve">한 </w:t>
      </w:r>
      <w:r w:rsidR="007751FC">
        <w:rPr>
          <w:rFonts w:hint="eastAsia"/>
        </w:rPr>
        <w:t>하드웨어 중 IT 관리자가 판단할 때 아직 사용할 수 있다고 판단되는 경우 직원의 개인용 양도를 포함하여 사외에 매매, 양도 등을 할 수 있다.</w:t>
      </w:r>
    </w:p>
    <w:p w14:paraId="5EB99C49" w14:textId="10D44741" w:rsidR="007751FC" w:rsidRDefault="007751FC" w:rsidP="00DC7B14">
      <w:pPr>
        <w:pStyle w:val="10"/>
        <w:ind w:left="910" w:right="364" w:hanging="273"/>
      </w:pPr>
      <w:r>
        <w:rPr>
          <w:rFonts w:hint="eastAsia"/>
        </w:rPr>
        <w:t xml:space="preserve">2) IT 하드웨어 양도 시 </w:t>
      </w:r>
      <w:r w:rsidR="00FA44FD">
        <w:rPr>
          <w:rFonts w:hint="eastAsia"/>
        </w:rPr>
        <w:t>SSD, HDD 등 저장장치는 양도할 수 없</w:t>
      </w:r>
      <w:r w:rsidR="00F532D2">
        <w:rPr>
          <w:rFonts w:hint="eastAsia"/>
        </w:rPr>
        <w:t>으며, 단말기, 하드웨어서 처분을 위해 탈거하는 경우 반드시 물리적으로 완전 파괴한다.</w:t>
      </w:r>
    </w:p>
    <w:p w14:paraId="705F0387" w14:textId="5F4DB610" w:rsidR="00CF2A01" w:rsidRDefault="00CF2A01" w:rsidP="00DC7B14">
      <w:pPr>
        <w:pStyle w:val="10"/>
        <w:ind w:left="910" w:right="364" w:hanging="273"/>
      </w:pPr>
      <w:r>
        <w:rPr>
          <w:rFonts w:hint="eastAsia"/>
        </w:rPr>
        <w:t xml:space="preserve">3) 사내 재사용은 </w:t>
      </w:r>
      <w:r w:rsidR="00760264">
        <w:rPr>
          <w:rFonts w:hint="eastAsia"/>
        </w:rPr>
        <w:t xml:space="preserve">Low Level Format을 실행한 후 </w:t>
      </w:r>
      <w:r>
        <w:rPr>
          <w:rFonts w:hint="eastAsia"/>
        </w:rPr>
        <w:t>최초의 등록 절차</w:t>
      </w:r>
      <w:r w:rsidR="00760264">
        <w:rPr>
          <w:rFonts w:hint="eastAsia"/>
        </w:rPr>
        <w:t>와 동일하게 등록하여</w:t>
      </w:r>
      <w:r>
        <w:rPr>
          <w:rFonts w:hint="eastAsia"/>
        </w:rPr>
        <w:t xml:space="preserve"> 사용한다.</w:t>
      </w:r>
    </w:p>
    <w:p w14:paraId="7526FA28" w14:textId="77777777" w:rsidR="00FD6A35" w:rsidRDefault="00FD6A35" w:rsidP="00DC7B14">
      <w:pPr>
        <w:pStyle w:val="10"/>
        <w:ind w:left="910" w:right="364" w:hanging="273"/>
      </w:pPr>
    </w:p>
    <w:p w14:paraId="39548F79" w14:textId="38869F16" w:rsidR="000312B3" w:rsidRDefault="00090396" w:rsidP="00FE1432">
      <w:pPr>
        <w:pStyle w:val="1"/>
      </w:pPr>
      <w:r>
        <w:rPr>
          <w:rFonts w:hint="eastAsia"/>
        </w:rPr>
        <w:t>9</w:t>
      </w:r>
      <w:r w:rsidR="000312B3">
        <w:t xml:space="preserve">. </w:t>
      </w:r>
      <w:r w:rsidR="00B852C2">
        <w:rPr>
          <w:rFonts w:hint="eastAsia"/>
        </w:rPr>
        <w:t>기록</w:t>
      </w:r>
      <w:r w:rsidR="00BB0039">
        <w:rPr>
          <w:rFonts w:hint="eastAsia"/>
        </w:rPr>
        <w:t xml:space="preserve"> 작성 양식</w:t>
      </w:r>
    </w:p>
    <w:p w14:paraId="7C10E820" w14:textId="77777777" w:rsidR="00FE1432" w:rsidRDefault="00FE1432" w:rsidP="00FE1432">
      <w:pPr>
        <w:pStyle w:val="1TEXT"/>
        <w:ind w:left="273" w:right="273"/>
      </w:pPr>
      <w:r>
        <w:rPr>
          <w:rFonts w:hint="eastAsia"/>
        </w:rPr>
        <w:t>다음 사항은 기록으로 작성하여 관리한다.</w:t>
      </w:r>
    </w:p>
    <w:tbl>
      <w:tblPr>
        <w:tblStyle w:val="a5"/>
        <w:tblW w:w="9070" w:type="dxa"/>
        <w:tblInd w:w="300" w:type="dxa"/>
        <w:tblLook w:val="04A0" w:firstRow="1" w:lastRow="0" w:firstColumn="1" w:lastColumn="0" w:noHBand="0" w:noVBand="1"/>
      </w:tblPr>
      <w:tblGrid>
        <w:gridCol w:w="1963"/>
        <w:gridCol w:w="3179"/>
        <w:gridCol w:w="1404"/>
        <w:gridCol w:w="2524"/>
      </w:tblGrid>
      <w:tr w:rsidR="000900DF" w:rsidRPr="00AD24EB" w14:paraId="1ACDE565" w14:textId="77777777" w:rsidTr="00BB0039">
        <w:trPr>
          <w:trHeight w:val="397"/>
        </w:trPr>
        <w:tc>
          <w:tcPr>
            <w:tcW w:w="1963" w:type="dxa"/>
            <w:vAlign w:val="center"/>
          </w:tcPr>
          <w:p w14:paraId="2FA6054B" w14:textId="4BAA7531" w:rsidR="000900DF" w:rsidRPr="009034EC" w:rsidRDefault="00BB0039" w:rsidP="009034EC">
            <w:pPr>
              <w:pStyle w:val="a3"/>
              <w:jc w:val="center"/>
            </w:pPr>
            <w:r>
              <w:rPr>
                <w:rFonts w:hint="eastAsia"/>
              </w:rPr>
              <w:t>양식번호</w:t>
            </w:r>
          </w:p>
        </w:tc>
        <w:tc>
          <w:tcPr>
            <w:tcW w:w="3179" w:type="dxa"/>
            <w:vAlign w:val="center"/>
          </w:tcPr>
          <w:p w14:paraId="0F25D6DB" w14:textId="77777777" w:rsidR="000900DF" w:rsidRPr="009034EC" w:rsidRDefault="000900DF" w:rsidP="009034EC">
            <w:pPr>
              <w:pStyle w:val="a3"/>
              <w:jc w:val="center"/>
            </w:pPr>
            <w:proofErr w:type="spellStart"/>
            <w:r w:rsidRPr="009034EC">
              <w:t>기록명</w:t>
            </w:r>
            <w:proofErr w:type="spellEnd"/>
            <w:r w:rsidRPr="009034EC">
              <w:t>/</w:t>
            </w:r>
            <w:proofErr w:type="spellStart"/>
            <w:r w:rsidR="00C02196">
              <w:rPr>
                <w:rFonts w:hint="eastAsia"/>
              </w:rPr>
              <w:t>양식명</w:t>
            </w:r>
            <w:proofErr w:type="spellEnd"/>
          </w:p>
        </w:tc>
        <w:tc>
          <w:tcPr>
            <w:tcW w:w="1404" w:type="dxa"/>
            <w:vAlign w:val="center"/>
          </w:tcPr>
          <w:p w14:paraId="39B04369" w14:textId="77777777" w:rsidR="000900DF" w:rsidRPr="009034EC" w:rsidRDefault="000900DF" w:rsidP="009034EC">
            <w:pPr>
              <w:pStyle w:val="a3"/>
              <w:jc w:val="center"/>
            </w:pPr>
            <w:r w:rsidRPr="009034EC">
              <w:rPr>
                <w:rFonts w:hint="eastAsia"/>
              </w:rPr>
              <w:t>보관 기간</w:t>
            </w:r>
          </w:p>
        </w:tc>
        <w:tc>
          <w:tcPr>
            <w:tcW w:w="2524" w:type="dxa"/>
            <w:vAlign w:val="center"/>
          </w:tcPr>
          <w:p w14:paraId="3A16E14C" w14:textId="77777777" w:rsidR="000900DF" w:rsidRPr="009034EC" w:rsidRDefault="001D6D26" w:rsidP="009034EC">
            <w:pPr>
              <w:pStyle w:val="a3"/>
              <w:jc w:val="center"/>
            </w:pPr>
            <w:r>
              <w:rPr>
                <w:rFonts w:hint="eastAsia"/>
              </w:rPr>
              <w:t>작성/</w:t>
            </w:r>
            <w:r w:rsidR="00CE19AE">
              <w:rPr>
                <w:rFonts w:hint="eastAsia"/>
              </w:rPr>
              <w:t>보관</w:t>
            </w:r>
            <w:r>
              <w:rPr>
                <w:rFonts w:hint="eastAsia"/>
              </w:rPr>
              <w:t>부서</w:t>
            </w:r>
          </w:p>
        </w:tc>
      </w:tr>
      <w:tr w:rsidR="000D139C" w:rsidRPr="00AD24EB" w14:paraId="66E3EBD6" w14:textId="77777777" w:rsidTr="00BB0039">
        <w:trPr>
          <w:trHeight w:val="397"/>
        </w:trPr>
        <w:tc>
          <w:tcPr>
            <w:tcW w:w="1963" w:type="dxa"/>
            <w:vAlign w:val="center"/>
          </w:tcPr>
          <w:p w14:paraId="67E623CA" w14:textId="16256EE4" w:rsidR="000D139C" w:rsidRPr="009034EC" w:rsidRDefault="00BB0039" w:rsidP="009034EC">
            <w:pPr>
              <w:pStyle w:val="a3"/>
              <w:jc w:val="center"/>
            </w:pPr>
            <w:r>
              <w:rPr>
                <w:rFonts w:hint="eastAsia"/>
              </w:rPr>
              <w:t>{{DOC_PREFIX}}-IS-102-01</w:t>
            </w:r>
          </w:p>
        </w:tc>
        <w:tc>
          <w:tcPr>
            <w:tcW w:w="3179" w:type="dxa"/>
            <w:vAlign w:val="center"/>
          </w:tcPr>
          <w:p w14:paraId="02F7DCE5" w14:textId="3F8F2F41" w:rsidR="000D139C" w:rsidRPr="000D139C" w:rsidRDefault="008179B0" w:rsidP="00091CEB">
            <w:pPr>
              <w:pStyle w:val="a3"/>
              <w:jc w:val="left"/>
            </w:pPr>
            <w:r>
              <w:t>정보자산</w:t>
            </w:r>
            <w:r>
              <w:rPr>
                <w:rFonts w:hint="eastAsia"/>
              </w:rPr>
              <w:t xml:space="preserve"> 목록</w:t>
            </w:r>
          </w:p>
        </w:tc>
        <w:tc>
          <w:tcPr>
            <w:tcW w:w="1404" w:type="dxa"/>
            <w:vAlign w:val="center"/>
          </w:tcPr>
          <w:p w14:paraId="79E1EEDE" w14:textId="44B7D17E" w:rsidR="000D139C" w:rsidRDefault="00E36C0F" w:rsidP="009034EC">
            <w:pPr>
              <w:pStyle w:val="a3"/>
              <w:jc w:val="center"/>
            </w:pPr>
            <w:r>
              <w:rPr>
                <w:rFonts w:hint="eastAsia"/>
              </w:rPr>
              <w:t>5</w:t>
            </w:r>
            <w:r w:rsidR="000D139C">
              <w:rPr>
                <w:rFonts w:hint="eastAsia"/>
              </w:rPr>
              <w:t>년</w:t>
            </w:r>
          </w:p>
        </w:tc>
        <w:tc>
          <w:tcPr>
            <w:tcW w:w="2524" w:type="dxa"/>
            <w:vAlign w:val="center"/>
          </w:tcPr>
          <w:p w14:paraId="6B95A4E6" w14:textId="61507ED8" w:rsidR="000D139C" w:rsidRDefault="00EE6860" w:rsidP="00D13247">
            <w:pPr>
              <w:pStyle w:val="a3"/>
              <w:jc w:val="center"/>
            </w:pPr>
            <w:r>
              <w:rPr>
                <w:rFonts w:hint="eastAsia"/>
              </w:rPr>
              <w:t>IT 관리자</w:t>
            </w:r>
          </w:p>
        </w:tc>
      </w:tr>
    </w:tbl>
    <w:p w14:paraId="3045013C" w14:textId="6DC609B5" w:rsidR="00652437" w:rsidRDefault="00652437" w:rsidP="00C518AB">
      <w:pPr>
        <w:pStyle w:val="10"/>
        <w:ind w:leftChars="192" w:left="498" w:right="364" w:hangingChars="82" w:hanging="149"/>
      </w:pPr>
    </w:p>
    <w:p w14:paraId="4355D01E" w14:textId="77777777" w:rsidR="00C31838" w:rsidRDefault="00652437">
      <w:pPr>
        <w:widowControl/>
        <w:wordWrap/>
        <w:autoSpaceDE/>
        <w:autoSpaceDN/>
      </w:pPr>
      <w:r>
        <w:br w:type="page"/>
      </w:r>
    </w:p>
    <w:p w14:paraId="46EF521D" w14:textId="2E525B27" w:rsidR="00C31838" w:rsidRPr="00C31838" w:rsidRDefault="00C31838" w:rsidP="00C31838">
      <w:pPr>
        <w:widowControl/>
        <w:wordWrap/>
        <w:autoSpaceDE/>
        <w:autoSpaceDN/>
        <w:spacing w:before="100" w:beforeAutospacing="1" w:after="100" w:afterAutospacing="1" w:line="240" w:lineRule="auto"/>
        <w:jc w:val="center"/>
        <w:rPr>
          <w:rFonts w:eastAsiaTheme="minorEastAsia"/>
          <w:b/>
        </w:rPr>
      </w:pPr>
      <w:r w:rsidRPr="00C31838">
        <w:rPr>
          <w:rFonts w:eastAsiaTheme="minorEastAsia"/>
          <w:b/>
        </w:rPr>
        <w:lastRenderedPageBreak/>
        <w:t>[{{DOC_PREFIX}}-IS-102 정보자산 관리 절차서] 개정 이력</w:t>
      </w:r>
    </w:p>
    <w:p w14:paraId="662DECF0" w14:textId="77777777" w:rsidR="00C31838" w:rsidRPr="00C31838" w:rsidRDefault="00C31838" w:rsidP="00C31838">
      <w:pPr>
        <w:widowControl/>
        <w:wordWrap/>
        <w:autoSpaceDE/>
        <w:autoSpaceDN/>
        <w:spacing w:before="100" w:beforeAutospacing="1" w:after="100" w:afterAutospacing="1" w:line="240" w:lineRule="auto"/>
        <w:ind w:leftChars="150" w:left="273" w:rightChars="150" w:right="273"/>
        <w:rPr>
          <w:rFonts w:eastAsiaTheme="minorEastAsia"/>
        </w:rPr>
      </w:pPr>
    </w:p>
    <w:tbl>
      <w:tblPr>
        <w:tblStyle w:val="3"/>
        <w:tblW w:w="8948"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2"/>
        <w:gridCol w:w="1701"/>
        <w:gridCol w:w="222"/>
        <w:gridCol w:w="5669"/>
      </w:tblGrid>
      <w:tr w:rsidR="00C31838" w:rsidRPr="00C31838" w14:paraId="7318E1BB" w14:textId="77777777" w:rsidTr="00E7572F">
        <w:trPr>
          <w:trHeight w:val="340"/>
        </w:trPr>
        <w:tc>
          <w:tcPr>
            <w:tcW w:w="1134" w:type="dxa"/>
            <w:tcBorders>
              <w:bottom w:val="single" w:sz="12" w:space="0" w:color="auto"/>
            </w:tcBorders>
            <w:vAlign w:val="center"/>
          </w:tcPr>
          <w:p w14:paraId="0AE79B31" w14:textId="77777777" w:rsidR="00C31838" w:rsidRPr="00C31838" w:rsidRDefault="00C31838" w:rsidP="00C31838">
            <w:pPr>
              <w:jc w:val="center"/>
            </w:pPr>
            <w:r w:rsidRPr="00C31838">
              <w:t>개정번호</w:t>
            </w:r>
          </w:p>
        </w:tc>
        <w:tc>
          <w:tcPr>
            <w:tcW w:w="222" w:type="dxa"/>
            <w:vAlign w:val="center"/>
          </w:tcPr>
          <w:p w14:paraId="72395EC5" w14:textId="77777777" w:rsidR="00C31838" w:rsidRPr="00C31838" w:rsidRDefault="00C31838" w:rsidP="00C31838">
            <w:pPr>
              <w:jc w:val="center"/>
            </w:pPr>
          </w:p>
        </w:tc>
        <w:tc>
          <w:tcPr>
            <w:tcW w:w="1701" w:type="dxa"/>
            <w:tcBorders>
              <w:bottom w:val="single" w:sz="12" w:space="0" w:color="auto"/>
            </w:tcBorders>
            <w:vAlign w:val="center"/>
          </w:tcPr>
          <w:p w14:paraId="1DF59FB5" w14:textId="77777777" w:rsidR="00C31838" w:rsidRPr="00C31838" w:rsidRDefault="00C31838" w:rsidP="00C31838">
            <w:pPr>
              <w:jc w:val="center"/>
            </w:pPr>
            <w:r w:rsidRPr="00C31838">
              <w:t>개정일자</w:t>
            </w:r>
          </w:p>
        </w:tc>
        <w:tc>
          <w:tcPr>
            <w:tcW w:w="222" w:type="dxa"/>
            <w:vAlign w:val="center"/>
          </w:tcPr>
          <w:p w14:paraId="72FCAB35" w14:textId="77777777" w:rsidR="00C31838" w:rsidRPr="00C31838" w:rsidRDefault="00C31838" w:rsidP="00C31838"/>
        </w:tc>
        <w:tc>
          <w:tcPr>
            <w:tcW w:w="5669" w:type="dxa"/>
            <w:tcBorders>
              <w:bottom w:val="single" w:sz="12" w:space="0" w:color="auto"/>
            </w:tcBorders>
            <w:vAlign w:val="center"/>
          </w:tcPr>
          <w:p w14:paraId="624102E4" w14:textId="77777777" w:rsidR="00C31838" w:rsidRPr="00C31838" w:rsidRDefault="00C31838" w:rsidP="00C31838">
            <w:pPr>
              <w:jc w:val="center"/>
            </w:pPr>
            <w:r w:rsidRPr="00C31838">
              <w:t>개정사유 및 내용</w:t>
            </w:r>
          </w:p>
        </w:tc>
      </w:tr>
      <w:tr w:rsidR="00C31838" w:rsidRPr="00C31838" w14:paraId="66308DF7" w14:textId="77777777" w:rsidTr="00E7572F">
        <w:trPr>
          <w:trHeight w:val="340"/>
        </w:trPr>
        <w:tc>
          <w:tcPr>
            <w:tcW w:w="1134" w:type="dxa"/>
            <w:tcBorders>
              <w:top w:val="single" w:sz="12" w:space="0" w:color="auto"/>
            </w:tcBorders>
            <w:vAlign w:val="center"/>
          </w:tcPr>
          <w:p w14:paraId="1C98BB45" w14:textId="77777777" w:rsidR="00C31838" w:rsidRPr="00C31838" w:rsidRDefault="00C31838" w:rsidP="00C31838">
            <w:pPr>
              <w:jc w:val="center"/>
            </w:pPr>
            <w:r w:rsidRPr="00C31838">
              <w:t>0</w:t>
            </w:r>
          </w:p>
        </w:tc>
        <w:tc>
          <w:tcPr>
            <w:tcW w:w="222" w:type="dxa"/>
            <w:vAlign w:val="center"/>
          </w:tcPr>
          <w:p w14:paraId="2A55151E" w14:textId="77777777" w:rsidR="00C31838" w:rsidRPr="00C31838" w:rsidRDefault="00C31838" w:rsidP="00C31838">
            <w:pPr>
              <w:jc w:val="center"/>
            </w:pPr>
          </w:p>
        </w:tc>
        <w:tc>
          <w:tcPr>
            <w:tcW w:w="1701" w:type="dxa"/>
            <w:tcBorders>
              <w:top w:val="single" w:sz="12" w:space="0" w:color="auto"/>
            </w:tcBorders>
            <w:vAlign w:val="center"/>
          </w:tcPr>
          <w:p w14:paraId="1D17EB94" w14:textId="77777777" w:rsidR="00C31838" w:rsidRPr="00C31838" w:rsidRDefault="00C31838" w:rsidP="00C31838">
            <w:pPr>
              <w:jc w:val="center"/>
            </w:pPr>
            <w:r w:rsidRPr="00C31838">
              <w:t>{{REV_DATE}}</w:t>
            </w:r>
          </w:p>
        </w:tc>
        <w:tc>
          <w:tcPr>
            <w:tcW w:w="222" w:type="dxa"/>
            <w:vAlign w:val="center"/>
          </w:tcPr>
          <w:p w14:paraId="39B551C6" w14:textId="77777777" w:rsidR="00C31838" w:rsidRPr="00C31838" w:rsidRDefault="00C31838" w:rsidP="00C31838"/>
        </w:tc>
        <w:tc>
          <w:tcPr>
            <w:tcW w:w="5669" w:type="dxa"/>
            <w:tcBorders>
              <w:top w:val="single" w:sz="12" w:space="0" w:color="auto"/>
            </w:tcBorders>
            <w:vAlign w:val="center"/>
          </w:tcPr>
          <w:p w14:paraId="7C0EFDEE" w14:textId="7F111188" w:rsidR="00C31838" w:rsidRPr="00C31838" w:rsidRDefault="00EC3F44" w:rsidP="00C31838">
            <w:pPr>
              <w:jc w:val="center"/>
            </w:pPr>
            <w:r w:rsidRPr="00C56384">
              <w:rPr>
                <w:kern w:val="0"/>
              </w:rPr>
              <w:t>ISO 27001:2022</w:t>
            </w:r>
            <w:r>
              <w:rPr>
                <w:rFonts w:hint="eastAsia"/>
                <w:kern w:val="0"/>
              </w:rPr>
              <w:t>/</w:t>
            </w:r>
            <w:r w:rsidRPr="00C56384">
              <w:rPr>
                <w:kern w:val="0"/>
              </w:rPr>
              <w:t>ISO 27701:2019 통합 경영시스템 수립</w:t>
            </w:r>
          </w:p>
        </w:tc>
      </w:tr>
      <w:tr w:rsidR="00C31838" w:rsidRPr="00C31838" w14:paraId="12B36B6C" w14:textId="77777777" w:rsidTr="00E7572F">
        <w:trPr>
          <w:trHeight w:val="340"/>
        </w:trPr>
        <w:tc>
          <w:tcPr>
            <w:tcW w:w="1134" w:type="dxa"/>
            <w:vAlign w:val="center"/>
          </w:tcPr>
          <w:p w14:paraId="6FC33C55" w14:textId="77777777" w:rsidR="00C31838" w:rsidRPr="00C31838" w:rsidRDefault="00C31838" w:rsidP="00C31838">
            <w:pPr>
              <w:jc w:val="center"/>
            </w:pPr>
            <w:r w:rsidRPr="00C31838">
              <w:t>1</w:t>
            </w:r>
          </w:p>
        </w:tc>
        <w:tc>
          <w:tcPr>
            <w:tcW w:w="222" w:type="dxa"/>
            <w:vAlign w:val="center"/>
          </w:tcPr>
          <w:p w14:paraId="2FEE6F88" w14:textId="77777777" w:rsidR="00C31838" w:rsidRPr="00C31838" w:rsidRDefault="00C31838" w:rsidP="00C31838">
            <w:pPr>
              <w:jc w:val="center"/>
            </w:pPr>
          </w:p>
        </w:tc>
        <w:tc>
          <w:tcPr>
            <w:tcW w:w="1701" w:type="dxa"/>
            <w:vAlign w:val="center"/>
          </w:tcPr>
          <w:p w14:paraId="6939888C" w14:textId="77777777" w:rsidR="00C31838" w:rsidRPr="00C31838" w:rsidRDefault="00C31838" w:rsidP="00C31838">
            <w:pPr>
              <w:jc w:val="center"/>
            </w:pPr>
          </w:p>
        </w:tc>
        <w:tc>
          <w:tcPr>
            <w:tcW w:w="222" w:type="dxa"/>
            <w:vAlign w:val="center"/>
          </w:tcPr>
          <w:p w14:paraId="5F386263" w14:textId="77777777" w:rsidR="00C31838" w:rsidRPr="00C31838" w:rsidRDefault="00C31838" w:rsidP="00C31838"/>
        </w:tc>
        <w:tc>
          <w:tcPr>
            <w:tcW w:w="5669" w:type="dxa"/>
            <w:vAlign w:val="center"/>
          </w:tcPr>
          <w:p w14:paraId="11234FA7" w14:textId="77777777" w:rsidR="00C31838" w:rsidRPr="00C31838" w:rsidRDefault="00C31838" w:rsidP="00C31838"/>
        </w:tc>
      </w:tr>
      <w:tr w:rsidR="00C31838" w:rsidRPr="00C31838" w14:paraId="69627D4E" w14:textId="77777777" w:rsidTr="00E7572F">
        <w:trPr>
          <w:trHeight w:val="340"/>
        </w:trPr>
        <w:tc>
          <w:tcPr>
            <w:tcW w:w="1134" w:type="dxa"/>
            <w:vAlign w:val="center"/>
          </w:tcPr>
          <w:p w14:paraId="082CD917" w14:textId="77777777" w:rsidR="00C31838" w:rsidRPr="00C31838" w:rsidRDefault="00C31838" w:rsidP="00C31838">
            <w:pPr>
              <w:jc w:val="center"/>
            </w:pPr>
            <w:r w:rsidRPr="00C31838">
              <w:t>2</w:t>
            </w:r>
          </w:p>
        </w:tc>
        <w:tc>
          <w:tcPr>
            <w:tcW w:w="222" w:type="dxa"/>
            <w:vAlign w:val="center"/>
          </w:tcPr>
          <w:p w14:paraId="3B910C71" w14:textId="77777777" w:rsidR="00C31838" w:rsidRPr="00C31838" w:rsidRDefault="00C31838" w:rsidP="00C31838">
            <w:pPr>
              <w:jc w:val="center"/>
            </w:pPr>
          </w:p>
        </w:tc>
        <w:tc>
          <w:tcPr>
            <w:tcW w:w="1701" w:type="dxa"/>
            <w:vAlign w:val="center"/>
          </w:tcPr>
          <w:p w14:paraId="469710A9" w14:textId="77777777" w:rsidR="00C31838" w:rsidRPr="00C31838" w:rsidRDefault="00C31838" w:rsidP="00C31838">
            <w:pPr>
              <w:jc w:val="center"/>
            </w:pPr>
          </w:p>
        </w:tc>
        <w:tc>
          <w:tcPr>
            <w:tcW w:w="222" w:type="dxa"/>
            <w:vAlign w:val="center"/>
          </w:tcPr>
          <w:p w14:paraId="2C66F36B" w14:textId="77777777" w:rsidR="00C31838" w:rsidRPr="00C31838" w:rsidRDefault="00C31838" w:rsidP="00C31838"/>
        </w:tc>
        <w:tc>
          <w:tcPr>
            <w:tcW w:w="5669" w:type="dxa"/>
            <w:vAlign w:val="center"/>
          </w:tcPr>
          <w:p w14:paraId="0495296A" w14:textId="77777777" w:rsidR="00C31838" w:rsidRPr="00C31838" w:rsidRDefault="00C31838" w:rsidP="00C31838"/>
        </w:tc>
      </w:tr>
      <w:tr w:rsidR="00C31838" w:rsidRPr="00C31838" w14:paraId="553E0C13" w14:textId="77777777" w:rsidTr="00E7572F">
        <w:trPr>
          <w:trHeight w:val="340"/>
        </w:trPr>
        <w:tc>
          <w:tcPr>
            <w:tcW w:w="1134" w:type="dxa"/>
            <w:vAlign w:val="center"/>
          </w:tcPr>
          <w:p w14:paraId="026E0337" w14:textId="77777777" w:rsidR="00C31838" w:rsidRPr="00C31838" w:rsidRDefault="00C31838" w:rsidP="00C31838">
            <w:pPr>
              <w:jc w:val="center"/>
            </w:pPr>
            <w:r w:rsidRPr="00C31838">
              <w:t>3</w:t>
            </w:r>
          </w:p>
        </w:tc>
        <w:tc>
          <w:tcPr>
            <w:tcW w:w="222" w:type="dxa"/>
            <w:vAlign w:val="center"/>
          </w:tcPr>
          <w:p w14:paraId="517DFB58" w14:textId="77777777" w:rsidR="00C31838" w:rsidRPr="00C31838" w:rsidRDefault="00C31838" w:rsidP="00C31838">
            <w:pPr>
              <w:jc w:val="center"/>
            </w:pPr>
          </w:p>
        </w:tc>
        <w:tc>
          <w:tcPr>
            <w:tcW w:w="1701" w:type="dxa"/>
            <w:vAlign w:val="center"/>
          </w:tcPr>
          <w:p w14:paraId="692038CF" w14:textId="77777777" w:rsidR="00C31838" w:rsidRPr="00C31838" w:rsidRDefault="00C31838" w:rsidP="00C31838">
            <w:pPr>
              <w:jc w:val="center"/>
            </w:pPr>
          </w:p>
        </w:tc>
        <w:tc>
          <w:tcPr>
            <w:tcW w:w="222" w:type="dxa"/>
            <w:vAlign w:val="center"/>
          </w:tcPr>
          <w:p w14:paraId="143045E1" w14:textId="77777777" w:rsidR="00C31838" w:rsidRPr="00C31838" w:rsidRDefault="00C31838" w:rsidP="00C31838"/>
        </w:tc>
        <w:tc>
          <w:tcPr>
            <w:tcW w:w="5669" w:type="dxa"/>
            <w:vAlign w:val="center"/>
          </w:tcPr>
          <w:p w14:paraId="1AF572B3" w14:textId="77777777" w:rsidR="00C31838" w:rsidRPr="00C31838" w:rsidRDefault="00C31838" w:rsidP="00C31838"/>
        </w:tc>
      </w:tr>
      <w:tr w:rsidR="00C31838" w:rsidRPr="00C31838" w14:paraId="7F218DAE" w14:textId="77777777" w:rsidTr="00E7572F">
        <w:trPr>
          <w:trHeight w:val="340"/>
        </w:trPr>
        <w:tc>
          <w:tcPr>
            <w:tcW w:w="1134" w:type="dxa"/>
            <w:vAlign w:val="center"/>
          </w:tcPr>
          <w:p w14:paraId="486226F1" w14:textId="77777777" w:rsidR="00C31838" w:rsidRPr="00C31838" w:rsidRDefault="00C31838" w:rsidP="00C31838">
            <w:pPr>
              <w:jc w:val="center"/>
            </w:pPr>
            <w:r w:rsidRPr="00C31838">
              <w:t>4</w:t>
            </w:r>
          </w:p>
        </w:tc>
        <w:tc>
          <w:tcPr>
            <w:tcW w:w="222" w:type="dxa"/>
            <w:vAlign w:val="center"/>
          </w:tcPr>
          <w:p w14:paraId="787CD6EB" w14:textId="77777777" w:rsidR="00C31838" w:rsidRPr="00C31838" w:rsidRDefault="00C31838" w:rsidP="00C31838">
            <w:pPr>
              <w:jc w:val="center"/>
            </w:pPr>
          </w:p>
        </w:tc>
        <w:tc>
          <w:tcPr>
            <w:tcW w:w="1701" w:type="dxa"/>
            <w:vAlign w:val="center"/>
          </w:tcPr>
          <w:p w14:paraId="684E00BC" w14:textId="77777777" w:rsidR="00C31838" w:rsidRPr="00C31838" w:rsidRDefault="00C31838" w:rsidP="00C31838">
            <w:pPr>
              <w:jc w:val="center"/>
            </w:pPr>
          </w:p>
        </w:tc>
        <w:tc>
          <w:tcPr>
            <w:tcW w:w="222" w:type="dxa"/>
            <w:vAlign w:val="center"/>
          </w:tcPr>
          <w:p w14:paraId="137F26CF" w14:textId="77777777" w:rsidR="00C31838" w:rsidRPr="00C31838" w:rsidRDefault="00C31838" w:rsidP="00C31838"/>
        </w:tc>
        <w:tc>
          <w:tcPr>
            <w:tcW w:w="5669" w:type="dxa"/>
            <w:vAlign w:val="center"/>
          </w:tcPr>
          <w:p w14:paraId="10008601" w14:textId="77777777" w:rsidR="00C31838" w:rsidRPr="00C31838" w:rsidRDefault="00C31838" w:rsidP="00C31838"/>
        </w:tc>
      </w:tr>
      <w:tr w:rsidR="00C31838" w:rsidRPr="00C31838" w14:paraId="3B7D884A" w14:textId="77777777" w:rsidTr="00E7572F">
        <w:trPr>
          <w:trHeight w:val="340"/>
        </w:trPr>
        <w:tc>
          <w:tcPr>
            <w:tcW w:w="1134" w:type="dxa"/>
            <w:vAlign w:val="center"/>
          </w:tcPr>
          <w:p w14:paraId="45454AB1" w14:textId="77777777" w:rsidR="00C31838" w:rsidRPr="00C31838" w:rsidRDefault="00C31838" w:rsidP="00C31838">
            <w:pPr>
              <w:jc w:val="center"/>
            </w:pPr>
            <w:r w:rsidRPr="00C31838">
              <w:t>5</w:t>
            </w:r>
          </w:p>
        </w:tc>
        <w:tc>
          <w:tcPr>
            <w:tcW w:w="222" w:type="dxa"/>
            <w:vAlign w:val="center"/>
          </w:tcPr>
          <w:p w14:paraId="0E4F3328" w14:textId="77777777" w:rsidR="00C31838" w:rsidRPr="00C31838" w:rsidRDefault="00C31838" w:rsidP="00C31838">
            <w:pPr>
              <w:jc w:val="center"/>
            </w:pPr>
          </w:p>
        </w:tc>
        <w:tc>
          <w:tcPr>
            <w:tcW w:w="1701" w:type="dxa"/>
            <w:vAlign w:val="center"/>
          </w:tcPr>
          <w:p w14:paraId="0F6A4A9E" w14:textId="77777777" w:rsidR="00C31838" w:rsidRPr="00C31838" w:rsidRDefault="00C31838" w:rsidP="00C31838">
            <w:pPr>
              <w:jc w:val="center"/>
            </w:pPr>
          </w:p>
        </w:tc>
        <w:tc>
          <w:tcPr>
            <w:tcW w:w="222" w:type="dxa"/>
            <w:vAlign w:val="center"/>
          </w:tcPr>
          <w:p w14:paraId="7BBD5501" w14:textId="77777777" w:rsidR="00C31838" w:rsidRPr="00C31838" w:rsidRDefault="00C31838" w:rsidP="00C31838"/>
        </w:tc>
        <w:tc>
          <w:tcPr>
            <w:tcW w:w="5669" w:type="dxa"/>
            <w:vAlign w:val="center"/>
          </w:tcPr>
          <w:p w14:paraId="2972FDC0" w14:textId="77777777" w:rsidR="00C31838" w:rsidRPr="00C31838" w:rsidRDefault="00C31838" w:rsidP="00C31838"/>
        </w:tc>
      </w:tr>
      <w:tr w:rsidR="00C31838" w:rsidRPr="00C31838" w14:paraId="58300E5F" w14:textId="77777777" w:rsidTr="00E7572F">
        <w:trPr>
          <w:trHeight w:val="340"/>
        </w:trPr>
        <w:tc>
          <w:tcPr>
            <w:tcW w:w="1134" w:type="dxa"/>
            <w:vAlign w:val="center"/>
          </w:tcPr>
          <w:p w14:paraId="59E25B0B" w14:textId="77777777" w:rsidR="00C31838" w:rsidRPr="00C31838" w:rsidRDefault="00C31838" w:rsidP="00C31838">
            <w:pPr>
              <w:jc w:val="center"/>
            </w:pPr>
            <w:r w:rsidRPr="00C31838">
              <w:t>6</w:t>
            </w:r>
          </w:p>
        </w:tc>
        <w:tc>
          <w:tcPr>
            <w:tcW w:w="222" w:type="dxa"/>
            <w:vAlign w:val="center"/>
          </w:tcPr>
          <w:p w14:paraId="5BCB9EDE" w14:textId="77777777" w:rsidR="00C31838" w:rsidRPr="00C31838" w:rsidRDefault="00C31838" w:rsidP="00C31838">
            <w:pPr>
              <w:jc w:val="center"/>
            </w:pPr>
          </w:p>
        </w:tc>
        <w:tc>
          <w:tcPr>
            <w:tcW w:w="1701" w:type="dxa"/>
            <w:vAlign w:val="center"/>
          </w:tcPr>
          <w:p w14:paraId="2D9A9DBD" w14:textId="77777777" w:rsidR="00C31838" w:rsidRPr="00C31838" w:rsidRDefault="00C31838" w:rsidP="00C31838">
            <w:pPr>
              <w:jc w:val="center"/>
            </w:pPr>
          </w:p>
        </w:tc>
        <w:tc>
          <w:tcPr>
            <w:tcW w:w="222" w:type="dxa"/>
            <w:vAlign w:val="center"/>
          </w:tcPr>
          <w:p w14:paraId="1FA23580" w14:textId="77777777" w:rsidR="00C31838" w:rsidRPr="00C31838" w:rsidRDefault="00C31838" w:rsidP="00C31838"/>
        </w:tc>
        <w:tc>
          <w:tcPr>
            <w:tcW w:w="5669" w:type="dxa"/>
            <w:vAlign w:val="center"/>
          </w:tcPr>
          <w:p w14:paraId="2CEB412C" w14:textId="77777777" w:rsidR="00C31838" w:rsidRPr="00C31838" w:rsidRDefault="00C31838" w:rsidP="00C31838"/>
        </w:tc>
      </w:tr>
      <w:tr w:rsidR="00C31838" w:rsidRPr="00C31838" w14:paraId="49B269ED" w14:textId="77777777" w:rsidTr="00E7572F">
        <w:trPr>
          <w:trHeight w:val="340"/>
        </w:trPr>
        <w:tc>
          <w:tcPr>
            <w:tcW w:w="1134" w:type="dxa"/>
            <w:vAlign w:val="center"/>
          </w:tcPr>
          <w:p w14:paraId="46A4471A" w14:textId="77777777" w:rsidR="00C31838" w:rsidRPr="00C31838" w:rsidRDefault="00C31838" w:rsidP="00C31838">
            <w:pPr>
              <w:jc w:val="center"/>
            </w:pPr>
            <w:r w:rsidRPr="00C31838">
              <w:t>7</w:t>
            </w:r>
          </w:p>
        </w:tc>
        <w:tc>
          <w:tcPr>
            <w:tcW w:w="222" w:type="dxa"/>
            <w:vAlign w:val="center"/>
          </w:tcPr>
          <w:p w14:paraId="27487C33" w14:textId="77777777" w:rsidR="00C31838" w:rsidRPr="00C31838" w:rsidRDefault="00C31838" w:rsidP="00C31838">
            <w:pPr>
              <w:jc w:val="center"/>
            </w:pPr>
          </w:p>
        </w:tc>
        <w:tc>
          <w:tcPr>
            <w:tcW w:w="1701" w:type="dxa"/>
            <w:vAlign w:val="center"/>
          </w:tcPr>
          <w:p w14:paraId="22D17C82" w14:textId="77777777" w:rsidR="00C31838" w:rsidRPr="00C31838" w:rsidRDefault="00C31838" w:rsidP="00C31838">
            <w:pPr>
              <w:jc w:val="center"/>
            </w:pPr>
          </w:p>
        </w:tc>
        <w:tc>
          <w:tcPr>
            <w:tcW w:w="222" w:type="dxa"/>
            <w:vAlign w:val="center"/>
          </w:tcPr>
          <w:p w14:paraId="59A241BF" w14:textId="77777777" w:rsidR="00C31838" w:rsidRPr="00C31838" w:rsidRDefault="00C31838" w:rsidP="00C31838"/>
        </w:tc>
        <w:tc>
          <w:tcPr>
            <w:tcW w:w="5669" w:type="dxa"/>
            <w:vAlign w:val="center"/>
          </w:tcPr>
          <w:p w14:paraId="40C110E8" w14:textId="77777777" w:rsidR="00C31838" w:rsidRPr="00C31838" w:rsidRDefault="00C31838" w:rsidP="00C31838"/>
        </w:tc>
      </w:tr>
      <w:tr w:rsidR="00C31838" w:rsidRPr="00C31838" w14:paraId="5549F09F" w14:textId="77777777" w:rsidTr="00E7572F">
        <w:trPr>
          <w:trHeight w:val="340"/>
        </w:trPr>
        <w:tc>
          <w:tcPr>
            <w:tcW w:w="1134" w:type="dxa"/>
            <w:vAlign w:val="center"/>
          </w:tcPr>
          <w:p w14:paraId="5C96742D" w14:textId="77777777" w:rsidR="00C31838" w:rsidRPr="00C31838" w:rsidRDefault="00C31838" w:rsidP="00C31838">
            <w:pPr>
              <w:jc w:val="center"/>
            </w:pPr>
            <w:r w:rsidRPr="00C31838">
              <w:t>8</w:t>
            </w:r>
          </w:p>
        </w:tc>
        <w:tc>
          <w:tcPr>
            <w:tcW w:w="222" w:type="dxa"/>
            <w:vAlign w:val="center"/>
          </w:tcPr>
          <w:p w14:paraId="12F3BC57" w14:textId="77777777" w:rsidR="00C31838" w:rsidRPr="00C31838" w:rsidRDefault="00C31838" w:rsidP="00C31838">
            <w:pPr>
              <w:jc w:val="center"/>
            </w:pPr>
          </w:p>
        </w:tc>
        <w:tc>
          <w:tcPr>
            <w:tcW w:w="1701" w:type="dxa"/>
            <w:vAlign w:val="center"/>
          </w:tcPr>
          <w:p w14:paraId="2B8D0EDA" w14:textId="77777777" w:rsidR="00C31838" w:rsidRPr="00C31838" w:rsidRDefault="00C31838" w:rsidP="00C31838">
            <w:pPr>
              <w:jc w:val="center"/>
            </w:pPr>
          </w:p>
        </w:tc>
        <w:tc>
          <w:tcPr>
            <w:tcW w:w="222" w:type="dxa"/>
            <w:vAlign w:val="center"/>
          </w:tcPr>
          <w:p w14:paraId="5D7F9257" w14:textId="77777777" w:rsidR="00C31838" w:rsidRPr="00C31838" w:rsidRDefault="00C31838" w:rsidP="00C31838"/>
        </w:tc>
        <w:tc>
          <w:tcPr>
            <w:tcW w:w="5669" w:type="dxa"/>
            <w:vAlign w:val="center"/>
          </w:tcPr>
          <w:p w14:paraId="021E08F3" w14:textId="77777777" w:rsidR="00C31838" w:rsidRPr="00C31838" w:rsidRDefault="00C31838" w:rsidP="00C31838"/>
        </w:tc>
      </w:tr>
      <w:tr w:rsidR="00C31838" w:rsidRPr="00C31838" w14:paraId="4C060E52" w14:textId="77777777" w:rsidTr="00E7572F">
        <w:trPr>
          <w:trHeight w:val="340"/>
        </w:trPr>
        <w:tc>
          <w:tcPr>
            <w:tcW w:w="1134" w:type="dxa"/>
            <w:vAlign w:val="center"/>
          </w:tcPr>
          <w:p w14:paraId="10A0F343" w14:textId="77777777" w:rsidR="00C31838" w:rsidRPr="00C31838" w:rsidRDefault="00C31838" w:rsidP="00C31838">
            <w:pPr>
              <w:jc w:val="center"/>
            </w:pPr>
            <w:r w:rsidRPr="00C31838">
              <w:t>9</w:t>
            </w:r>
          </w:p>
        </w:tc>
        <w:tc>
          <w:tcPr>
            <w:tcW w:w="222" w:type="dxa"/>
            <w:vAlign w:val="center"/>
          </w:tcPr>
          <w:p w14:paraId="09A10040" w14:textId="77777777" w:rsidR="00C31838" w:rsidRPr="00C31838" w:rsidRDefault="00C31838" w:rsidP="00C31838">
            <w:pPr>
              <w:jc w:val="center"/>
            </w:pPr>
          </w:p>
        </w:tc>
        <w:tc>
          <w:tcPr>
            <w:tcW w:w="1701" w:type="dxa"/>
            <w:vAlign w:val="center"/>
          </w:tcPr>
          <w:p w14:paraId="00933F7E" w14:textId="77777777" w:rsidR="00C31838" w:rsidRPr="00C31838" w:rsidRDefault="00C31838" w:rsidP="00C31838">
            <w:pPr>
              <w:jc w:val="center"/>
            </w:pPr>
          </w:p>
        </w:tc>
        <w:tc>
          <w:tcPr>
            <w:tcW w:w="222" w:type="dxa"/>
            <w:vAlign w:val="center"/>
          </w:tcPr>
          <w:p w14:paraId="2BF766A5" w14:textId="77777777" w:rsidR="00C31838" w:rsidRPr="00C31838" w:rsidRDefault="00C31838" w:rsidP="00C31838"/>
        </w:tc>
        <w:tc>
          <w:tcPr>
            <w:tcW w:w="5669" w:type="dxa"/>
            <w:vAlign w:val="center"/>
          </w:tcPr>
          <w:p w14:paraId="4D297F50" w14:textId="77777777" w:rsidR="00C31838" w:rsidRPr="00C31838" w:rsidRDefault="00C31838" w:rsidP="00C31838"/>
        </w:tc>
      </w:tr>
    </w:tbl>
    <w:p w14:paraId="1F603150" w14:textId="77777777" w:rsidR="00C31838" w:rsidRPr="00C31838" w:rsidRDefault="00C31838" w:rsidP="00C31838">
      <w:pPr>
        <w:widowControl/>
        <w:wordWrap/>
        <w:autoSpaceDE/>
        <w:autoSpaceDN/>
        <w:spacing w:before="100" w:beforeAutospacing="1" w:after="100" w:afterAutospacing="1" w:line="240" w:lineRule="auto"/>
        <w:ind w:leftChars="150" w:left="273" w:rightChars="150" w:right="273"/>
        <w:rPr>
          <w:rFonts w:eastAsiaTheme="minorEastAsia"/>
        </w:rPr>
      </w:pPr>
    </w:p>
    <w:p w14:paraId="6B7697D7" w14:textId="77777777" w:rsidR="00C31838" w:rsidRDefault="00C31838">
      <w:pPr>
        <w:widowControl/>
        <w:wordWrap/>
        <w:autoSpaceDE/>
        <w:autoSpaceDN/>
      </w:pPr>
    </w:p>
    <w:p w14:paraId="616F622F" w14:textId="4E1DE211" w:rsidR="00C31838" w:rsidRDefault="00C31838">
      <w:pPr>
        <w:widowControl/>
        <w:wordWrap/>
        <w:autoSpaceDE/>
        <w:autoSpaceDN/>
      </w:pPr>
      <w:r>
        <w:br w:type="page"/>
      </w:r>
    </w:p>
    <w:p w14:paraId="10EED7B5" w14:textId="77777777" w:rsidR="006E03E0" w:rsidRDefault="006E03E0" w:rsidP="006E03E0">
      <w:pPr>
        <w:pStyle w:val="1"/>
      </w:pPr>
      <w:r>
        <w:rPr>
          <w:rFonts w:hint="eastAsia"/>
        </w:rPr>
        <w:lastRenderedPageBreak/>
        <w:t>[첨부 1] IT 하드웨어 공급자와의 세부 계약 검토 사항</w:t>
      </w:r>
    </w:p>
    <w:p w14:paraId="35D5ED42" w14:textId="77777777" w:rsidR="006E03E0" w:rsidRDefault="006E03E0" w:rsidP="006E03E0">
      <w:pPr>
        <w:pStyle w:val="11"/>
        <w:ind w:left="273"/>
      </w:pPr>
      <w:r>
        <w:rPr>
          <w:rFonts w:hint="eastAsia"/>
        </w:rPr>
        <w:t>1.</w:t>
      </w:r>
      <w:r>
        <w:t xml:space="preserve"> 하드웨어 보안 및 무결성 보장</w:t>
      </w:r>
    </w:p>
    <w:p w14:paraId="6AFBC0C9" w14:textId="77777777" w:rsidR="006E03E0" w:rsidRDefault="006E03E0" w:rsidP="006E03E0">
      <w:pPr>
        <w:pStyle w:val="11TEXT"/>
        <w:ind w:left="637" w:right="273"/>
      </w:pPr>
      <w:r>
        <w:t xml:space="preserve">하드웨어의 신뢰성 및 </w:t>
      </w:r>
      <w:proofErr w:type="spellStart"/>
      <w:r>
        <w:t>위변조</w:t>
      </w:r>
      <w:proofErr w:type="spellEnd"/>
      <w:r>
        <w:t xml:space="preserve"> 방지 보장</w:t>
      </w:r>
    </w:p>
    <w:p w14:paraId="571FC79E" w14:textId="77777777" w:rsidR="006E03E0" w:rsidRDefault="006E03E0" w:rsidP="006E03E0">
      <w:pPr>
        <w:pStyle w:val="--"/>
        <w:ind w:left="1092" w:right="637" w:hanging="182"/>
      </w:pPr>
      <w:r>
        <w:rPr>
          <w:rFonts w:hint="eastAsia"/>
        </w:rPr>
        <w:t>- 공급업체가</w:t>
      </w:r>
      <w:r>
        <w:t xml:space="preserve"> 하드웨어에 </w:t>
      </w:r>
      <w:proofErr w:type="spellStart"/>
      <w:r>
        <w:t>백도어</w:t>
      </w:r>
      <w:proofErr w:type="spellEnd"/>
      <w:r>
        <w:t>, 악성 코드, 취약점이 없음을 보증해야 함</w:t>
      </w:r>
    </w:p>
    <w:p w14:paraId="7939E81D" w14:textId="77777777" w:rsidR="006E03E0" w:rsidRDefault="006E03E0" w:rsidP="006E03E0">
      <w:pPr>
        <w:pStyle w:val="--"/>
        <w:ind w:left="1092" w:right="637" w:hanging="182"/>
      </w:pPr>
      <w:r>
        <w:rPr>
          <w:rFonts w:hint="eastAsia"/>
        </w:rPr>
        <w:t>- 제품의</w:t>
      </w:r>
      <w:r>
        <w:t xml:space="preserve"> 정품 여부 및 공식 유통 경로 확인 (공급망 공격 방지)</w:t>
      </w:r>
    </w:p>
    <w:p w14:paraId="3D8A9A12" w14:textId="77777777" w:rsidR="006E03E0" w:rsidRDefault="006E03E0" w:rsidP="006E03E0">
      <w:pPr>
        <w:pStyle w:val="--"/>
        <w:ind w:left="1092" w:right="637" w:hanging="182"/>
      </w:pPr>
      <w:r>
        <w:rPr>
          <w:rFonts w:hint="eastAsia"/>
        </w:rPr>
        <w:t>- 출고</w:t>
      </w:r>
      <w:r>
        <w:t xml:space="preserve"> 전 보안 점검 및 검사 보고서 제공 요구</w:t>
      </w:r>
    </w:p>
    <w:p w14:paraId="09456FFF" w14:textId="77777777" w:rsidR="006E03E0" w:rsidRDefault="006E03E0" w:rsidP="006E03E0">
      <w:pPr>
        <w:pStyle w:val="--"/>
        <w:ind w:left="1092" w:right="637" w:hanging="182"/>
      </w:pPr>
      <w:r>
        <w:rPr>
          <w:rFonts w:hint="eastAsia"/>
        </w:rPr>
        <w:t>- 하드웨어</w:t>
      </w:r>
      <w:r>
        <w:t xml:space="preserve"> 제조업체의 보안 인증 여부 확인 (예: ISO 27001, NIST, CC 인증 등)</w:t>
      </w:r>
    </w:p>
    <w:p w14:paraId="47E639BE" w14:textId="77777777" w:rsidR="006E03E0" w:rsidRDefault="006E03E0" w:rsidP="006E03E0">
      <w:pPr>
        <w:pStyle w:val="--"/>
        <w:ind w:left="1092" w:right="637" w:hanging="182"/>
      </w:pPr>
    </w:p>
    <w:p w14:paraId="6641F906" w14:textId="77777777" w:rsidR="006E03E0" w:rsidRDefault="006E03E0" w:rsidP="006E03E0">
      <w:pPr>
        <w:pStyle w:val="11"/>
        <w:ind w:left="273"/>
      </w:pPr>
      <w:r>
        <w:rPr>
          <w:rFonts w:hint="eastAsia"/>
        </w:rPr>
        <w:t>2.</w:t>
      </w:r>
      <w:r>
        <w:t xml:space="preserve"> 펌웨어 및 소프트웨어 보안 업데이트 제공</w:t>
      </w:r>
    </w:p>
    <w:p w14:paraId="0BFB5491" w14:textId="77777777" w:rsidR="006E03E0" w:rsidRDefault="006E03E0" w:rsidP="006E03E0">
      <w:pPr>
        <w:pStyle w:val="11TEXT"/>
        <w:ind w:left="637" w:right="273"/>
      </w:pPr>
      <w:r>
        <w:t>공급업체는 펌웨어/소프트웨어 업데이트 및 패치를 제공할 의무가 있음</w:t>
      </w:r>
    </w:p>
    <w:p w14:paraId="43E7FC0B" w14:textId="77777777" w:rsidR="006E03E0" w:rsidRDefault="006E03E0" w:rsidP="006E03E0">
      <w:pPr>
        <w:pStyle w:val="--"/>
        <w:ind w:left="1092" w:right="637" w:hanging="182"/>
      </w:pPr>
      <w:r>
        <w:rPr>
          <w:rFonts w:hint="eastAsia"/>
        </w:rPr>
        <w:t>- 보안</w:t>
      </w:r>
      <w:r>
        <w:t xml:space="preserve"> 업데이트 주기 명시 (예: 최소 3년 이상 지원 보장)</w:t>
      </w:r>
    </w:p>
    <w:p w14:paraId="35BD02C5" w14:textId="77777777" w:rsidR="006E03E0" w:rsidRDefault="006E03E0" w:rsidP="006E03E0">
      <w:pPr>
        <w:pStyle w:val="--"/>
        <w:ind w:left="1092" w:right="637" w:hanging="182"/>
      </w:pPr>
      <w:r>
        <w:rPr>
          <w:rFonts w:hint="eastAsia"/>
        </w:rPr>
        <w:t>- 공급업체가</w:t>
      </w:r>
      <w:r>
        <w:t xml:space="preserve"> 보안 취약점 발생 시 즉시 패치 제공 보장</w:t>
      </w:r>
    </w:p>
    <w:p w14:paraId="2F201210" w14:textId="77777777" w:rsidR="006E03E0" w:rsidRDefault="006E03E0" w:rsidP="006E03E0">
      <w:pPr>
        <w:pStyle w:val="--"/>
        <w:ind w:left="1092" w:right="637" w:hanging="182"/>
      </w:pPr>
      <w:r>
        <w:rPr>
          <w:rFonts w:hint="eastAsia"/>
        </w:rPr>
        <w:t>- 관리자가</w:t>
      </w:r>
      <w:r>
        <w:t xml:space="preserve"> 임의로 보안 패치를 거부할 수 없도록 정책 수립</w:t>
      </w:r>
    </w:p>
    <w:p w14:paraId="7C61C920" w14:textId="77777777" w:rsidR="006E03E0" w:rsidRDefault="006E03E0" w:rsidP="006E03E0">
      <w:pPr>
        <w:pStyle w:val="--"/>
        <w:ind w:left="1092" w:right="637" w:hanging="182"/>
      </w:pPr>
    </w:p>
    <w:p w14:paraId="4E6DBE3F" w14:textId="77777777" w:rsidR="006E03E0" w:rsidRDefault="006E03E0" w:rsidP="006E03E0">
      <w:pPr>
        <w:pStyle w:val="11"/>
        <w:ind w:left="273"/>
      </w:pPr>
      <w:r>
        <w:rPr>
          <w:rFonts w:hint="eastAsia"/>
        </w:rPr>
        <w:t>3.</w:t>
      </w:r>
      <w:r>
        <w:t xml:space="preserve"> 공급망 보안 관리</w:t>
      </w:r>
    </w:p>
    <w:p w14:paraId="632846D5" w14:textId="77777777" w:rsidR="006E03E0" w:rsidRDefault="006E03E0" w:rsidP="006E03E0">
      <w:pPr>
        <w:pStyle w:val="11TEXT"/>
        <w:ind w:left="637" w:right="273"/>
      </w:pPr>
      <w:r>
        <w:t>제3자(하청업체) 및 유통 경로의 보안 검증 요구</w:t>
      </w:r>
    </w:p>
    <w:p w14:paraId="1B325251" w14:textId="77777777" w:rsidR="006E03E0" w:rsidRDefault="006E03E0" w:rsidP="006E03E0">
      <w:pPr>
        <w:pStyle w:val="--"/>
        <w:ind w:left="1092" w:right="637" w:hanging="182"/>
      </w:pPr>
      <w:r>
        <w:rPr>
          <w:rFonts w:hint="eastAsia"/>
        </w:rPr>
        <w:t>- 공급업체가</w:t>
      </w:r>
      <w:r>
        <w:t xml:space="preserve"> 제조, 유통 과정에서 보안 사고 발생을 방지하기 위한 조치를 취해야 함</w:t>
      </w:r>
    </w:p>
    <w:p w14:paraId="748CA758" w14:textId="77777777" w:rsidR="006E03E0" w:rsidRDefault="006E03E0" w:rsidP="006E03E0">
      <w:pPr>
        <w:pStyle w:val="--"/>
        <w:ind w:left="1092" w:right="637" w:hanging="182"/>
      </w:pPr>
      <w:r>
        <w:rPr>
          <w:rFonts w:hint="eastAsia"/>
        </w:rPr>
        <w:t>- 하드웨어의</w:t>
      </w:r>
      <w:r>
        <w:t xml:space="preserve"> 공급망(Supply Chain) 보안 강화 (NIST SP 800-161 준수 여부 검토)</w:t>
      </w:r>
    </w:p>
    <w:p w14:paraId="52FCC478" w14:textId="77777777" w:rsidR="006E03E0" w:rsidRDefault="006E03E0" w:rsidP="006E03E0">
      <w:pPr>
        <w:pStyle w:val="--"/>
        <w:ind w:left="1092" w:right="637" w:hanging="182"/>
      </w:pPr>
      <w:r>
        <w:rPr>
          <w:rFonts w:hint="eastAsia"/>
        </w:rPr>
        <w:t>- 해외</w:t>
      </w:r>
      <w:r>
        <w:t xml:space="preserve"> 제조 제품의 경우 </w:t>
      </w:r>
      <w:proofErr w:type="spellStart"/>
      <w:r>
        <w:t>백도어</w:t>
      </w:r>
      <w:proofErr w:type="spellEnd"/>
      <w:r>
        <w:t>, 해킹 위험 평가 필요</w:t>
      </w:r>
    </w:p>
    <w:p w14:paraId="4609FFD8" w14:textId="77777777" w:rsidR="006E03E0" w:rsidRDefault="006E03E0" w:rsidP="006E03E0">
      <w:pPr>
        <w:pStyle w:val="--"/>
        <w:ind w:left="1092" w:right="637" w:hanging="182"/>
      </w:pPr>
    </w:p>
    <w:p w14:paraId="08A8C98E" w14:textId="77777777" w:rsidR="006E03E0" w:rsidRDefault="006E03E0" w:rsidP="006E03E0">
      <w:pPr>
        <w:pStyle w:val="11"/>
        <w:ind w:left="273"/>
      </w:pPr>
      <w:r>
        <w:rPr>
          <w:rFonts w:hint="eastAsia"/>
        </w:rPr>
        <w:t>4.</w:t>
      </w:r>
      <w:r>
        <w:t xml:space="preserve"> 데이터 보호 및 개인정보 보호 준수</w:t>
      </w:r>
    </w:p>
    <w:p w14:paraId="4E48F605" w14:textId="77777777" w:rsidR="006E03E0" w:rsidRDefault="006E03E0" w:rsidP="006E03E0">
      <w:pPr>
        <w:pStyle w:val="11TEXT"/>
        <w:ind w:left="637" w:right="273"/>
      </w:pPr>
      <w:r>
        <w:t>하드웨어가 데이터를 저장 또는 처리할 경우, 보안 기능 및 암호화 적용 필수</w:t>
      </w:r>
    </w:p>
    <w:p w14:paraId="601308D0" w14:textId="77777777" w:rsidR="006E03E0" w:rsidRDefault="006E03E0" w:rsidP="006E03E0">
      <w:pPr>
        <w:pStyle w:val="--"/>
        <w:ind w:left="1092" w:right="637" w:hanging="182"/>
      </w:pPr>
      <w:r>
        <w:rPr>
          <w:rFonts w:hint="eastAsia"/>
        </w:rPr>
        <w:t>- 데이터</w:t>
      </w:r>
      <w:r>
        <w:t xml:space="preserve"> 보호법(GDPR, ISO 27001, NIST 등) 준수 여부 명시</w:t>
      </w:r>
    </w:p>
    <w:p w14:paraId="5545FC16" w14:textId="77777777" w:rsidR="006E03E0" w:rsidRDefault="006E03E0" w:rsidP="006E03E0">
      <w:pPr>
        <w:pStyle w:val="--"/>
        <w:ind w:left="1092" w:right="637" w:hanging="182"/>
      </w:pPr>
      <w:r>
        <w:rPr>
          <w:rFonts w:hint="eastAsia"/>
        </w:rPr>
        <w:t>- 디스크</w:t>
      </w:r>
      <w:r>
        <w:t xml:space="preserve"> 암호화, TPM(Trusted Platform Module) 등 하드웨어 보안 기능 제공 요구</w:t>
      </w:r>
    </w:p>
    <w:p w14:paraId="78E4C0BD" w14:textId="77777777" w:rsidR="006E03E0" w:rsidRDefault="006E03E0" w:rsidP="006E03E0">
      <w:pPr>
        <w:pStyle w:val="--"/>
        <w:ind w:left="1092" w:right="637" w:hanging="182"/>
      </w:pPr>
      <w:r>
        <w:rPr>
          <w:rFonts w:hint="eastAsia"/>
        </w:rPr>
        <w:t>- 하드웨어에</w:t>
      </w:r>
      <w:r>
        <w:t xml:space="preserve"> 미사용 데이터(Data at Rest), 전송 중 데이터(Data in Transit) 암호화 보장</w:t>
      </w:r>
    </w:p>
    <w:p w14:paraId="7AC31050" w14:textId="77777777" w:rsidR="006E03E0" w:rsidRDefault="006E03E0" w:rsidP="006E03E0">
      <w:pPr>
        <w:pStyle w:val="--"/>
        <w:ind w:left="1092" w:right="637" w:hanging="182"/>
      </w:pPr>
    </w:p>
    <w:p w14:paraId="2855BE6E" w14:textId="77777777" w:rsidR="006E03E0" w:rsidRDefault="006E03E0" w:rsidP="006E03E0">
      <w:pPr>
        <w:pStyle w:val="11"/>
        <w:ind w:left="273"/>
      </w:pPr>
      <w:r>
        <w:rPr>
          <w:rFonts w:hint="eastAsia"/>
        </w:rPr>
        <w:t>5.</w:t>
      </w:r>
      <w:r>
        <w:t xml:space="preserve"> 하드웨어의 폐기 및 반납 시 보안 조치</w:t>
      </w:r>
    </w:p>
    <w:p w14:paraId="7C77550E" w14:textId="77777777" w:rsidR="006E03E0" w:rsidRDefault="006E03E0" w:rsidP="006E03E0">
      <w:pPr>
        <w:pStyle w:val="11TEXT"/>
        <w:ind w:left="637" w:right="273"/>
      </w:pPr>
      <w:r>
        <w:lastRenderedPageBreak/>
        <w:t>사용 종료 후 안전한 데이터 삭제 및 폐기 방법 계약서 명시</w:t>
      </w:r>
    </w:p>
    <w:p w14:paraId="0906E4CA" w14:textId="5235B557" w:rsidR="006E03E0" w:rsidRDefault="006E03E0" w:rsidP="006E03E0">
      <w:pPr>
        <w:pStyle w:val="--"/>
        <w:ind w:left="1092" w:right="637" w:hanging="182"/>
      </w:pPr>
      <w:r>
        <w:rPr>
          <w:rFonts w:hint="eastAsia"/>
        </w:rPr>
        <w:t>- 장비</w:t>
      </w:r>
      <w:r>
        <w:t xml:space="preserve"> 반납 시 데이터 완전 삭제 및 </w:t>
      </w:r>
      <w:proofErr w:type="spellStart"/>
      <w:r>
        <w:t>디가우징</w:t>
      </w:r>
      <w:proofErr w:type="spellEnd"/>
      <w:r>
        <w:t>(</w:t>
      </w:r>
      <w:r w:rsidRPr="00D17916">
        <w:t>Degaussing</w:t>
      </w:r>
      <w:r>
        <w:rPr>
          <w:rFonts w:hint="eastAsia"/>
        </w:rPr>
        <w:t>,</w:t>
      </w:r>
      <w:r w:rsidR="00794FEA">
        <w:rPr>
          <w:rFonts w:hint="eastAsia"/>
        </w:rPr>
        <w:t xml:space="preserve"> </w:t>
      </w:r>
      <w:r>
        <w:t>Wiping) 보장</w:t>
      </w:r>
    </w:p>
    <w:p w14:paraId="6883BFAB" w14:textId="77777777" w:rsidR="006E03E0" w:rsidRDefault="006E03E0" w:rsidP="006E03E0">
      <w:pPr>
        <w:pStyle w:val="--"/>
        <w:ind w:left="1092" w:right="637" w:hanging="182"/>
      </w:pPr>
      <w:r>
        <w:rPr>
          <w:rFonts w:hint="eastAsia"/>
        </w:rPr>
        <w:t>- 하드웨어</w:t>
      </w:r>
      <w:r>
        <w:t xml:space="preserve"> 폐기 시 공급업체의 보안 파기 절차 제공 요구</w:t>
      </w:r>
    </w:p>
    <w:p w14:paraId="215CFC5B" w14:textId="77777777" w:rsidR="006E03E0" w:rsidRDefault="006E03E0" w:rsidP="006E03E0">
      <w:pPr>
        <w:pStyle w:val="--"/>
        <w:ind w:left="1092" w:right="637" w:hanging="182"/>
      </w:pPr>
      <w:r>
        <w:rPr>
          <w:rFonts w:hint="eastAsia"/>
        </w:rPr>
        <w:t>- 계약</w:t>
      </w:r>
      <w:r>
        <w:t xml:space="preserve"> 종료 후 공급업체가 데이터를 보관하지 않음을 보증해야 함</w:t>
      </w:r>
    </w:p>
    <w:p w14:paraId="074A04DB" w14:textId="77777777" w:rsidR="006E03E0" w:rsidRDefault="006E03E0" w:rsidP="006E03E0">
      <w:pPr>
        <w:pStyle w:val="--"/>
        <w:ind w:left="1092" w:right="637" w:hanging="182"/>
      </w:pPr>
    </w:p>
    <w:p w14:paraId="3DA8F836" w14:textId="77777777" w:rsidR="006E03E0" w:rsidRDefault="006E03E0" w:rsidP="006E03E0">
      <w:pPr>
        <w:pStyle w:val="11"/>
        <w:ind w:left="273"/>
      </w:pPr>
      <w:r>
        <w:rPr>
          <w:rFonts w:hint="eastAsia"/>
        </w:rPr>
        <w:t>6.</w:t>
      </w:r>
      <w:r>
        <w:t xml:space="preserve"> 원격 관리 및 접근 제어 보안</w:t>
      </w:r>
    </w:p>
    <w:p w14:paraId="1647015E" w14:textId="77777777" w:rsidR="006E03E0" w:rsidRDefault="006E03E0" w:rsidP="006E03E0">
      <w:pPr>
        <w:pStyle w:val="11TEXT"/>
        <w:ind w:left="637" w:right="273"/>
      </w:pPr>
      <w:r>
        <w:t>하드웨어 원격 관리 시 보안 인증 적용 필수</w:t>
      </w:r>
    </w:p>
    <w:p w14:paraId="3D0C2D25" w14:textId="77777777" w:rsidR="006E03E0" w:rsidRDefault="006E03E0" w:rsidP="006E03E0">
      <w:pPr>
        <w:pStyle w:val="--"/>
        <w:ind w:left="1092" w:right="637" w:hanging="182"/>
      </w:pPr>
      <w:r>
        <w:rPr>
          <w:rFonts w:hint="eastAsia"/>
        </w:rPr>
        <w:t xml:space="preserve">- </w:t>
      </w:r>
      <w:r>
        <w:t>SSH, RDP 등 원격 접속 시 MFA(다중 인증) 적용 요구</w:t>
      </w:r>
    </w:p>
    <w:p w14:paraId="172CAE8C" w14:textId="77777777" w:rsidR="006E03E0" w:rsidRDefault="006E03E0" w:rsidP="006E03E0">
      <w:pPr>
        <w:pStyle w:val="--"/>
        <w:ind w:left="1092" w:right="637" w:hanging="182"/>
      </w:pPr>
      <w:r>
        <w:rPr>
          <w:rFonts w:hint="eastAsia"/>
        </w:rPr>
        <w:t>- 공급업체의</w:t>
      </w:r>
      <w:r>
        <w:t xml:space="preserve"> 원격 접속 및 유지보수 시 승인 절차 필요</w:t>
      </w:r>
    </w:p>
    <w:p w14:paraId="2830FCFD" w14:textId="77777777" w:rsidR="006E03E0" w:rsidRDefault="006E03E0" w:rsidP="006E03E0">
      <w:pPr>
        <w:pStyle w:val="--"/>
        <w:ind w:left="1092" w:right="637" w:hanging="182"/>
      </w:pPr>
      <w:r>
        <w:rPr>
          <w:rFonts w:hint="eastAsia"/>
        </w:rPr>
        <w:t>- 원격</w:t>
      </w:r>
      <w:r>
        <w:t xml:space="preserve"> 접속 기록(로그) 보관 및 감사 가능하도록 설정</w:t>
      </w:r>
    </w:p>
    <w:p w14:paraId="7A663E5D" w14:textId="77777777" w:rsidR="006E03E0" w:rsidRDefault="006E03E0" w:rsidP="006E03E0">
      <w:pPr>
        <w:pStyle w:val="--"/>
        <w:ind w:left="1092" w:right="637" w:hanging="182"/>
      </w:pPr>
    </w:p>
    <w:p w14:paraId="3F73686D" w14:textId="77777777" w:rsidR="006E03E0" w:rsidRDefault="006E03E0" w:rsidP="006E03E0">
      <w:pPr>
        <w:pStyle w:val="11"/>
        <w:ind w:left="273"/>
      </w:pPr>
      <w:r>
        <w:rPr>
          <w:rFonts w:hint="eastAsia"/>
        </w:rPr>
        <w:t>7.</w:t>
      </w:r>
      <w:r>
        <w:t xml:space="preserve"> 보안 사고 발생 시 대응 절차</w:t>
      </w:r>
    </w:p>
    <w:p w14:paraId="4979F424" w14:textId="77777777" w:rsidR="006E03E0" w:rsidRDefault="006E03E0" w:rsidP="006E03E0">
      <w:pPr>
        <w:pStyle w:val="11TEXT"/>
        <w:ind w:left="637" w:right="273"/>
      </w:pPr>
      <w:r>
        <w:t>공급업체의 보안 사고 대응 및 책임 명확화</w:t>
      </w:r>
    </w:p>
    <w:p w14:paraId="6697DB0C" w14:textId="77777777" w:rsidR="006E03E0" w:rsidRDefault="006E03E0" w:rsidP="006E03E0">
      <w:pPr>
        <w:pStyle w:val="--"/>
        <w:ind w:left="1092" w:right="637" w:hanging="182"/>
      </w:pPr>
      <w:r>
        <w:rPr>
          <w:rFonts w:hint="eastAsia"/>
        </w:rPr>
        <w:t>- 보안</w:t>
      </w:r>
      <w:r>
        <w:t xml:space="preserve"> 침해 또는 제품 결함 발생 시 공급업체의 보고 및 대응 시간(SLA) 명시</w:t>
      </w:r>
    </w:p>
    <w:p w14:paraId="6ABB509F" w14:textId="77777777" w:rsidR="006E03E0" w:rsidRDefault="006E03E0" w:rsidP="006E03E0">
      <w:pPr>
        <w:pStyle w:val="--"/>
        <w:ind w:left="1092" w:right="637" w:hanging="182"/>
      </w:pPr>
      <w:r>
        <w:rPr>
          <w:rFonts w:hint="eastAsia"/>
        </w:rPr>
        <w:t>- 공급업체가</w:t>
      </w:r>
      <w:r>
        <w:t xml:space="preserve"> 보안 사고 발생 시 책임을 지고 문제 해결을 보장하는 조항 추가</w:t>
      </w:r>
    </w:p>
    <w:p w14:paraId="2F10C7DE" w14:textId="77777777" w:rsidR="006E03E0" w:rsidRDefault="006E03E0" w:rsidP="006E03E0">
      <w:pPr>
        <w:pStyle w:val="--"/>
        <w:ind w:left="1092" w:right="637" w:hanging="182"/>
      </w:pPr>
      <w:r>
        <w:rPr>
          <w:rFonts w:hint="eastAsia"/>
        </w:rPr>
        <w:t>- 공급업체의</w:t>
      </w:r>
      <w:r>
        <w:t xml:space="preserve"> 보안 사고 대응 프로세스 및 연락망 제공 요구</w:t>
      </w:r>
    </w:p>
    <w:p w14:paraId="31D05CE7" w14:textId="77777777" w:rsidR="006E03E0" w:rsidRDefault="006E03E0" w:rsidP="006E03E0">
      <w:pPr>
        <w:pStyle w:val="--"/>
        <w:ind w:left="1092" w:right="637" w:hanging="182"/>
      </w:pPr>
    </w:p>
    <w:p w14:paraId="2188C7D0" w14:textId="77777777" w:rsidR="006E03E0" w:rsidRDefault="006E03E0" w:rsidP="006E03E0">
      <w:pPr>
        <w:pStyle w:val="11"/>
        <w:ind w:left="273"/>
      </w:pPr>
      <w:r>
        <w:rPr>
          <w:rFonts w:hint="eastAsia"/>
        </w:rPr>
        <w:t>8.</w:t>
      </w:r>
      <w:r>
        <w:t xml:space="preserve"> 보안 감사 및 점검 권한 확보</w:t>
      </w:r>
    </w:p>
    <w:p w14:paraId="17662B64" w14:textId="77777777" w:rsidR="006E03E0" w:rsidRDefault="006E03E0" w:rsidP="006E03E0">
      <w:pPr>
        <w:pStyle w:val="11TEXT"/>
        <w:ind w:left="637" w:right="273"/>
      </w:pPr>
      <w:r>
        <w:t>공급업체의 보안 관리 수준을 정기적으로 점검할 수 있도록 계약서에 반영</w:t>
      </w:r>
    </w:p>
    <w:p w14:paraId="459B50FA" w14:textId="77777777" w:rsidR="006E03E0" w:rsidRDefault="006E03E0" w:rsidP="006E03E0">
      <w:pPr>
        <w:pStyle w:val="--"/>
        <w:ind w:left="1092" w:right="637" w:hanging="182"/>
      </w:pPr>
      <w:r>
        <w:rPr>
          <w:rFonts w:hint="eastAsia"/>
        </w:rPr>
        <w:t>- 보안</w:t>
      </w:r>
      <w:r>
        <w:t xml:space="preserve"> 점검(감사) 수행 권한 명시 (필요 시 공급업체 방문 감사 가능)</w:t>
      </w:r>
    </w:p>
    <w:p w14:paraId="727E62C1" w14:textId="77777777" w:rsidR="006E03E0" w:rsidRDefault="006E03E0" w:rsidP="006E03E0">
      <w:pPr>
        <w:pStyle w:val="--"/>
        <w:ind w:left="1092" w:right="637" w:hanging="182"/>
      </w:pPr>
      <w:r>
        <w:rPr>
          <w:rFonts w:hint="eastAsia"/>
        </w:rPr>
        <w:t>- 정기적인</w:t>
      </w:r>
      <w:r>
        <w:t xml:space="preserve"> 보안 감사 및 리포트 제출 요구</w:t>
      </w:r>
    </w:p>
    <w:p w14:paraId="759F8171" w14:textId="77777777" w:rsidR="006E03E0" w:rsidRPr="00212438" w:rsidRDefault="006E03E0" w:rsidP="006E03E0">
      <w:pPr>
        <w:pStyle w:val="--"/>
        <w:ind w:left="1092" w:right="637" w:hanging="182"/>
      </w:pPr>
      <w:r>
        <w:rPr>
          <w:rFonts w:hint="eastAsia"/>
        </w:rPr>
        <w:t>- 공급업체가</w:t>
      </w:r>
      <w:r>
        <w:t xml:space="preserve"> ISO 27001, NIST, CIS 등 국제 보안 표준을 준수하는지 확인 가능해야 함</w:t>
      </w:r>
    </w:p>
    <w:p w14:paraId="0335CBA8" w14:textId="77777777" w:rsidR="006E03E0" w:rsidRDefault="006E03E0" w:rsidP="006E03E0">
      <w:pPr>
        <w:pStyle w:val="--"/>
        <w:ind w:left="1092" w:right="637" w:hanging="182"/>
      </w:pPr>
    </w:p>
    <w:p w14:paraId="4D5916A1" w14:textId="77777777" w:rsidR="000312B3" w:rsidRPr="006E03E0" w:rsidRDefault="000312B3" w:rsidP="00C518AB">
      <w:pPr>
        <w:pStyle w:val="10"/>
        <w:ind w:leftChars="192" w:left="498" w:right="364" w:hangingChars="82" w:hanging="149"/>
      </w:pPr>
    </w:p>
    <w:sectPr w:rsidR="000312B3" w:rsidRPr="006E03E0" w:rsidSect="00F92D9B">
      <w:headerReference w:type="default" r:id="rId9"/>
      <w:footerReference w:type="default" r:id="rId10"/>
      <w:pgSz w:w="11906" w:h="16838" w:code="9"/>
      <w:pgMar w:top="1418" w:right="1077" w:bottom="1134" w:left="1077" w:header="1077" w:footer="51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F565" w14:textId="77777777" w:rsidR="00BA689A" w:rsidRDefault="00BA689A" w:rsidP="00503B0A">
      <w:pPr>
        <w:spacing w:after="0" w:line="240" w:lineRule="auto"/>
      </w:pPr>
      <w:r>
        <w:separator/>
      </w:r>
    </w:p>
  </w:endnote>
  <w:endnote w:type="continuationSeparator" w:id="0">
    <w:p w14:paraId="32BCBEBD" w14:textId="77777777" w:rsidR="00BA689A" w:rsidRDefault="00BA689A" w:rsidP="0050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스퀘어">
    <w:panose1 w:val="020B0600000101010101"/>
    <w:charset w:val="81"/>
    <w:family w:val="modern"/>
    <w:pitch w:val="variable"/>
    <w:sig w:usb0="00000203" w:usb1="29D72C10" w:usb2="00000010" w:usb3="00000000" w:csb0="00280005" w:csb1="00000000"/>
  </w:font>
  <w:font w:name="나눔스퀘어 Bold">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CCEC" w14:textId="250DAA6B" w:rsidR="00E92246" w:rsidRPr="00794FEA" w:rsidRDefault="00F92D9B" w:rsidP="00D02C2B">
    <w:pPr>
      <w:pBdr>
        <w:top w:val="single" w:sz="6" w:space="1" w:color="auto"/>
      </w:pBdr>
      <w:spacing w:before="100" w:beforeAutospacing="1" w:after="100" w:afterAutospacing="1" w:line="240" w:lineRule="auto"/>
      <w:jc w:val="center"/>
    </w:pPr>
    <w:r w:rsidRPr="000C482E">
      <w:rPr>
        <w:rFonts w:hint="eastAsia"/>
        <w:sz w:val="18"/>
        <w:szCs w:val="18"/>
      </w:rPr>
      <w:t>{{COMPANY_NAME}}</w:t>
    </w:r>
    <w:r w:rsidR="00794FEA">
      <w:rPr>
        <w:sz w:val="18"/>
        <w:szCs w:val="18"/>
      </w:rPr>
      <w:ptab w:relativeTo="margin" w:alignment="right" w:leader="none"/>
    </w:r>
    <w:r w:rsidR="00794FEA" w:rsidRPr="00794FEA">
      <w:rPr>
        <w:sz w:val="18"/>
        <w:szCs w:val="18"/>
      </w:rPr>
      <w:fldChar w:fldCharType="begin"/>
    </w:r>
    <w:r w:rsidR="00794FEA" w:rsidRPr="00794FEA">
      <w:rPr>
        <w:sz w:val="18"/>
        <w:szCs w:val="18"/>
      </w:rPr>
      <w:instrText>PAGE  \* Arabic  \* MERGEFORMAT</w:instrText>
    </w:r>
    <w:r w:rsidR="00794FEA" w:rsidRPr="00794FEA">
      <w:rPr>
        <w:sz w:val="18"/>
        <w:szCs w:val="18"/>
      </w:rPr>
      <w:fldChar w:fldCharType="separate"/>
    </w:r>
    <w:r w:rsidR="00794FEA" w:rsidRPr="00794FEA">
      <w:rPr>
        <w:sz w:val="18"/>
        <w:szCs w:val="18"/>
        <w:lang w:val="ko-KR"/>
      </w:rPr>
      <w:t>1</w:t>
    </w:r>
    <w:r w:rsidR="00794FEA" w:rsidRPr="00794FEA">
      <w:rPr>
        <w:sz w:val="18"/>
        <w:szCs w:val="18"/>
      </w:rPr>
      <w:fldChar w:fldCharType="end"/>
    </w:r>
    <w:r w:rsidR="00794FEA" w:rsidRPr="00794FEA">
      <w:rPr>
        <w:sz w:val="18"/>
        <w:szCs w:val="18"/>
        <w:lang w:val="ko-KR"/>
      </w:rPr>
      <w:t xml:space="preserve"> / </w:t>
    </w:r>
    <w:r w:rsidR="00794FEA" w:rsidRPr="00794FEA">
      <w:rPr>
        <w:sz w:val="18"/>
        <w:szCs w:val="18"/>
      </w:rPr>
      <w:fldChar w:fldCharType="begin"/>
    </w:r>
    <w:r w:rsidR="00794FEA" w:rsidRPr="00794FEA">
      <w:rPr>
        <w:sz w:val="18"/>
        <w:szCs w:val="18"/>
      </w:rPr>
      <w:instrText>NUMPAGES  \* Arabic  \* MERGEFORMAT</w:instrText>
    </w:r>
    <w:r w:rsidR="00794FEA" w:rsidRPr="00794FEA">
      <w:rPr>
        <w:sz w:val="18"/>
        <w:szCs w:val="18"/>
      </w:rPr>
      <w:fldChar w:fldCharType="separate"/>
    </w:r>
    <w:r w:rsidR="00794FEA" w:rsidRPr="00794FEA">
      <w:rPr>
        <w:sz w:val="18"/>
        <w:szCs w:val="18"/>
        <w:lang w:val="ko-KR"/>
      </w:rPr>
      <w:t>2</w:t>
    </w:r>
    <w:r w:rsidR="00794FEA" w:rsidRPr="00794FE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2D18" w14:textId="77777777" w:rsidR="00BA689A" w:rsidRDefault="00BA689A" w:rsidP="00503B0A">
      <w:pPr>
        <w:spacing w:after="0" w:line="240" w:lineRule="auto"/>
      </w:pPr>
      <w:r>
        <w:separator/>
      </w:r>
    </w:p>
  </w:footnote>
  <w:footnote w:type="continuationSeparator" w:id="0">
    <w:p w14:paraId="526B76BF" w14:textId="77777777" w:rsidR="00BA689A" w:rsidRDefault="00BA689A" w:rsidP="00503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ACDC" w14:textId="53218019" w:rsidR="009170D8" w:rsidRPr="003837FB" w:rsidRDefault="003837FB" w:rsidP="00D02C2B">
    <w:pPr>
      <w:pBdr>
        <w:bottom w:val="single" w:sz="6" w:space="1" w:color="auto"/>
      </w:pBdr>
      <w:jc w:val="right"/>
      <w:rPr>
        <w:rFonts w:ascii="나눔스퀘어 Bold" w:eastAsia="나눔스퀘어 Bold" w:hAnsi="나눔스퀘어 Bold"/>
      </w:rPr>
    </w:pPr>
    <w:r>
      <w:rPr>
        <w:rFonts w:ascii="나눔스퀘어 Bold" w:eastAsia="나눔스퀘어 Bold" w:hAnsi="나눔스퀘어 Bold" w:hint="eastAsia"/>
      </w:rPr>
      <w:t>{{DOC_PREFIX}}-IS-102 정보자산 관리 절차서 (</w:t>
    </w:r>
    <w:proofErr w:type="gramStart"/>
    <w:r>
      <w:rPr>
        <w:rFonts w:ascii="나눔스퀘어 Bold" w:eastAsia="나눔스퀘어 Bold" w:hAnsi="나눔스퀘어 Bold" w:hint="eastAsia"/>
      </w:rPr>
      <w:t>개정번호 :</w:t>
    </w:r>
    <w:proofErr w:type="gramEnd"/>
    <w:r>
      <w:rPr>
        <w:rFonts w:ascii="나눔스퀘어 Bold" w:eastAsia="나눔스퀘어 Bold" w:hAnsi="나눔스퀘어 Bold" w:hint="eastAsia"/>
      </w:rPr>
      <w:t xml:space="preserv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A43"/>
    <w:multiLevelType w:val="hybridMultilevel"/>
    <w:tmpl w:val="A2E0FD54"/>
    <w:lvl w:ilvl="0" w:tplc="18525D84">
      <w:start w:val="1"/>
      <w:numFmt w:val="bullet"/>
      <w:suff w:val="space"/>
      <w:lvlText w:val=""/>
      <w:lvlJc w:val="left"/>
      <w:pPr>
        <w:ind w:left="0" w:firstLine="0"/>
      </w:pPr>
      <w:rPr>
        <w:rFonts w:ascii="Wingdings" w:hAnsi="Wingdings" w:hint="default"/>
      </w:rPr>
    </w:lvl>
    <w:lvl w:ilvl="1" w:tplc="2A2AD5C2">
      <w:start w:val="1"/>
      <w:numFmt w:val="decimal"/>
      <w:lvlText w:val="%2."/>
      <w:lvlJc w:val="left"/>
      <w:pPr>
        <w:tabs>
          <w:tab w:val="num" w:pos="1440"/>
        </w:tabs>
        <w:ind w:left="1440" w:hanging="360"/>
      </w:pPr>
    </w:lvl>
    <w:lvl w:ilvl="2" w:tplc="FDC27E4E">
      <w:start w:val="1"/>
      <w:numFmt w:val="decimal"/>
      <w:lvlText w:val="%3."/>
      <w:lvlJc w:val="left"/>
      <w:pPr>
        <w:tabs>
          <w:tab w:val="num" w:pos="2160"/>
        </w:tabs>
        <w:ind w:left="2160" w:hanging="360"/>
      </w:pPr>
    </w:lvl>
    <w:lvl w:ilvl="3" w:tplc="F27644F2">
      <w:start w:val="1"/>
      <w:numFmt w:val="decimal"/>
      <w:lvlText w:val="%4."/>
      <w:lvlJc w:val="left"/>
      <w:pPr>
        <w:tabs>
          <w:tab w:val="num" w:pos="2880"/>
        </w:tabs>
        <w:ind w:left="2880" w:hanging="360"/>
      </w:pPr>
    </w:lvl>
    <w:lvl w:ilvl="4" w:tplc="7036239E">
      <w:start w:val="1"/>
      <w:numFmt w:val="decimal"/>
      <w:lvlText w:val="%5."/>
      <w:lvlJc w:val="left"/>
      <w:pPr>
        <w:tabs>
          <w:tab w:val="num" w:pos="3600"/>
        </w:tabs>
        <w:ind w:left="3600" w:hanging="360"/>
      </w:pPr>
    </w:lvl>
    <w:lvl w:ilvl="5" w:tplc="DFB002C4">
      <w:start w:val="1"/>
      <w:numFmt w:val="decimal"/>
      <w:lvlText w:val="%6."/>
      <w:lvlJc w:val="left"/>
      <w:pPr>
        <w:tabs>
          <w:tab w:val="num" w:pos="4320"/>
        </w:tabs>
        <w:ind w:left="4320" w:hanging="360"/>
      </w:pPr>
    </w:lvl>
    <w:lvl w:ilvl="6" w:tplc="54ACA4D4">
      <w:start w:val="1"/>
      <w:numFmt w:val="decimal"/>
      <w:lvlText w:val="%7."/>
      <w:lvlJc w:val="left"/>
      <w:pPr>
        <w:tabs>
          <w:tab w:val="num" w:pos="5040"/>
        </w:tabs>
        <w:ind w:left="5040" w:hanging="360"/>
      </w:pPr>
    </w:lvl>
    <w:lvl w:ilvl="7" w:tplc="DECCE8CC">
      <w:start w:val="1"/>
      <w:numFmt w:val="decimal"/>
      <w:lvlText w:val="%8."/>
      <w:lvlJc w:val="left"/>
      <w:pPr>
        <w:tabs>
          <w:tab w:val="num" w:pos="5760"/>
        </w:tabs>
        <w:ind w:left="5760" w:hanging="360"/>
      </w:pPr>
    </w:lvl>
    <w:lvl w:ilvl="8" w:tplc="82A21C52">
      <w:start w:val="1"/>
      <w:numFmt w:val="decimal"/>
      <w:lvlText w:val="%9."/>
      <w:lvlJc w:val="left"/>
      <w:pPr>
        <w:tabs>
          <w:tab w:val="num" w:pos="6480"/>
        </w:tabs>
        <w:ind w:left="6480" w:hanging="360"/>
      </w:pPr>
    </w:lvl>
  </w:abstractNum>
  <w:abstractNum w:abstractNumId="1" w15:restartNumberingAfterBreak="0">
    <w:nsid w:val="226A0625"/>
    <w:multiLevelType w:val="hybridMultilevel"/>
    <w:tmpl w:val="A3740C84"/>
    <w:lvl w:ilvl="0" w:tplc="469636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75F2051"/>
    <w:multiLevelType w:val="hybridMultilevel"/>
    <w:tmpl w:val="91E0EB44"/>
    <w:lvl w:ilvl="0" w:tplc="558EA774">
      <w:start w:val="1"/>
      <w:numFmt w:val="decimal"/>
      <w:lvlText w:val="%1)"/>
      <w:lvlJc w:val="left"/>
      <w:pPr>
        <w:ind w:left="1060" w:hanging="36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3" w15:restartNumberingAfterBreak="0">
    <w:nsid w:val="2D67024A"/>
    <w:multiLevelType w:val="hybridMultilevel"/>
    <w:tmpl w:val="3FF8A222"/>
    <w:lvl w:ilvl="0" w:tplc="36F24A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45905FEB"/>
    <w:multiLevelType w:val="hybridMultilevel"/>
    <w:tmpl w:val="156C4B46"/>
    <w:lvl w:ilvl="0" w:tplc="DBA4E418">
      <w:numFmt w:val="decimal"/>
      <w:lvlText w:val="%1."/>
      <w:lvlJc w:val="left"/>
      <w:pPr>
        <w:ind w:left="760" w:hanging="360"/>
      </w:pPr>
      <w:rPr>
        <w:rFonts w:asciiTheme="majorHAnsi" w:eastAsiaTheme="majorEastAsia" w:hAnsiTheme="majorHAnsi" w:hint="default"/>
        <w:color w:val="auto"/>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1A277D5"/>
    <w:multiLevelType w:val="hybridMultilevel"/>
    <w:tmpl w:val="9496DC62"/>
    <w:lvl w:ilvl="0" w:tplc="50706E3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4B32AF5"/>
    <w:multiLevelType w:val="hybridMultilevel"/>
    <w:tmpl w:val="8CD64F4C"/>
    <w:lvl w:ilvl="0" w:tplc="ACCE0156">
      <w:start w:val="1"/>
      <w:numFmt w:val="bullet"/>
      <w:suff w:val="space"/>
      <w:lvlText w:val=""/>
      <w:lvlJc w:val="left"/>
      <w:pPr>
        <w:ind w:left="0" w:firstLine="0"/>
      </w:pPr>
      <w:rPr>
        <w:rFonts w:ascii="Wingdings" w:hAnsi="Wingdings" w:hint="default"/>
      </w:rPr>
    </w:lvl>
    <w:lvl w:ilvl="1" w:tplc="C086481E">
      <w:start w:val="1"/>
      <w:numFmt w:val="decimal"/>
      <w:lvlText w:val="%2."/>
      <w:lvlJc w:val="left"/>
      <w:pPr>
        <w:tabs>
          <w:tab w:val="num" w:pos="1440"/>
        </w:tabs>
        <w:ind w:left="1440" w:hanging="360"/>
      </w:pPr>
    </w:lvl>
    <w:lvl w:ilvl="2" w:tplc="F2AA2A2A">
      <w:start w:val="1"/>
      <w:numFmt w:val="decimal"/>
      <w:lvlText w:val="%3."/>
      <w:lvlJc w:val="left"/>
      <w:pPr>
        <w:tabs>
          <w:tab w:val="num" w:pos="2160"/>
        </w:tabs>
        <w:ind w:left="2160" w:hanging="360"/>
      </w:pPr>
    </w:lvl>
    <w:lvl w:ilvl="3" w:tplc="D14A8BBA">
      <w:start w:val="1"/>
      <w:numFmt w:val="decimal"/>
      <w:lvlText w:val="%4."/>
      <w:lvlJc w:val="left"/>
      <w:pPr>
        <w:tabs>
          <w:tab w:val="num" w:pos="2880"/>
        </w:tabs>
        <w:ind w:left="2880" w:hanging="360"/>
      </w:pPr>
    </w:lvl>
    <w:lvl w:ilvl="4" w:tplc="D3E8FF74">
      <w:start w:val="1"/>
      <w:numFmt w:val="decimal"/>
      <w:lvlText w:val="%5."/>
      <w:lvlJc w:val="left"/>
      <w:pPr>
        <w:tabs>
          <w:tab w:val="num" w:pos="3600"/>
        </w:tabs>
        <w:ind w:left="3600" w:hanging="360"/>
      </w:pPr>
    </w:lvl>
    <w:lvl w:ilvl="5" w:tplc="B16C083C">
      <w:start w:val="1"/>
      <w:numFmt w:val="decimal"/>
      <w:lvlText w:val="%6."/>
      <w:lvlJc w:val="left"/>
      <w:pPr>
        <w:tabs>
          <w:tab w:val="num" w:pos="4320"/>
        </w:tabs>
        <w:ind w:left="4320" w:hanging="360"/>
      </w:pPr>
    </w:lvl>
    <w:lvl w:ilvl="6" w:tplc="46104ACC">
      <w:start w:val="1"/>
      <w:numFmt w:val="decimal"/>
      <w:lvlText w:val="%7."/>
      <w:lvlJc w:val="left"/>
      <w:pPr>
        <w:tabs>
          <w:tab w:val="num" w:pos="5040"/>
        </w:tabs>
        <w:ind w:left="5040" w:hanging="360"/>
      </w:pPr>
    </w:lvl>
    <w:lvl w:ilvl="7" w:tplc="FD2C3240">
      <w:start w:val="1"/>
      <w:numFmt w:val="decimal"/>
      <w:lvlText w:val="%8."/>
      <w:lvlJc w:val="left"/>
      <w:pPr>
        <w:tabs>
          <w:tab w:val="num" w:pos="5760"/>
        </w:tabs>
        <w:ind w:left="5760" w:hanging="360"/>
      </w:pPr>
    </w:lvl>
    <w:lvl w:ilvl="8" w:tplc="13F62C98">
      <w:start w:val="1"/>
      <w:numFmt w:val="decimal"/>
      <w:lvlText w:val="%9."/>
      <w:lvlJc w:val="left"/>
      <w:pPr>
        <w:tabs>
          <w:tab w:val="num" w:pos="6480"/>
        </w:tabs>
        <w:ind w:left="6480" w:hanging="360"/>
      </w:pPr>
    </w:lvl>
  </w:abstractNum>
  <w:abstractNum w:abstractNumId="7" w15:restartNumberingAfterBreak="0">
    <w:nsid w:val="657E6C1E"/>
    <w:multiLevelType w:val="hybridMultilevel"/>
    <w:tmpl w:val="1CF6825E"/>
    <w:lvl w:ilvl="0" w:tplc="F00228A6">
      <w:start w:val="1"/>
      <w:numFmt w:val="bullet"/>
      <w:suff w:val="space"/>
      <w:lvlText w:val=""/>
      <w:lvlJc w:val="left"/>
      <w:pPr>
        <w:ind w:left="0" w:firstLine="0"/>
      </w:pPr>
      <w:rPr>
        <w:rFonts w:ascii="Wingdings" w:hAnsi="Wingdings" w:hint="default"/>
      </w:rPr>
    </w:lvl>
    <w:lvl w:ilvl="1" w:tplc="DAEADA44">
      <w:start w:val="1"/>
      <w:numFmt w:val="decimal"/>
      <w:lvlText w:val="%2."/>
      <w:lvlJc w:val="left"/>
      <w:pPr>
        <w:tabs>
          <w:tab w:val="num" w:pos="1440"/>
        </w:tabs>
        <w:ind w:left="1440" w:hanging="360"/>
      </w:pPr>
    </w:lvl>
    <w:lvl w:ilvl="2" w:tplc="263AF4BE">
      <w:start w:val="1"/>
      <w:numFmt w:val="decimal"/>
      <w:lvlText w:val="%3."/>
      <w:lvlJc w:val="left"/>
      <w:pPr>
        <w:tabs>
          <w:tab w:val="num" w:pos="2160"/>
        </w:tabs>
        <w:ind w:left="2160" w:hanging="360"/>
      </w:pPr>
    </w:lvl>
    <w:lvl w:ilvl="3" w:tplc="B0649C78">
      <w:start w:val="1"/>
      <w:numFmt w:val="decimal"/>
      <w:lvlText w:val="%4."/>
      <w:lvlJc w:val="left"/>
      <w:pPr>
        <w:tabs>
          <w:tab w:val="num" w:pos="2880"/>
        </w:tabs>
        <w:ind w:left="2880" w:hanging="360"/>
      </w:pPr>
    </w:lvl>
    <w:lvl w:ilvl="4" w:tplc="2F16E280">
      <w:start w:val="1"/>
      <w:numFmt w:val="decimal"/>
      <w:lvlText w:val="%5."/>
      <w:lvlJc w:val="left"/>
      <w:pPr>
        <w:tabs>
          <w:tab w:val="num" w:pos="3600"/>
        </w:tabs>
        <w:ind w:left="3600" w:hanging="360"/>
      </w:pPr>
    </w:lvl>
    <w:lvl w:ilvl="5" w:tplc="D13ED496">
      <w:start w:val="1"/>
      <w:numFmt w:val="decimal"/>
      <w:lvlText w:val="%6."/>
      <w:lvlJc w:val="left"/>
      <w:pPr>
        <w:tabs>
          <w:tab w:val="num" w:pos="4320"/>
        </w:tabs>
        <w:ind w:left="4320" w:hanging="360"/>
      </w:pPr>
    </w:lvl>
    <w:lvl w:ilvl="6" w:tplc="0876E694">
      <w:start w:val="1"/>
      <w:numFmt w:val="decimal"/>
      <w:lvlText w:val="%7."/>
      <w:lvlJc w:val="left"/>
      <w:pPr>
        <w:tabs>
          <w:tab w:val="num" w:pos="5040"/>
        </w:tabs>
        <w:ind w:left="5040" w:hanging="360"/>
      </w:pPr>
    </w:lvl>
    <w:lvl w:ilvl="7" w:tplc="6CC2E734">
      <w:start w:val="1"/>
      <w:numFmt w:val="decimal"/>
      <w:lvlText w:val="%8."/>
      <w:lvlJc w:val="left"/>
      <w:pPr>
        <w:tabs>
          <w:tab w:val="num" w:pos="5760"/>
        </w:tabs>
        <w:ind w:left="5760" w:hanging="360"/>
      </w:pPr>
    </w:lvl>
    <w:lvl w:ilvl="8" w:tplc="548ACBA8">
      <w:start w:val="1"/>
      <w:numFmt w:val="decimal"/>
      <w:lvlText w:val="%9."/>
      <w:lvlJc w:val="left"/>
      <w:pPr>
        <w:tabs>
          <w:tab w:val="num" w:pos="6480"/>
        </w:tabs>
        <w:ind w:left="6480" w:hanging="360"/>
      </w:pPr>
    </w:lvl>
  </w:abstractNum>
  <w:abstractNum w:abstractNumId="8" w15:restartNumberingAfterBreak="0">
    <w:nsid w:val="79741CB1"/>
    <w:multiLevelType w:val="hybridMultilevel"/>
    <w:tmpl w:val="CF0CA77C"/>
    <w:lvl w:ilvl="0" w:tplc="ED1C07F6">
      <w:start w:val="2024"/>
      <w:numFmt w:val="bullet"/>
      <w:lvlText w:val="-"/>
      <w:lvlJc w:val="left"/>
      <w:pPr>
        <w:ind w:left="800" w:hanging="360"/>
      </w:pPr>
      <w:rPr>
        <w:rFonts w:ascii="나눔스퀘어" w:eastAsia="나눔스퀘어" w:hAnsi="나눔스퀘어" w:cs="나눔스퀘어"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2682571">
    <w:abstractNumId w:val="5"/>
  </w:num>
  <w:num w:numId="2" w16cid:durableId="531459969">
    <w:abstractNumId w:val="3"/>
  </w:num>
  <w:num w:numId="3" w16cid:durableId="811488464">
    <w:abstractNumId w:val="4"/>
  </w:num>
  <w:num w:numId="4" w16cid:durableId="1684817251">
    <w:abstractNumId w:val="2"/>
  </w:num>
  <w:num w:numId="5" w16cid:durableId="518348149">
    <w:abstractNumId w:val="1"/>
  </w:num>
  <w:num w:numId="6" w16cid:durableId="1883636865">
    <w:abstractNumId w:val="8"/>
  </w:num>
  <w:num w:numId="7" w16cid:durableId="6657858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003979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059447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attachedTemplate r:id="rId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67"/>
    <w:rsid w:val="000010BE"/>
    <w:rsid w:val="0000408E"/>
    <w:rsid w:val="00004B77"/>
    <w:rsid w:val="00005339"/>
    <w:rsid w:val="00005763"/>
    <w:rsid w:val="00006C76"/>
    <w:rsid w:val="000075E4"/>
    <w:rsid w:val="0000760C"/>
    <w:rsid w:val="00007AEF"/>
    <w:rsid w:val="000120A7"/>
    <w:rsid w:val="000139F8"/>
    <w:rsid w:val="000141EF"/>
    <w:rsid w:val="00014349"/>
    <w:rsid w:val="00016569"/>
    <w:rsid w:val="000175B0"/>
    <w:rsid w:val="000239F1"/>
    <w:rsid w:val="00026AD9"/>
    <w:rsid w:val="00026EE4"/>
    <w:rsid w:val="000271A0"/>
    <w:rsid w:val="00027586"/>
    <w:rsid w:val="000300A9"/>
    <w:rsid w:val="00030A4B"/>
    <w:rsid w:val="000312B3"/>
    <w:rsid w:val="000324B2"/>
    <w:rsid w:val="00035FE4"/>
    <w:rsid w:val="000364A3"/>
    <w:rsid w:val="0003793D"/>
    <w:rsid w:val="00037F45"/>
    <w:rsid w:val="00041866"/>
    <w:rsid w:val="00045E4B"/>
    <w:rsid w:val="00047B41"/>
    <w:rsid w:val="00047DD4"/>
    <w:rsid w:val="000503AF"/>
    <w:rsid w:val="00054248"/>
    <w:rsid w:val="00054690"/>
    <w:rsid w:val="00054EC9"/>
    <w:rsid w:val="00054EED"/>
    <w:rsid w:val="00057B8C"/>
    <w:rsid w:val="00060702"/>
    <w:rsid w:val="00062D69"/>
    <w:rsid w:val="00063F26"/>
    <w:rsid w:val="00064692"/>
    <w:rsid w:val="000673CC"/>
    <w:rsid w:val="00070E37"/>
    <w:rsid w:val="00070F48"/>
    <w:rsid w:val="00071CB0"/>
    <w:rsid w:val="00072028"/>
    <w:rsid w:val="00072AFB"/>
    <w:rsid w:val="00073BAC"/>
    <w:rsid w:val="00074151"/>
    <w:rsid w:val="00074440"/>
    <w:rsid w:val="000749B5"/>
    <w:rsid w:val="00075DF8"/>
    <w:rsid w:val="000770D1"/>
    <w:rsid w:val="000770E8"/>
    <w:rsid w:val="0007722C"/>
    <w:rsid w:val="00080DC9"/>
    <w:rsid w:val="00082A3C"/>
    <w:rsid w:val="00084992"/>
    <w:rsid w:val="00085DBF"/>
    <w:rsid w:val="00086E3B"/>
    <w:rsid w:val="000900DF"/>
    <w:rsid w:val="00090396"/>
    <w:rsid w:val="000903C8"/>
    <w:rsid w:val="00090E6D"/>
    <w:rsid w:val="00091CEB"/>
    <w:rsid w:val="00094DE0"/>
    <w:rsid w:val="00095268"/>
    <w:rsid w:val="00095674"/>
    <w:rsid w:val="000959FF"/>
    <w:rsid w:val="00096730"/>
    <w:rsid w:val="0009762F"/>
    <w:rsid w:val="000A0F50"/>
    <w:rsid w:val="000A1163"/>
    <w:rsid w:val="000A3052"/>
    <w:rsid w:val="000A39E1"/>
    <w:rsid w:val="000A7FA1"/>
    <w:rsid w:val="000B0E6C"/>
    <w:rsid w:val="000B426F"/>
    <w:rsid w:val="000B42CD"/>
    <w:rsid w:val="000B5436"/>
    <w:rsid w:val="000B6523"/>
    <w:rsid w:val="000B6C1B"/>
    <w:rsid w:val="000B7CDE"/>
    <w:rsid w:val="000C248F"/>
    <w:rsid w:val="000C79B8"/>
    <w:rsid w:val="000D139C"/>
    <w:rsid w:val="000D6B95"/>
    <w:rsid w:val="000D75E6"/>
    <w:rsid w:val="000E2C80"/>
    <w:rsid w:val="000E7A44"/>
    <w:rsid w:val="000F2BFA"/>
    <w:rsid w:val="000F3789"/>
    <w:rsid w:val="000F5051"/>
    <w:rsid w:val="000F7514"/>
    <w:rsid w:val="0010067D"/>
    <w:rsid w:val="00102D1B"/>
    <w:rsid w:val="001040A4"/>
    <w:rsid w:val="001044E5"/>
    <w:rsid w:val="001048CE"/>
    <w:rsid w:val="00104A68"/>
    <w:rsid w:val="00104B80"/>
    <w:rsid w:val="001066FB"/>
    <w:rsid w:val="00115D06"/>
    <w:rsid w:val="001165D4"/>
    <w:rsid w:val="00117F35"/>
    <w:rsid w:val="0012082F"/>
    <w:rsid w:val="0012107D"/>
    <w:rsid w:val="001217E8"/>
    <w:rsid w:val="00122F06"/>
    <w:rsid w:val="00125B2F"/>
    <w:rsid w:val="001274F0"/>
    <w:rsid w:val="001275EB"/>
    <w:rsid w:val="00131254"/>
    <w:rsid w:val="00132426"/>
    <w:rsid w:val="001331AB"/>
    <w:rsid w:val="00133834"/>
    <w:rsid w:val="001410AE"/>
    <w:rsid w:val="00142922"/>
    <w:rsid w:val="00144C27"/>
    <w:rsid w:val="001507C2"/>
    <w:rsid w:val="00152385"/>
    <w:rsid w:val="00152F78"/>
    <w:rsid w:val="00154843"/>
    <w:rsid w:val="001566C3"/>
    <w:rsid w:val="00157577"/>
    <w:rsid w:val="0016132F"/>
    <w:rsid w:val="001624D1"/>
    <w:rsid w:val="00162DA4"/>
    <w:rsid w:val="001631D7"/>
    <w:rsid w:val="00164B32"/>
    <w:rsid w:val="00165169"/>
    <w:rsid w:val="0016643C"/>
    <w:rsid w:val="00171854"/>
    <w:rsid w:val="00171D71"/>
    <w:rsid w:val="0017246F"/>
    <w:rsid w:val="001737CB"/>
    <w:rsid w:val="001755AD"/>
    <w:rsid w:val="00175C48"/>
    <w:rsid w:val="0017615D"/>
    <w:rsid w:val="001763EC"/>
    <w:rsid w:val="00176F5E"/>
    <w:rsid w:val="00181009"/>
    <w:rsid w:val="001811AA"/>
    <w:rsid w:val="001816ED"/>
    <w:rsid w:val="001830EB"/>
    <w:rsid w:val="0018473D"/>
    <w:rsid w:val="00184BC7"/>
    <w:rsid w:val="00185C42"/>
    <w:rsid w:val="0018708D"/>
    <w:rsid w:val="001900E5"/>
    <w:rsid w:val="00192405"/>
    <w:rsid w:val="00194DBE"/>
    <w:rsid w:val="00194F67"/>
    <w:rsid w:val="00195294"/>
    <w:rsid w:val="00195593"/>
    <w:rsid w:val="00195E91"/>
    <w:rsid w:val="001A12B1"/>
    <w:rsid w:val="001A4C28"/>
    <w:rsid w:val="001A547C"/>
    <w:rsid w:val="001A5DC3"/>
    <w:rsid w:val="001A67B6"/>
    <w:rsid w:val="001A7EE1"/>
    <w:rsid w:val="001B0DAB"/>
    <w:rsid w:val="001B2C41"/>
    <w:rsid w:val="001B511A"/>
    <w:rsid w:val="001B5AA8"/>
    <w:rsid w:val="001C0930"/>
    <w:rsid w:val="001C0C7D"/>
    <w:rsid w:val="001C1822"/>
    <w:rsid w:val="001C2B81"/>
    <w:rsid w:val="001C4007"/>
    <w:rsid w:val="001C61BC"/>
    <w:rsid w:val="001C72C3"/>
    <w:rsid w:val="001D10F1"/>
    <w:rsid w:val="001D127D"/>
    <w:rsid w:val="001D6D26"/>
    <w:rsid w:val="001D70BE"/>
    <w:rsid w:val="001E1213"/>
    <w:rsid w:val="001E195E"/>
    <w:rsid w:val="001E2269"/>
    <w:rsid w:val="001E2875"/>
    <w:rsid w:val="001E5BA5"/>
    <w:rsid w:val="001E6B7C"/>
    <w:rsid w:val="001F0F94"/>
    <w:rsid w:val="001F58C7"/>
    <w:rsid w:val="001F7127"/>
    <w:rsid w:val="001F7821"/>
    <w:rsid w:val="00200522"/>
    <w:rsid w:val="00202BBE"/>
    <w:rsid w:val="0020370C"/>
    <w:rsid w:val="00204B81"/>
    <w:rsid w:val="00205129"/>
    <w:rsid w:val="00205A3A"/>
    <w:rsid w:val="00205B05"/>
    <w:rsid w:val="00205D86"/>
    <w:rsid w:val="002067D9"/>
    <w:rsid w:val="00206A77"/>
    <w:rsid w:val="0020773B"/>
    <w:rsid w:val="00207EE9"/>
    <w:rsid w:val="00210DA2"/>
    <w:rsid w:val="00210EE0"/>
    <w:rsid w:val="00211733"/>
    <w:rsid w:val="0021197A"/>
    <w:rsid w:val="00211A9C"/>
    <w:rsid w:val="00213D4C"/>
    <w:rsid w:val="0021580D"/>
    <w:rsid w:val="00215B61"/>
    <w:rsid w:val="00216176"/>
    <w:rsid w:val="0021717F"/>
    <w:rsid w:val="00217A11"/>
    <w:rsid w:val="00217B08"/>
    <w:rsid w:val="00221FE2"/>
    <w:rsid w:val="002222FA"/>
    <w:rsid w:val="0022264B"/>
    <w:rsid w:val="00226A6B"/>
    <w:rsid w:val="00227644"/>
    <w:rsid w:val="002310B6"/>
    <w:rsid w:val="00234775"/>
    <w:rsid w:val="00234F94"/>
    <w:rsid w:val="002365D5"/>
    <w:rsid w:val="0023663D"/>
    <w:rsid w:val="0023711C"/>
    <w:rsid w:val="00237280"/>
    <w:rsid w:val="002378FC"/>
    <w:rsid w:val="00240A05"/>
    <w:rsid w:val="00243122"/>
    <w:rsid w:val="002433D3"/>
    <w:rsid w:val="0024353B"/>
    <w:rsid w:val="00243612"/>
    <w:rsid w:val="002446B3"/>
    <w:rsid w:val="00247676"/>
    <w:rsid w:val="00247A00"/>
    <w:rsid w:val="0025020A"/>
    <w:rsid w:val="00250C12"/>
    <w:rsid w:val="00250FEF"/>
    <w:rsid w:val="002512CB"/>
    <w:rsid w:val="00252A7B"/>
    <w:rsid w:val="00252BD1"/>
    <w:rsid w:val="00253CAA"/>
    <w:rsid w:val="002555C9"/>
    <w:rsid w:val="0026151F"/>
    <w:rsid w:val="0026174E"/>
    <w:rsid w:val="0026235E"/>
    <w:rsid w:val="0026433B"/>
    <w:rsid w:val="0026555C"/>
    <w:rsid w:val="002679F9"/>
    <w:rsid w:val="00267EED"/>
    <w:rsid w:val="0027076A"/>
    <w:rsid w:val="00275B8A"/>
    <w:rsid w:val="00276262"/>
    <w:rsid w:val="0027722E"/>
    <w:rsid w:val="00277943"/>
    <w:rsid w:val="00277FB7"/>
    <w:rsid w:val="0028061F"/>
    <w:rsid w:val="00283DD1"/>
    <w:rsid w:val="00290A37"/>
    <w:rsid w:val="00293701"/>
    <w:rsid w:val="0029754C"/>
    <w:rsid w:val="002A2148"/>
    <w:rsid w:val="002A26BD"/>
    <w:rsid w:val="002A31CE"/>
    <w:rsid w:val="002A46B1"/>
    <w:rsid w:val="002A5D73"/>
    <w:rsid w:val="002A694E"/>
    <w:rsid w:val="002A78E2"/>
    <w:rsid w:val="002A7F14"/>
    <w:rsid w:val="002B0A82"/>
    <w:rsid w:val="002B2803"/>
    <w:rsid w:val="002B35A0"/>
    <w:rsid w:val="002B3699"/>
    <w:rsid w:val="002B4D52"/>
    <w:rsid w:val="002B4FBB"/>
    <w:rsid w:val="002C227B"/>
    <w:rsid w:val="002C3811"/>
    <w:rsid w:val="002C39E6"/>
    <w:rsid w:val="002C4BF7"/>
    <w:rsid w:val="002C7080"/>
    <w:rsid w:val="002C7914"/>
    <w:rsid w:val="002C7BB4"/>
    <w:rsid w:val="002D108E"/>
    <w:rsid w:val="002D19B9"/>
    <w:rsid w:val="002D4485"/>
    <w:rsid w:val="002D5BD9"/>
    <w:rsid w:val="002D5C4E"/>
    <w:rsid w:val="002D5EFA"/>
    <w:rsid w:val="002E1C06"/>
    <w:rsid w:val="002E2031"/>
    <w:rsid w:val="002E22B1"/>
    <w:rsid w:val="002E6E56"/>
    <w:rsid w:val="002E71DE"/>
    <w:rsid w:val="002F101C"/>
    <w:rsid w:val="002F2050"/>
    <w:rsid w:val="002F21B5"/>
    <w:rsid w:val="002F2F58"/>
    <w:rsid w:val="002F7F86"/>
    <w:rsid w:val="00300E7A"/>
    <w:rsid w:val="00301E94"/>
    <w:rsid w:val="00303A76"/>
    <w:rsid w:val="003073E2"/>
    <w:rsid w:val="00310699"/>
    <w:rsid w:val="0031078C"/>
    <w:rsid w:val="00311152"/>
    <w:rsid w:val="00311654"/>
    <w:rsid w:val="0031338F"/>
    <w:rsid w:val="003133FD"/>
    <w:rsid w:val="00314325"/>
    <w:rsid w:val="0031740C"/>
    <w:rsid w:val="00320935"/>
    <w:rsid w:val="0032237A"/>
    <w:rsid w:val="00323B0B"/>
    <w:rsid w:val="0032584C"/>
    <w:rsid w:val="00326B69"/>
    <w:rsid w:val="0032767C"/>
    <w:rsid w:val="00327BE6"/>
    <w:rsid w:val="00327F4A"/>
    <w:rsid w:val="00337632"/>
    <w:rsid w:val="0034024F"/>
    <w:rsid w:val="00343CC7"/>
    <w:rsid w:val="00343D62"/>
    <w:rsid w:val="00345450"/>
    <w:rsid w:val="00345E16"/>
    <w:rsid w:val="003526DB"/>
    <w:rsid w:val="003531AA"/>
    <w:rsid w:val="003539B4"/>
    <w:rsid w:val="003543D2"/>
    <w:rsid w:val="003563B1"/>
    <w:rsid w:val="003601FF"/>
    <w:rsid w:val="00360C72"/>
    <w:rsid w:val="00361460"/>
    <w:rsid w:val="00361F06"/>
    <w:rsid w:val="003627F7"/>
    <w:rsid w:val="0036306F"/>
    <w:rsid w:val="003643EC"/>
    <w:rsid w:val="00371735"/>
    <w:rsid w:val="00371AE8"/>
    <w:rsid w:val="00371C24"/>
    <w:rsid w:val="0037314C"/>
    <w:rsid w:val="003755E8"/>
    <w:rsid w:val="00375636"/>
    <w:rsid w:val="00375C74"/>
    <w:rsid w:val="0038082E"/>
    <w:rsid w:val="00382B95"/>
    <w:rsid w:val="00382BA8"/>
    <w:rsid w:val="00383595"/>
    <w:rsid w:val="003837FB"/>
    <w:rsid w:val="00383C27"/>
    <w:rsid w:val="00385749"/>
    <w:rsid w:val="00386576"/>
    <w:rsid w:val="00386C5C"/>
    <w:rsid w:val="00387D46"/>
    <w:rsid w:val="003905FF"/>
    <w:rsid w:val="0039188A"/>
    <w:rsid w:val="00393D9F"/>
    <w:rsid w:val="00395FD6"/>
    <w:rsid w:val="003965C6"/>
    <w:rsid w:val="00397B6C"/>
    <w:rsid w:val="003A640C"/>
    <w:rsid w:val="003A6D2C"/>
    <w:rsid w:val="003B02FC"/>
    <w:rsid w:val="003B290A"/>
    <w:rsid w:val="003B355B"/>
    <w:rsid w:val="003B4DA6"/>
    <w:rsid w:val="003B4F7B"/>
    <w:rsid w:val="003B60BA"/>
    <w:rsid w:val="003B7373"/>
    <w:rsid w:val="003C1356"/>
    <w:rsid w:val="003C3EAF"/>
    <w:rsid w:val="003C3F38"/>
    <w:rsid w:val="003C3F93"/>
    <w:rsid w:val="003C522F"/>
    <w:rsid w:val="003C6820"/>
    <w:rsid w:val="003C74BA"/>
    <w:rsid w:val="003C753A"/>
    <w:rsid w:val="003C7770"/>
    <w:rsid w:val="003D2CF9"/>
    <w:rsid w:val="003D42F4"/>
    <w:rsid w:val="003D455D"/>
    <w:rsid w:val="003D4E2A"/>
    <w:rsid w:val="003D520F"/>
    <w:rsid w:val="003D7416"/>
    <w:rsid w:val="003E065B"/>
    <w:rsid w:val="003E181B"/>
    <w:rsid w:val="003E39D9"/>
    <w:rsid w:val="003E6111"/>
    <w:rsid w:val="003F50B1"/>
    <w:rsid w:val="003F5811"/>
    <w:rsid w:val="003F7FA5"/>
    <w:rsid w:val="00403876"/>
    <w:rsid w:val="0040418B"/>
    <w:rsid w:val="004072D2"/>
    <w:rsid w:val="00412D46"/>
    <w:rsid w:val="00412DEF"/>
    <w:rsid w:val="00420113"/>
    <w:rsid w:val="00420DAE"/>
    <w:rsid w:val="00421396"/>
    <w:rsid w:val="004213EF"/>
    <w:rsid w:val="00421D20"/>
    <w:rsid w:val="00422B1A"/>
    <w:rsid w:val="00424E97"/>
    <w:rsid w:val="00426211"/>
    <w:rsid w:val="00426CCD"/>
    <w:rsid w:val="0042757B"/>
    <w:rsid w:val="00427895"/>
    <w:rsid w:val="00427BB8"/>
    <w:rsid w:val="0043055E"/>
    <w:rsid w:val="00430AE3"/>
    <w:rsid w:val="004328C5"/>
    <w:rsid w:val="004330C8"/>
    <w:rsid w:val="00434FBE"/>
    <w:rsid w:val="00435181"/>
    <w:rsid w:val="00436D19"/>
    <w:rsid w:val="00441272"/>
    <w:rsid w:val="004460EF"/>
    <w:rsid w:val="00446637"/>
    <w:rsid w:val="0045067B"/>
    <w:rsid w:val="00452382"/>
    <w:rsid w:val="00455971"/>
    <w:rsid w:val="00456890"/>
    <w:rsid w:val="00460039"/>
    <w:rsid w:val="004604E4"/>
    <w:rsid w:val="004611E6"/>
    <w:rsid w:val="0046295D"/>
    <w:rsid w:val="0046347B"/>
    <w:rsid w:val="004645AC"/>
    <w:rsid w:val="0046588B"/>
    <w:rsid w:val="00472FC5"/>
    <w:rsid w:val="0047487D"/>
    <w:rsid w:val="00476EBB"/>
    <w:rsid w:val="004777CE"/>
    <w:rsid w:val="00477834"/>
    <w:rsid w:val="00480181"/>
    <w:rsid w:val="0048397A"/>
    <w:rsid w:val="00483BAD"/>
    <w:rsid w:val="00497852"/>
    <w:rsid w:val="004A07E1"/>
    <w:rsid w:val="004A5B9A"/>
    <w:rsid w:val="004A6CA3"/>
    <w:rsid w:val="004A6D4D"/>
    <w:rsid w:val="004B00F6"/>
    <w:rsid w:val="004B1DA8"/>
    <w:rsid w:val="004B3068"/>
    <w:rsid w:val="004B460F"/>
    <w:rsid w:val="004B4B0B"/>
    <w:rsid w:val="004B52C5"/>
    <w:rsid w:val="004B6437"/>
    <w:rsid w:val="004C10EA"/>
    <w:rsid w:val="004C147F"/>
    <w:rsid w:val="004C186E"/>
    <w:rsid w:val="004C463C"/>
    <w:rsid w:val="004C5F23"/>
    <w:rsid w:val="004D5537"/>
    <w:rsid w:val="004D5EDE"/>
    <w:rsid w:val="004D7584"/>
    <w:rsid w:val="004E0E8C"/>
    <w:rsid w:val="004E1372"/>
    <w:rsid w:val="004E22DA"/>
    <w:rsid w:val="004E2631"/>
    <w:rsid w:val="004E424F"/>
    <w:rsid w:val="004E6239"/>
    <w:rsid w:val="004E6C46"/>
    <w:rsid w:val="004F1833"/>
    <w:rsid w:val="004F1A8F"/>
    <w:rsid w:val="004F39E7"/>
    <w:rsid w:val="004F496A"/>
    <w:rsid w:val="004F5A9E"/>
    <w:rsid w:val="004F6371"/>
    <w:rsid w:val="004F73B2"/>
    <w:rsid w:val="005019B4"/>
    <w:rsid w:val="00501A91"/>
    <w:rsid w:val="00503898"/>
    <w:rsid w:val="00503B0A"/>
    <w:rsid w:val="00503D66"/>
    <w:rsid w:val="0050448D"/>
    <w:rsid w:val="00504C15"/>
    <w:rsid w:val="00505764"/>
    <w:rsid w:val="00505F19"/>
    <w:rsid w:val="00507951"/>
    <w:rsid w:val="00510AF9"/>
    <w:rsid w:val="005130E5"/>
    <w:rsid w:val="00513950"/>
    <w:rsid w:val="005143DF"/>
    <w:rsid w:val="00515136"/>
    <w:rsid w:val="00517271"/>
    <w:rsid w:val="00520763"/>
    <w:rsid w:val="00521DA0"/>
    <w:rsid w:val="00522293"/>
    <w:rsid w:val="0052245F"/>
    <w:rsid w:val="0052367D"/>
    <w:rsid w:val="0052411F"/>
    <w:rsid w:val="00526E8E"/>
    <w:rsid w:val="0052715A"/>
    <w:rsid w:val="00527FBC"/>
    <w:rsid w:val="00532CB2"/>
    <w:rsid w:val="005345DF"/>
    <w:rsid w:val="0053675C"/>
    <w:rsid w:val="00536E52"/>
    <w:rsid w:val="005464F3"/>
    <w:rsid w:val="00551894"/>
    <w:rsid w:val="00552006"/>
    <w:rsid w:val="00561DD5"/>
    <w:rsid w:val="0056382E"/>
    <w:rsid w:val="00563F8D"/>
    <w:rsid w:val="00564E82"/>
    <w:rsid w:val="00567ECB"/>
    <w:rsid w:val="00570992"/>
    <w:rsid w:val="0057139E"/>
    <w:rsid w:val="005714CF"/>
    <w:rsid w:val="005726C1"/>
    <w:rsid w:val="00572CF6"/>
    <w:rsid w:val="005734F4"/>
    <w:rsid w:val="00573555"/>
    <w:rsid w:val="00573846"/>
    <w:rsid w:val="00575D22"/>
    <w:rsid w:val="0057611A"/>
    <w:rsid w:val="00577653"/>
    <w:rsid w:val="005815DE"/>
    <w:rsid w:val="00581CB2"/>
    <w:rsid w:val="00583450"/>
    <w:rsid w:val="005834CB"/>
    <w:rsid w:val="0058458C"/>
    <w:rsid w:val="00585378"/>
    <w:rsid w:val="00592DE9"/>
    <w:rsid w:val="00592E17"/>
    <w:rsid w:val="005934B2"/>
    <w:rsid w:val="00593B8C"/>
    <w:rsid w:val="005950D6"/>
    <w:rsid w:val="00595EC2"/>
    <w:rsid w:val="00597EF6"/>
    <w:rsid w:val="005A205E"/>
    <w:rsid w:val="005A3083"/>
    <w:rsid w:val="005A34F9"/>
    <w:rsid w:val="005A4F70"/>
    <w:rsid w:val="005A5D5C"/>
    <w:rsid w:val="005A5F21"/>
    <w:rsid w:val="005B0C56"/>
    <w:rsid w:val="005B16D3"/>
    <w:rsid w:val="005B3332"/>
    <w:rsid w:val="005C312E"/>
    <w:rsid w:val="005C32D4"/>
    <w:rsid w:val="005C3ECC"/>
    <w:rsid w:val="005C5BB4"/>
    <w:rsid w:val="005C64FC"/>
    <w:rsid w:val="005D1338"/>
    <w:rsid w:val="005D1CD7"/>
    <w:rsid w:val="005D2E82"/>
    <w:rsid w:val="005D3E34"/>
    <w:rsid w:val="005D7F79"/>
    <w:rsid w:val="005E02A1"/>
    <w:rsid w:val="005E03A5"/>
    <w:rsid w:val="005E1FF5"/>
    <w:rsid w:val="005E22E1"/>
    <w:rsid w:val="005E50A5"/>
    <w:rsid w:val="005E598F"/>
    <w:rsid w:val="005E5C9E"/>
    <w:rsid w:val="005E74AB"/>
    <w:rsid w:val="005F0CA0"/>
    <w:rsid w:val="005F172F"/>
    <w:rsid w:val="005F2531"/>
    <w:rsid w:val="005F2C59"/>
    <w:rsid w:val="005F34AC"/>
    <w:rsid w:val="005F4ADA"/>
    <w:rsid w:val="005F7449"/>
    <w:rsid w:val="005F79B0"/>
    <w:rsid w:val="00605779"/>
    <w:rsid w:val="00605982"/>
    <w:rsid w:val="0060632C"/>
    <w:rsid w:val="00606915"/>
    <w:rsid w:val="00606BA6"/>
    <w:rsid w:val="0060743B"/>
    <w:rsid w:val="006074FA"/>
    <w:rsid w:val="00607590"/>
    <w:rsid w:val="00607904"/>
    <w:rsid w:val="00607A28"/>
    <w:rsid w:val="00610DF9"/>
    <w:rsid w:val="00614A5F"/>
    <w:rsid w:val="0061644A"/>
    <w:rsid w:val="00617F3F"/>
    <w:rsid w:val="00620E6B"/>
    <w:rsid w:val="00621A53"/>
    <w:rsid w:val="0062259B"/>
    <w:rsid w:val="0062296E"/>
    <w:rsid w:val="00622DCE"/>
    <w:rsid w:val="00623D74"/>
    <w:rsid w:val="0062584D"/>
    <w:rsid w:val="00625FCC"/>
    <w:rsid w:val="0062649B"/>
    <w:rsid w:val="00626BA3"/>
    <w:rsid w:val="006277E2"/>
    <w:rsid w:val="00630A0C"/>
    <w:rsid w:val="00630AFA"/>
    <w:rsid w:val="00634029"/>
    <w:rsid w:val="00634692"/>
    <w:rsid w:val="00634A7D"/>
    <w:rsid w:val="0063555F"/>
    <w:rsid w:val="0063605C"/>
    <w:rsid w:val="0063651C"/>
    <w:rsid w:val="0064010D"/>
    <w:rsid w:val="00640210"/>
    <w:rsid w:val="0064125B"/>
    <w:rsid w:val="0064191B"/>
    <w:rsid w:val="00641BAA"/>
    <w:rsid w:val="00642493"/>
    <w:rsid w:val="006425BA"/>
    <w:rsid w:val="00643E2B"/>
    <w:rsid w:val="00643F41"/>
    <w:rsid w:val="0064413A"/>
    <w:rsid w:val="00645DCF"/>
    <w:rsid w:val="00646483"/>
    <w:rsid w:val="00652437"/>
    <w:rsid w:val="006536A2"/>
    <w:rsid w:val="00656EE5"/>
    <w:rsid w:val="006577AF"/>
    <w:rsid w:val="00660B33"/>
    <w:rsid w:val="0066284F"/>
    <w:rsid w:val="00662E85"/>
    <w:rsid w:val="00665439"/>
    <w:rsid w:val="00670892"/>
    <w:rsid w:val="00672461"/>
    <w:rsid w:val="00673E43"/>
    <w:rsid w:val="006741F4"/>
    <w:rsid w:val="00675362"/>
    <w:rsid w:val="00675ACA"/>
    <w:rsid w:val="0068052E"/>
    <w:rsid w:val="00682048"/>
    <w:rsid w:val="00687367"/>
    <w:rsid w:val="006900E3"/>
    <w:rsid w:val="00691413"/>
    <w:rsid w:val="006930F1"/>
    <w:rsid w:val="0069352B"/>
    <w:rsid w:val="006949CE"/>
    <w:rsid w:val="006963BD"/>
    <w:rsid w:val="00697370"/>
    <w:rsid w:val="006A0561"/>
    <w:rsid w:val="006A1087"/>
    <w:rsid w:val="006A1FDB"/>
    <w:rsid w:val="006A6E1B"/>
    <w:rsid w:val="006A78C7"/>
    <w:rsid w:val="006B3CE4"/>
    <w:rsid w:val="006B5EDB"/>
    <w:rsid w:val="006B7C5F"/>
    <w:rsid w:val="006C1482"/>
    <w:rsid w:val="006C20C3"/>
    <w:rsid w:val="006C2981"/>
    <w:rsid w:val="006C35BB"/>
    <w:rsid w:val="006C5D53"/>
    <w:rsid w:val="006C6253"/>
    <w:rsid w:val="006C70C9"/>
    <w:rsid w:val="006C730C"/>
    <w:rsid w:val="006D0CC7"/>
    <w:rsid w:val="006D41CC"/>
    <w:rsid w:val="006D4BD4"/>
    <w:rsid w:val="006E03E0"/>
    <w:rsid w:val="006E143F"/>
    <w:rsid w:val="006E4F7A"/>
    <w:rsid w:val="006E6743"/>
    <w:rsid w:val="006E6DE1"/>
    <w:rsid w:val="006E7481"/>
    <w:rsid w:val="006E7D04"/>
    <w:rsid w:val="006F2812"/>
    <w:rsid w:val="006F37FB"/>
    <w:rsid w:val="006F5FAA"/>
    <w:rsid w:val="006F7525"/>
    <w:rsid w:val="007026B6"/>
    <w:rsid w:val="0070281C"/>
    <w:rsid w:val="007031EA"/>
    <w:rsid w:val="00704E27"/>
    <w:rsid w:val="00705CDB"/>
    <w:rsid w:val="00707223"/>
    <w:rsid w:val="00710815"/>
    <w:rsid w:val="00711E99"/>
    <w:rsid w:val="007141F4"/>
    <w:rsid w:val="007150B0"/>
    <w:rsid w:val="00715E0B"/>
    <w:rsid w:val="00716DB2"/>
    <w:rsid w:val="00720602"/>
    <w:rsid w:val="00720ADB"/>
    <w:rsid w:val="00720F19"/>
    <w:rsid w:val="0072300E"/>
    <w:rsid w:val="00724EA6"/>
    <w:rsid w:val="00726314"/>
    <w:rsid w:val="007268DA"/>
    <w:rsid w:val="007272F0"/>
    <w:rsid w:val="00727715"/>
    <w:rsid w:val="00727A16"/>
    <w:rsid w:val="00730C19"/>
    <w:rsid w:val="00731BD1"/>
    <w:rsid w:val="00732254"/>
    <w:rsid w:val="00732422"/>
    <w:rsid w:val="00732E89"/>
    <w:rsid w:val="007331A6"/>
    <w:rsid w:val="007333BF"/>
    <w:rsid w:val="00733E5F"/>
    <w:rsid w:val="00734518"/>
    <w:rsid w:val="007347DD"/>
    <w:rsid w:val="00735736"/>
    <w:rsid w:val="00740C68"/>
    <w:rsid w:val="00741059"/>
    <w:rsid w:val="00741E17"/>
    <w:rsid w:val="00742980"/>
    <w:rsid w:val="007439D4"/>
    <w:rsid w:val="00744907"/>
    <w:rsid w:val="00747106"/>
    <w:rsid w:val="007501E2"/>
    <w:rsid w:val="00751342"/>
    <w:rsid w:val="0075282D"/>
    <w:rsid w:val="00752BE0"/>
    <w:rsid w:val="00753297"/>
    <w:rsid w:val="007545C1"/>
    <w:rsid w:val="0075550E"/>
    <w:rsid w:val="00756CAC"/>
    <w:rsid w:val="0075739D"/>
    <w:rsid w:val="00760264"/>
    <w:rsid w:val="007619C6"/>
    <w:rsid w:val="00763D59"/>
    <w:rsid w:val="00766FE6"/>
    <w:rsid w:val="00767338"/>
    <w:rsid w:val="00772E45"/>
    <w:rsid w:val="007747BF"/>
    <w:rsid w:val="007751FC"/>
    <w:rsid w:val="00775412"/>
    <w:rsid w:val="007763EA"/>
    <w:rsid w:val="00780294"/>
    <w:rsid w:val="007817D2"/>
    <w:rsid w:val="0078342C"/>
    <w:rsid w:val="0078469F"/>
    <w:rsid w:val="00785260"/>
    <w:rsid w:val="0078554A"/>
    <w:rsid w:val="0078670A"/>
    <w:rsid w:val="00790794"/>
    <w:rsid w:val="00790A99"/>
    <w:rsid w:val="00791047"/>
    <w:rsid w:val="00793475"/>
    <w:rsid w:val="00794FEA"/>
    <w:rsid w:val="0079586E"/>
    <w:rsid w:val="007A0398"/>
    <w:rsid w:val="007A1C2D"/>
    <w:rsid w:val="007A20E0"/>
    <w:rsid w:val="007A27D8"/>
    <w:rsid w:val="007A3DD1"/>
    <w:rsid w:val="007A4967"/>
    <w:rsid w:val="007A4D91"/>
    <w:rsid w:val="007A57C5"/>
    <w:rsid w:val="007A69BC"/>
    <w:rsid w:val="007B03FD"/>
    <w:rsid w:val="007B121A"/>
    <w:rsid w:val="007B17EB"/>
    <w:rsid w:val="007B28CB"/>
    <w:rsid w:val="007B2B5C"/>
    <w:rsid w:val="007B344F"/>
    <w:rsid w:val="007B3CA4"/>
    <w:rsid w:val="007B51C0"/>
    <w:rsid w:val="007B57A4"/>
    <w:rsid w:val="007C079C"/>
    <w:rsid w:val="007C1A57"/>
    <w:rsid w:val="007C4142"/>
    <w:rsid w:val="007C4D12"/>
    <w:rsid w:val="007C4DAA"/>
    <w:rsid w:val="007C54CD"/>
    <w:rsid w:val="007C7A60"/>
    <w:rsid w:val="007C7EA0"/>
    <w:rsid w:val="007D459B"/>
    <w:rsid w:val="007D5844"/>
    <w:rsid w:val="007E31C7"/>
    <w:rsid w:val="007E48D3"/>
    <w:rsid w:val="007E5D24"/>
    <w:rsid w:val="007E6C17"/>
    <w:rsid w:val="007F103A"/>
    <w:rsid w:val="007F6CFD"/>
    <w:rsid w:val="007F6DF5"/>
    <w:rsid w:val="007F7428"/>
    <w:rsid w:val="008003E3"/>
    <w:rsid w:val="00802012"/>
    <w:rsid w:val="0080401B"/>
    <w:rsid w:val="00805C1C"/>
    <w:rsid w:val="00806C18"/>
    <w:rsid w:val="008101B8"/>
    <w:rsid w:val="0081630C"/>
    <w:rsid w:val="008179B0"/>
    <w:rsid w:val="00817ECE"/>
    <w:rsid w:val="00820002"/>
    <w:rsid w:val="00820FFD"/>
    <w:rsid w:val="008233A7"/>
    <w:rsid w:val="00825A92"/>
    <w:rsid w:val="008308B6"/>
    <w:rsid w:val="008311F1"/>
    <w:rsid w:val="00832261"/>
    <w:rsid w:val="00832358"/>
    <w:rsid w:val="00832809"/>
    <w:rsid w:val="00833E08"/>
    <w:rsid w:val="0083488D"/>
    <w:rsid w:val="008352EC"/>
    <w:rsid w:val="0083693D"/>
    <w:rsid w:val="008379F5"/>
    <w:rsid w:val="00837F53"/>
    <w:rsid w:val="00840163"/>
    <w:rsid w:val="008436BD"/>
    <w:rsid w:val="008447BB"/>
    <w:rsid w:val="008458D3"/>
    <w:rsid w:val="00847B4F"/>
    <w:rsid w:val="00850234"/>
    <w:rsid w:val="0085211F"/>
    <w:rsid w:val="00853326"/>
    <w:rsid w:val="00853C4D"/>
    <w:rsid w:val="008550AC"/>
    <w:rsid w:val="00856968"/>
    <w:rsid w:val="00857AAF"/>
    <w:rsid w:val="00861180"/>
    <w:rsid w:val="00861D1D"/>
    <w:rsid w:val="00862DEF"/>
    <w:rsid w:val="00864B0F"/>
    <w:rsid w:val="00865159"/>
    <w:rsid w:val="008659EB"/>
    <w:rsid w:val="00865F19"/>
    <w:rsid w:val="00867BBE"/>
    <w:rsid w:val="0087005B"/>
    <w:rsid w:val="0087097B"/>
    <w:rsid w:val="008710D3"/>
    <w:rsid w:val="008718C4"/>
    <w:rsid w:val="00871CA4"/>
    <w:rsid w:val="00873DB0"/>
    <w:rsid w:val="00877AEB"/>
    <w:rsid w:val="00881C6E"/>
    <w:rsid w:val="0088234F"/>
    <w:rsid w:val="00882FA4"/>
    <w:rsid w:val="00884706"/>
    <w:rsid w:val="00886041"/>
    <w:rsid w:val="008864C6"/>
    <w:rsid w:val="00886AB5"/>
    <w:rsid w:val="00890640"/>
    <w:rsid w:val="00890E06"/>
    <w:rsid w:val="00893E6E"/>
    <w:rsid w:val="00896D51"/>
    <w:rsid w:val="00896E09"/>
    <w:rsid w:val="00897640"/>
    <w:rsid w:val="008A0285"/>
    <w:rsid w:val="008A0486"/>
    <w:rsid w:val="008A349C"/>
    <w:rsid w:val="008A3979"/>
    <w:rsid w:val="008A3AA8"/>
    <w:rsid w:val="008A4265"/>
    <w:rsid w:val="008A7AF7"/>
    <w:rsid w:val="008B211C"/>
    <w:rsid w:val="008B25E0"/>
    <w:rsid w:val="008B313A"/>
    <w:rsid w:val="008B425C"/>
    <w:rsid w:val="008B5848"/>
    <w:rsid w:val="008B71E8"/>
    <w:rsid w:val="008C03E8"/>
    <w:rsid w:val="008C32EC"/>
    <w:rsid w:val="008C3377"/>
    <w:rsid w:val="008C4304"/>
    <w:rsid w:val="008C46EE"/>
    <w:rsid w:val="008C6E22"/>
    <w:rsid w:val="008D16A1"/>
    <w:rsid w:val="008D1775"/>
    <w:rsid w:val="008D18BE"/>
    <w:rsid w:val="008D3029"/>
    <w:rsid w:val="008D5103"/>
    <w:rsid w:val="008D5971"/>
    <w:rsid w:val="008D5AD5"/>
    <w:rsid w:val="008E0F90"/>
    <w:rsid w:val="008E3E9B"/>
    <w:rsid w:val="008E450A"/>
    <w:rsid w:val="008E4602"/>
    <w:rsid w:val="008E5070"/>
    <w:rsid w:val="008E5EF7"/>
    <w:rsid w:val="008E79F1"/>
    <w:rsid w:val="008E7B44"/>
    <w:rsid w:val="008F2C12"/>
    <w:rsid w:val="008F3C3C"/>
    <w:rsid w:val="008F3C45"/>
    <w:rsid w:val="008F4091"/>
    <w:rsid w:val="008F4A61"/>
    <w:rsid w:val="008F5EF5"/>
    <w:rsid w:val="008F68FA"/>
    <w:rsid w:val="00903005"/>
    <w:rsid w:val="009034EC"/>
    <w:rsid w:val="0090368F"/>
    <w:rsid w:val="00904C05"/>
    <w:rsid w:val="009053CD"/>
    <w:rsid w:val="009065A4"/>
    <w:rsid w:val="00907975"/>
    <w:rsid w:val="00910BA4"/>
    <w:rsid w:val="00912B0F"/>
    <w:rsid w:val="00914FBB"/>
    <w:rsid w:val="00916F47"/>
    <w:rsid w:val="00917087"/>
    <w:rsid w:val="009170D8"/>
    <w:rsid w:val="00917B95"/>
    <w:rsid w:val="00917D4F"/>
    <w:rsid w:val="00917D9C"/>
    <w:rsid w:val="00921284"/>
    <w:rsid w:val="009216E0"/>
    <w:rsid w:val="00923381"/>
    <w:rsid w:val="00926549"/>
    <w:rsid w:val="00926FF1"/>
    <w:rsid w:val="00927823"/>
    <w:rsid w:val="00927941"/>
    <w:rsid w:val="00933C73"/>
    <w:rsid w:val="0093429F"/>
    <w:rsid w:val="00935394"/>
    <w:rsid w:val="009364A0"/>
    <w:rsid w:val="00936664"/>
    <w:rsid w:val="00936C9C"/>
    <w:rsid w:val="00937D61"/>
    <w:rsid w:val="0094059D"/>
    <w:rsid w:val="00940C90"/>
    <w:rsid w:val="00944590"/>
    <w:rsid w:val="009473D1"/>
    <w:rsid w:val="0095134F"/>
    <w:rsid w:val="00954882"/>
    <w:rsid w:val="00954B89"/>
    <w:rsid w:val="00956579"/>
    <w:rsid w:val="00957B59"/>
    <w:rsid w:val="009617CC"/>
    <w:rsid w:val="00962A1E"/>
    <w:rsid w:val="00962D54"/>
    <w:rsid w:val="00963AC6"/>
    <w:rsid w:val="00963BD6"/>
    <w:rsid w:val="00963DC3"/>
    <w:rsid w:val="009640EB"/>
    <w:rsid w:val="00965404"/>
    <w:rsid w:val="00965462"/>
    <w:rsid w:val="00965972"/>
    <w:rsid w:val="00967F6D"/>
    <w:rsid w:val="0097142A"/>
    <w:rsid w:val="00973C44"/>
    <w:rsid w:val="00973C9B"/>
    <w:rsid w:val="00976890"/>
    <w:rsid w:val="009808E9"/>
    <w:rsid w:val="00981058"/>
    <w:rsid w:val="00983498"/>
    <w:rsid w:val="009879C4"/>
    <w:rsid w:val="00991A82"/>
    <w:rsid w:val="00994A0D"/>
    <w:rsid w:val="00995D89"/>
    <w:rsid w:val="009962F4"/>
    <w:rsid w:val="00996846"/>
    <w:rsid w:val="00997E32"/>
    <w:rsid w:val="009A0FB2"/>
    <w:rsid w:val="009A16BC"/>
    <w:rsid w:val="009A2205"/>
    <w:rsid w:val="009A3A61"/>
    <w:rsid w:val="009A427C"/>
    <w:rsid w:val="009A44EC"/>
    <w:rsid w:val="009A562F"/>
    <w:rsid w:val="009A69C9"/>
    <w:rsid w:val="009A6DB6"/>
    <w:rsid w:val="009B0E9B"/>
    <w:rsid w:val="009B15A0"/>
    <w:rsid w:val="009B3124"/>
    <w:rsid w:val="009B3274"/>
    <w:rsid w:val="009B51C2"/>
    <w:rsid w:val="009B7E92"/>
    <w:rsid w:val="009C06E2"/>
    <w:rsid w:val="009C346B"/>
    <w:rsid w:val="009C3DF3"/>
    <w:rsid w:val="009C4500"/>
    <w:rsid w:val="009C4582"/>
    <w:rsid w:val="009C48FB"/>
    <w:rsid w:val="009C55FF"/>
    <w:rsid w:val="009D2316"/>
    <w:rsid w:val="009D2BE3"/>
    <w:rsid w:val="009E12E4"/>
    <w:rsid w:val="009E6436"/>
    <w:rsid w:val="009F0072"/>
    <w:rsid w:val="009F06DF"/>
    <w:rsid w:val="009F3284"/>
    <w:rsid w:val="009F384F"/>
    <w:rsid w:val="009F4B6F"/>
    <w:rsid w:val="009F5DDD"/>
    <w:rsid w:val="009F615C"/>
    <w:rsid w:val="009F63CD"/>
    <w:rsid w:val="009F7898"/>
    <w:rsid w:val="009F7E68"/>
    <w:rsid w:val="00A000BA"/>
    <w:rsid w:val="00A00E5E"/>
    <w:rsid w:val="00A01E9A"/>
    <w:rsid w:val="00A0450C"/>
    <w:rsid w:val="00A047A9"/>
    <w:rsid w:val="00A10A3A"/>
    <w:rsid w:val="00A12A6C"/>
    <w:rsid w:val="00A22AF7"/>
    <w:rsid w:val="00A24091"/>
    <w:rsid w:val="00A2530B"/>
    <w:rsid w:val="00A26CBF"/>
    <w:rsid w:val="00A3087E"/>
    <w:rsid w:val="00A31896"/>
    <w:rsid w:val="00A32253"/>
    <w:rsid w:val="00A335AE"/>
    <w:rsid w:val="00A3489C"/>
    <w:rsid w:val="00A37C19"/>
    <w:rsid w:val="00A4351E"/>
    <w:rsid w:val="00A46008"/>
    <w:rsid w:val="00A4663B"/>
    <w:rsid w:val="00A52AC3"/>
    <w:rsid w:val="00A56A58"/>
    <w:rsid w:val="00A56B29"/>
    <w:rsid w:val="00A60626"/>
    <w:rsid w:val="00A62A8B"/>
    <w:rsid w:val="00A657A7"/>
    <w:rsid w:val="00A76A0D"/>
    <w:rsid w:val="00A77FC3"/>
    <w:rsid w:val="00A800D1"/>
    <w:rsid w:val="00A81B24"/>
    <w:rsid w:val="00A83742"/>
    <w:rsid w:val="00A84076"/>
    <w:rsid w:val="00A8618D"/>
    <w:rsid w:val="00A916E3"/>
    <w:rsid w:val="00A91A3B"/>
    <w:rsid w:val="00A91ABF"/>
    <w:rsid w:val="00A92816"/>
    <w:rsid w:val="00A96586"/>
    <w:rsid w:val="00A977F2"/>
    <w:rsid w:val="00A97FDE"/>
    <w:rsid w:val="00AA0A78"/>
    <w:rsid w:val="00AA2BA2"/>
    <w:rsid w:val="00AA42B3"/>
    <w:rsid w:val="00AA61DE"/>
    <w:rsid w:val="00AB0DAF"/>
    <w:rsid w:val="00AB2A50"/>
    <w:rsid w:val="00AB3067"/>
    <w:rsid w:val="00AB4A8A"/>
    <w:rsid w:val="00AB5749"/>
    <w:rsid w:val="00AC0961"/>
    <w:rsid w:val="00AC2100"/>
    <w:rsid w:val="00AC315F"/>
    <w:rsid w:val="00AC353C"/>
    <w:rsid w:val="00AC45FB"/>
    <w:rsid w:val="00AC6265"/>
    <w:rsid w:val="00AC64CB"/>
    <w:rsid w:val="00AC7439"/>
    <w:rsid w:val="00AD07A3"/>
    <w:rsid w:val="00AD24EB"/>
    <w:rsid w:val="00AD778D"/>
    <w:rsid w:val="00AE5527"/>
    <w:rsid w:val="00AE5BB6"/>
    <w:rsid w:val="00AE620C"/>
    <w:rsid w:val="00AF091D"/>
    <w:rsid w:val="00AF0D44"/>
    <w:rsid w:val="00AF0FD3"/>
    <w:rsid w:val="00AF1ABB"/>
    <w:rsid w:val="00AF1AEC"/>
    <w:rsid w:val="00AF265D"/>
    <w:rsid w:val="00AF482C"/>
    <w:rsid w:val="00B008BA"/>
    <w:rsid w:val="00B00E5C"/>
    <w:rsid w:val="00B02005"/>
    <w:rsid w:val="00B0244F"/>
    <w:rsid w:val="00B06480"/>
    <w:rsid w:val="00B064EB"/>
    <w:rsid w:val="00B112A9"/>
    <w:rsid w:val="00B11E8D"/>
    <w:rsid w:val="00B1420A"/>
    <w:rsid w:val="00B14857"/>
    <w:rsid w:val="00B172BA"/>
    <w:rsid w:val="00B23F48"/>
    <w:rsid w:val="00B23FE5"/>
    <w:rsid w:val="00B245C0"/>
    <w:rsid w:val="00B25915"/>
    <w:rsid w:val="00B30347"/>
    <w:rsid w:val="00B33B43"/>
    <w:rsid w:val="00B34171"/>
    <w:rsid w:val="00B34633"/>
    <w:rsid w:val="00B3525F"/>
    <w:rsid w:val="00B36A92"/>
    <w:rsid w:val="00B37608"/>
    <w:rsid w:val="00B412B6"/>
    <w:rsid w:val="00B41FD2"/>
    <w:rsid w:val="00B42C72"/>
    <w:rsid w:val="00B4486D"/>
    <w:rsid w:val="00B44C88"/>
    <w:rsid w:val="00B457BE"/>
    <w:rsid w:val="00B47E75"/>
    <w:rsid w:val="00B53EC5"/>
    <w:rsid w:val="00B544C0"/>
    <w:rsid w:val="00B616C2"/>
    <w:rsid w:val="00B623C5"/>
    <w:rsid w:val="00B63F8F"/>
    <w:rsid w:val="00B64049"/>
    <w:rsid w:val="00B64430"/>
    <w:rsid w:val="00B64EC8"/>
    <w:rsid w:val="00B66EB1"/>
    <w:rsid w:val="00B67444"/>
    <w:rsid w:val="00B6763F"/>
    <w:rsid w:val="00B67FE4"/>
    <w:rsid w:val="00B730F7"/>
    <w:rsid w:val="00B73A5C"/>
    <w:rsid w:val="00B74510"/>
    <w:rsid w:val="00B7521D"/>
    <w:rsid w:val="00B75469"/>
    <w:rsid w:val="00B75EEE"/>
    <w:rsid w:val="00B80DDE"/>
    <w:rsid w:val="00B810B1"/>
    <w:rsid w:val="00B84315"/>
    <w:rsid w:val="00B85054"/>
    <w:rsid w:val="00B852C2"/>
    <w:rsid w:val="00B86BF7"/>
    <w:rsid w:val="00B87440"/>
    <w:rsid w:val="00B90268"/>
    <w:rsid w:val="00B906C8"/>
    <w:rsid w:val="00B906FD"/>
    <w:rsid w:val="00B91337"/>
    <w:rsid w:val="00B919E2"/>
    <w:rsid w:val="00B91AD8"/>
    <w:rsid w:val="00B93602"/>
    <w:rsid w:val="00B94A17"/>
    <w:rsid w:val="00B94F7E"/>
    <w:rsid w:val="00B960FD"/>
    <w:rsid w:val="00B964B0"/>
    <w:rsid w:val="00BA0FA8"/>
    <w:rsid w:val="00BA2C26"/>
    <w:rsid w:val="00BA412C"/>
    <w:rsid w:val="00BA4F6B"/>
    <w:rsid w:val="00BA605C"/>
    <w:rsid w:val="00BA689A"/>
    <w:rsid w:val="00BB0039"/>
    <w:rsid w:val="00BB16BE"/>
    <w:rsid w:val="00BB1779"/>
    <w:rsid w:val="00BB6CA3"/>
    <w:rsid w:val="00BC041F"/>
    <w:rsid w:val="00BC38EB"/>
    <w:rsid w:val="00BC6DCB"/>
    <w:rsid w:val="00BC78E0"/>
    <w:rsid w:val="00BD02B7"/>
    <w:rsid w:val="00BD0E22"/>
    <w:rsid w:val="00BD0FBB"/>
    <w:rsid w:val="00BE0664"/>
    <w:rsid w:val="00BE09CB"/>
    <w:rsid w:val="00BE1884"/>
    <w:rsid w:val="00BE3B13"/>
    <w:rsid w:val="00BE454F"/>
    <w:rsid w:val="00BF06F3"/>
    <w:rsid w:val="00BF0971"/>
    <w:rsid w:val="00BF177E"/>
    <w:rsid w:val="00BF2359"/>
    <w:rsid w:val="00BF263B"/>
    <w:rsid w:val="00BF275C"/>
    <w:rsid w:val="00BF2EA2"/>
    <w:rsid w:val="00BF3F94"/>
    <w:rsid w:val="00C00B9A"/>
    <w:rsid w:val="00C0115D"/>
    <w:rsid w:val="00C02196"/>
    <w:rsid w:val="00C03BAC"/>
    <w:rsid w:val="00C05053"/>
    <w:rsid w:val="00C058CF"/>
    <w:rsid w:val="00C0692B"/>
    <w:rsid w:val="00C111B9"/>
    <w:rsid w:val="00C12B80"/>
    <w:rsid w:val="00C138CE"/>
    <w:rsid w:val="00C147D4"/>
    <w:rsid w:val="00C16B75"/>
    <w:rsid w:val="00C17483"/>
    <w:rsid w:val="00C201E6"/>
    <w:rsid w:val="00C203D4"/>
    <w:rsid w:val="00C20D03"/>
    <w:rsid w:val="00C21B27"/>
    <w:rsid w:val="00C21F8A"/>
    <w:rsid w:val="00C22141"/>
    <w:rsid w:val="00C233AA"/>
    <w:rsid w:val="00C24DD2"/>
    <w:rsid w:val="00C26414"/>
    <w:rsid w:val="00C31838"/>
    <w:rsid w:val="00C33534"/>
    <w:rsid w:val="00C365C4"/>
    <w:rsid w:val="00C42450"/>
    <w:rsid w:val="00C42D53"/>
    <w:rsid w:val="00C43425"/>
    <w:rsid w:val="00C44CE5"/>
    <w:rsid w:val="00C463EF"/>
    <w:rsid w:val="00C5086B"/>
    <w:rsid w:val="00C50D81"/>
    <w:rsid w:val="00C51462"/>
    <w:rsid w:val="00C518AB"/>
    <w:rsid w:val="00C56D9D"/>
    <w:rsid w:val="00C56E35"/>
    <w:rsid w:val="00C6084B"/>
    <w:rsid w:val="00C61FF2"/>
    <w:rsid w:val="00C62AC2"/>
    <w:rsid w:val="00C63A8A"/>
    <w:rsid w:val="00C64047"/>
    <w:rsid w:val="00C674F4"/>
    <w:rsid w:val="00C7224A"/>
    <w:rsid w:val="00C77E5E"/>
    <w:rsid w:val="00C8262E"/>
    <w:rsid w:val="00C84211"/>
    <w:rsid w:val="00C855CB"/>
    <w:rsid w:val="00C8690E"/>
    <w:rsid w:val="00C8704C"/>
    <w:rsid w:val="00C87507"/>
    <w:rsid w:val="00C91D2A"/>
    <w:rsid w:val="00C93006"/>
    <w:rsid w:val="00C95527"/>
    <w:rsid w:val="00C95944"/>
    <w:rsid w:val="00C9652F"/>
    <w:rsid w:val="00C96802"/>
    <w:rsid w:val="00C97125"/>
    <w:rsid w:val="00CA1E84"/>
    <w:rsid w:val="00CA39FB"/>
    <w:rsid w:val="00CA4AED"/>
    <w:rsid w:val="00CA5919"/>
    <w:rsid w:val="00CB0442"/>
    <w:rsid w:val="00CB1113"/>
    <w:rsid w:val="00CB211A"/>
    <w:rsid w:val="00CB23A4"/>
    <w:rsid w:val="00CB36B6"/>
    <w:rsid w:val="00CB3C1A"/>
    <w:rsid w:val="00CB4F82"/>
    <w:rsid w:val="00CB7422"/>
    <w:rsid w:val="00CC1993"/>
    <w:rsid w:val="00CC2777"/>
    <w:rsid w:val="00CC5026"/>
    <w:rsid w:val="00CC5A85"/>
    <w:rsid w:val="00CC74CB"/>
    <w:rsid w:val="00CD0DD5"/>
    <w:rsid w:val="00CD28D9"/>
    <w:rsid w:val="00CD3521"/>
    <w:rsid w:val="00CD6123"/>
    <w:rsid w:val="00CE1084"/>
    <w:rsid w:val="00CE19AE"/>
    <w:rsid w:val="00CE1E66"/>
    <w:rsid w:val="00CE2DA2"/>
    <w:rsid w:val="00CE355F"/>
    <w:rsid w:val="00CE5910"/>
    <w:rsid w:val="00CF1A88"/>
    <w:rsid w:val="00CF1D9A"/>
    <w:rsid w:val="00CF2A01"/>
    <w:rsid w:val="00CF2C74"/>
    <w:rsid w:val="00CF324E"/>
    <w:rsid w:val="00CF54CC"/>
    <w:rsid w:val="00CF6495"/>
    <w:rsid w:val="00D00034"/>
    <w:rsid w:val="00D02C2B"/>
    <w:rsid w:val="00D048DD"/>
    <w:rsid w:val="00D053E8"/>
    <w:rsid w:val="00D076F7"/>
    <w:rsid w:val="00D1317C"/>
    <w:rsid w:val="00D13247"/>
    <w:rsid w:val="00D137BE"/>
    <w:rsid w:val="00D13CCE"/>
    <w:rsid w:val="00D279F7"/>
    <w:rsid w:val="00D27B03"/>
    <w:rsid w:val="00D3045A"/>
    <w:rsid w:val="00D31CBF"/>
    <w:rsid w:val="00D3201F"/>
    <w:rsid w:val="00D3239E"/>
    <w:rsid w:val="00D32A14"/>
    <w:rsid w:val="00D35112"/>
    <w:rsid w:val="00D40546"/>
    <w:rsid w:val="00D4120E"/>
    <w:rsid w:val="00D4355F"/>
    <w:rsid w:val="00D44152"/>
    <w:rsid w:val="00D468D0"/>
    <w:rsid w:val="00D46F52"/>
    <w:rsid w:val="00D47D82"/>
    <w:rsid w:val="00D509C7"/>
    <w:rsid w:val="00D51C6F"/>
    <w:rsid w:val="00D52658"/>
    <w:rsid w:val="00D52D23"/>
    <w:rsid w:val="00D574BB"/>
    <w:rsid w:val="00D57CDC"/>
    <w:rsid w:val="00D617B0"/>
    <w:rsid w:val="00D62838"/>
    <w:rsid w:val="00D64642"/>
    <w:rsid w:val="00D648FC"/>
    <w:rsid w:val="00D667EA"/>
    <w:rsid w:val="00D67A1B"/>
    <w:rsid w:val="00D73702"/>
    <w:rsid w:val="00D763C5"/>
    <w:rsid w:val="00D76A70"/>
    <w:rsid w:val="00D77F3D"/>
    <w:rsid w:val="00D831FC"/>
    <w:rsid w:val="00D8423C"/>
    <w:rsid w:val="00D8661F"/>
    <w:rsid w:val="00D90D62"/>
    <w:rsid w:val="00D91296"/>
    <w:rsid w:val="00D91DAB"/>
    <w:rsid w:val="00D96DA4"/>
    <w:rsid w:val="00DA008C"/>
    <w:rsid w:val="00DA1934"/>
    <w:rsid w:val="00DA2751"/>
    <w:rsid w:val="00DA28FE"/>
    <w:rsid w:val="00DA4F0E"/>
    <w:rsid w:val="00DA5DD3"/>
    <w:rsid w:val="00DA6CF4"/>
    <w:rsid w:val="00DA79C6"/>
    <w:rsid w:val="00DA7BE8"/>
    <w:rsid w:val="00DB0570"/>
    <w:rsid w:val="00DB1B50"/>
    <w:rsid w:val="00DB1CEA"/>
    <w:rsid w:val="00DB2728"/>
    <w:rsid w:val="00DB276D"/>
    <w:rsid w:val="00DB4298"/>
    <w:rsid w:val="00DB443D"/>
    <w:rsid w:val="00DB47F5"/>
    <w:rsid w:val="00DB5C59"/>
    <w:rsid w:val="00DB639F"/>
    <w:rsid w:val="00DC088A"/>
    <w:rsid w:val="00DC2280"/>
    <w:rsid w:val="00DC3D41"/>
    <w:rsid w:val="00DC7B14"/>
    <w:rsid w:val="00DD0579"/>
    <w:rsid w:val="00DD0954"/>
    <w:rsid w:val="00DD10F9"/>
    <w:rsid w:val="00DD13E2"/>
    <w:rsid w:val="00DD1EBB"/>
    <w:rsid w:val="00DD30C8"/>
    <w:rsid w:val="00DD4D26"/>
    <w:rsid w:val="00DD612C"/>
    <w:rsid w:val="00DD6D93"/>
    <w:rsid w:val="00DD79A9"/>
    <w:rsid w:val="00DD7A93"/>
    <w:rsid w:val="00DD7AA7"/>
    <w:rsid w:val="00DE0F9E"/>
    <w:rsid w:val="00DE1EA0"/>
    <w:rsid w:val="00DE1F1E"/>
    <w:rsid w:val="00DE3946"/>
    <w:rsid w:val="00DE4041"/>
    <w:rsid w:val="00DE46EB"/>
    <w:rsid w:val="00DE4A15"/>
    <w:rsid w:val="00DE7669"/>
    <w:rsid w:val="00DF0292"/>
    <w:rsid w:val="00DF13CA"/>
    <w:rsid w:val="00DF17A6"/>
    <w:rsid w:val="00DF1CFC"/>
    <w:rsid w:val="00DF33E4"/>
    <w:rsid w:val="00DF66A2"/>
    <w:rsid w:val="00DF6BDB"/>
    <w:rsid w:val="00DF70CE"/>
    <w:rsid w:val="00DF7890"/>
    <w:rsid w:val="00DF7E22"/>
    <w:rsid w:val="00E006C2"/>
    <w:rsid w:val="00E04D26"/>
    <w:rsid w:val="00E05159"/>
    <w:rsid w:val="00E055A3"/>
    <w:rsid w:val="00E064D4"/>
    <w:rsid w:val="00E12311"/>
    <w:rsid w:val="00E12AB8"/>
    <w:rsid w:val="00E13BA1"/>
    <w:rsid w:val="00E13D1A"/>
    <w:rsid w:val="00E1430D"/>
    <w:rsid w:val="00E14384"/>
    <w:rsid w:val="00E14BB2"/>
    <w:rsid w:val="00E14FA9"/>
    <w:rsid w:val="00E22029"/>
    <w:rsid w:val="00E2458A"/>
    <w:rsid w:val="00E3022E"/>
    <w:rsid w:val="00E304DA"/>
    <w:rsid w:val="00E30D7E"/>
    <w:rsid w:val="00E3242D"/>
    <w:rsid w:val="00E32A5D"/>
    <w:rsid w:val="00E33FB2"/>
    <w:rsid w:val="00E34189"/>
    <w:rsid w:val="00E34729"/>
    <w:rsid w:val="00E36C0F"/>
    <w:rsid w:val="00E4048C"/>
    <w:rsid w:val="00E4090C"/>
    <w:rsid w:val="00E415EC"/>
    <w:rsid w:val="00E41F4A"/>
    <w:rsid w:val="00E41F92"/>
    <w:rsid w:val="00E44277"/>
    <w:rsid w:val="00E44A52"/>
    <w:rsid w:val="00E463AF"/>
    <w:rsid w:val="00E47B96"/>
    <w:rsid w:val="00E50C7E"/>
    <w:rsid w:val="00E52C2A"/>
    <w:rsid w:val="00E53499"/>
    <w:rsid w:val="00E54EAE"/>
    <w:rsid w:val="00E553DE"/>
    <w:rsid w:val="00E55517"/>
    <w:rsid w:val="00E564AE"/>
    <w:rsid w:val="00E568F7"/>
    <w:rsid w:val="00E57824"/>
    <w:rsid w:val="00E61567"/>
    <w:rsid w:val="00E61DC9"/>
    <w:rsid w:val="00E61F87"/>
    <w:rsid w:val="00E629FE"/>
    <w:rsid w:val="00E62DDA"/>
    <w:rsid w:val="00E715E4"/>
    <w:rsid w:val="00E72F59"/>
    <w:rsid w:val="00E74C03"/>
    <w:rsid w:val="00E75CEC"/>
    <w:rsid w:val="00E7799A"/>
    <w:rsid w:val="00E77F6D"/>
    <w:rsid w:val="00E80733"/>
    <w:rsid w:val="00E81857"/>
    <w:rsid w:val="00E848AB"/>
    <w:rsid w:val="00E84E09"/>
    <w:rsid w:val="00E917D2"/>
    <w:rsid w:val="00E91EC8"/>
    <w:rsid w:val="00E92246"/>
    <w:rsid w:val="00E92D8A"/>
    <w:rsid w:val="00E92F62"/>
    <w:rsid w:val="00E94005"/>
    <w:rsid w:val="00E94C46"/>
    <w:rsid w:val="00E97CC5"/>
    <w:rsid w:val="00EA1535"/>
    <w:rsid w:val="00EA1544"/>
    <w:rsid w:val="00EA1D2C"/>
    <w:rsid w:val="00EA38E4"/>
    <w:rsid w:val="00EA485E"/>
    <w:rsid w:val="00EA4A0E"/>
    <w:rsid w:val="00EA4DAB"/>
    <w:rsid w:val="00EB0466"/>
    <w:rsid w:val="00EB0A6B"/>
    <w:rsid w:val="00EB43D9"/>
    <w:rsid w:val="00EB65DE"/>
    <w:rsid w:val="00EC063E"/>
    <w:rsid w:val="00EC0E52"/>
    <w:rsid w:val="00EC1C51"/>
    <w:rsid w:val="00EC3F44"/>
    <w:rsid w:val="00EC4CD0"/>
    <w:rsid w:val="00EC7FB4"/>
    <w:rsid w:val="00ED2CA2"/>
    <w:rsid w:val="00ED4ECD"/>
    <w:rsid w:val="00ED5505"/>
    <w:rsid w:val="00ED624F"/>
    <w:rsid w:val="00EE124F"/>
    <w:rsid w:val="00EE1C14"/>
    <w:rsid w:val="00EE3F26"/>
    <w:rsid w:val="00EE4954"/>
    <w:rsid w:val="00EE6860"/>
    <w:rsid w:val="00EF034A"/>
    <w:rsid w:val="00EF08DD"/>
    <w:rsid w:val="00EF44C9"/>
    <w:rsid w:val="00EF4A70"/>
    <w:rsid w:val="00EF508D"/>
    <w:rsid w:val="00EF5546"/>
    <w:rsid w:val="00F00A79"/>
    <w:rsid w:val="00F01306"/>
    <w:rsid w:val="00F019C0"/>
    <w:rsid w:val="00F02CA7"/>
    <w:rsid w:val="00F030B6"/>
    <w:rsid w:val="00F042B6"/>
    <w:rsid w:val="00F0462C"/>
    <w:rsid w:val="00F047B6"/>
    <w:rsid w:val="00F058C3"/>
    <w:rsid w:val="00F13B25"/>
    <w:rsid w:val="00F15916"/>
    <w:rsid w:val="00F168B4"/>
    <w:rsid w:val="00F1710C"/>
    <w:rsid w:val="00F176C1"/>
    <w:rsid w:val="00F206D8"/>
    <w:rsid w:val="00F207C0"/>
    <w:rsid w:val="00F211CA"/>
    <w:rsid w:val="00F21E07"/>
    <w:rsid w:val="00F22DB7"/>
    <w:rsid w:val="00F25DD0"/>
    <w:rsid w:val="00F26875"/>
    <w:rsid w:val="00F30944"/>
    <w:rsid w:val="00F30BC5"/>
    <w:rsid w:val="00F321BE"/>
    <w:rsid w:val="00F32C1B"/>
    <w:rsid w:val="00F332FC"/>
    <w:rsid w:val="00F374EC"/>
    <w:rsid w:val="00F400A3"/>
    <w:rsid w:val="00F43617"/>
    <w:rsid w:val="00F43B72"/>
    <w:rsid w:val="00F43CD6"/>
    <w:rsid w:val="00F43EE7"/>
    <w:rsid w:val="00F47139"/>
    <w:rsid w:val="00F50F71"/>
    <w:rsid w:val="00F52AB8"/>
    <w:rsid w:val="00F532D2"/>
    <w:rsid w:val="00F56A6C"/>
    <w:rsid w:val="00F574F2"/>
    <w:rsid w:val="00F609F0"/>
    <w:rsid w:val="00F60E98"/>
    <w:rsid w:val="00F62C8E"/>
    <w:rsid w:val="00F62CB4"/>
    <w:rsid w:val="00F63888"/>
    <w:rsid w:val="00F63D70"/>
    <w:rsid w:val="00F64764"/>
    <w:rsid w:val="00F64F58"/>
    <w:rsid w:val="00F70486"/>
    <w:rsid w:val="00F71343"/>
    <w:rsid w:val="00F7196C"/>
    <w:rsid w:val="00F7355B"/>
    <w:rsid w:val="00F73CFA"/>
    <w:rsid w:val="00F75C3C"/>
    <w:rsid w:val="00F7645B"/>
    <w:rsid w:val="00F76C23"/>
    <w:rsid w:val="00F773C6"/>
    <w:rsid w:val="00F776B7"/>
    <w:rsid w:val="00F8081C"/>
    <w:rsid w:val="00F8351D"/>
    <w:rsid w:val="00F8366C"/>
    <w:rsid w:val="00F83697"/>
    <w:rsid w:val="00F84427"/>
    <w:rsid w:val="00F844EE"/>
    <w:rsid w:val="00F857F1"/>
    <w:rsid w:val="00F8681E"/>
    <w:rsid w:val="00F8747E"/>
    <w:rsid w:val="00F909A8"/>
    <w:rsid w:val="00F91C9B"/>
    <w:rsid w:val="00F91D0C"/>
    <w:rsid w:val="00F92370"/>
    <w:rsid w:val="00F92D9B"/>
    <w:rsid w:val="00F932FC"/>
    <w:rsid w:val="00F94050"/>
    <w:rsid w:val="00F95A8A"/>
    <w:rsid w:val="00FA44FD"/>
    <w:rsid w:val="00FA4D0A"/>
    <w:rsid w:val="00FA560E"/>
    <w:rsid w:val="00FA5B0A"/>
    <w:rsid w:val="00FB0436"/>
    <w:rsid w:val="00FB1C20"/>
    <w:rsid w:val="00FB464B"/>
    <w:rsid w:val="00FB4AAE"/>
    <w:rsid w:val="00FB5663"/>
    <w:rsid w:val="00FB798A"/>
    <w:rsid w:val="00FC24BE"/>
    <w:rsid w:val="00FC251E"/>
    <w:rsid w:val="00FC30E4"/>
    <w:rsid w:val="00FC5DD5"/>
    <w:rsid w:val="00FC7115"/>
    <w:rsid w:val="00FD093C"/>
    <w:rsid w:val="00FD2232"/>
    <w:rsid w:val="00FD25DB"/>
    <w:rsid w:val="00FD55FA"/>
    <w:rsid w:val="00FD60C5"/>
    <w:rsid w:val="00FD6430"/>
    <w:rsid w:val="00FD6A35"/>
    <w:rsid w:val="00FD7EA6"/>
    <w:rsid w:val="00FE1432"/>
    <w:rsid w:val="00FE4780"/>
    <w:rsid w:val="00FE4E1A"/>
    <w:rsid w:val="00FE5852"/>
    <w:rsid w:val="00FF0E00"/>
    <w:rsid w:val="00FF0FFD"/>
    <w:rsid w:val="00FF1E55"/>
    <w:rsid w:val="00FF2514"/>
    <w:rsid w:val="00FF3482"/>
    <w:rsid w:val="00FF3893"/>
    <w:rsid w:val="00FF6166"/>
    <w:rsid w:val="00FF75F8"/>
    <w:rsid w:val="00FF78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5E780"/>
  <w15:chartTrackingRefBased/>
  <w15:docId w15:val="{41D7DBED-17EA-4771-9E58-F6F34C09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19B9"/>
    <w:pPr>
      <w:widowControl w:val="0"/>
      <w:wordWrap w:val="0"/>
      <w:autoSpaceDE w:val="0"/>
      <w:autoSpaceDN w:val="0"/>
    </w:pPr>
    <w:rPr>
      <w:rFonts w:ascii="나눔스퀘어" w:eastAsia="나눔스퀘어" w:hAnsi="나눔스퀘어" w:cs="나눔스퀘어"/>
      <w:szCs w:val="20"/>
    </w:rPr>
  </w:style>
  <w:style w:type="paragraph" w:styleId="2">
    <w:name w:val="heading 2"/>
    <w:basedOn w:val="a"/>
    <w:next w:val="a"/>
    <w:link w:val="2Char"/>
    <w:uiPriority w:val="9"/>
    <w:semiHidden/>
    <w:unhideWhenUsed/>
    <w:qFormat/>
    <w:rsid w:val="00A3087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D19B9"/>
    <w:pPr>
      <w:widowControl w:val="0"/>
      <w:wordWrap w:val="0"/>
      <w:autoSpaceDE w:val="0"/>
      <w:autoSpaceDN w:val="0"/>
      <w:spacing w:after="0" w:line="240" w:lineRule="auto"/>
    </w:pPr>
    <w:rPr>
      <w:rFonts w:ascii="나눔스퀘어" w:eastAsia="나눔스퀘어" w:hAnsi="나눔스퀘어" w:cs="나눔스퀘어"/>
      <w:szCs w:val="20"/>
    </w:rPr>
  </w:style>
  <w:style w:type="paragraph" w:styleId="a4">
    <w:name w:val="List Paragraph"/>
    <w:basedOn w:val="a"/>
    <w:uiPriority w:val="34"/>
    <w:qFormat/>
    <w:rsid w:val="00C00B9A"/>
    <w:pPr>
      <w:ind w:leftChars="400" w:left="800"/>
    </w:pPr>
  </w:style>
  <w:style w:type="table" w:styleId="a5">
    <w:name w:val="Table Grid"/>
    <w:basedOn w:val="a1"/>
    <w:uiPriority w:val="39"/>
    <w:rsid w:val="00C0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a"/>
    <w:link w:val="1Char"/>
    <w:qFormat/>
    <w:rsid w:val="00D8661F"/>
    <w:pPr>
      <w:spacing w:before="100" w:beforeAutospacing="1" w:after="100" w:afterAutospacing="1" w:line="400" w:lineRule="exact"/>
    </w:pPr>
    <w:rPr>
      <w:b/>
    </w:rPr>
  </w:style>
  <w:style w:type="paragraph" w:customStyle="1" w:styleId="11">
    <w:name w:val="1.1"/>
    <w:basedOn w:val="a"/>
    <w:link w:val="11Char"/>
    <w:qFormat/>
    <w:rsid w:val="00732422"/>
    <w:pPr>
      <w:spacing w:before="100" w:beforeAutospacing="1" w:after="100" w:afterAutospacing="1" w:line="400" w:lineRule="exact"/>
      <w:ind w:leftChars="150" w:left="150"/>
    </w:pPr>
  </w:style>
  <w:style w:type="character" w:customStyle="1" w:styleId="1Char">
    <w:name w:val="1 Char"/>
    <w:basedOn w:val="a0"/>
    <w:link w:val="1"/>
    <w:rsid w:val="00D8661F"/>
    <w:rPr>
      <w:rFonts w:ascii="나눔스퀘어" w:eastAsia="나눔스퀘어" w:hAnsi="나눔스퀘어" w:cs="나눔스퀘어"/>
      <w:b/>
      <w:szCs w:val="20"/>
    </w:rPr>
  </w:style>
  <w:style w:type="paragraph" w:customStyle="1" w:styleId="10">
    <w:name w:val="1)"/>
    <w:basedOn w:val="a"/>
    <w:link w:val="1Char0"/>
    <w:qFormat/>
    <w:rsid w:val="001E6B7C"/>
    <w:pPr>
      <w:adjustRightInd w:val="0"/>
      <w:snapToGrid w:val="0"/>
      <w:spacing w:before="300" w:after="60" w:line="300" w:lineRule="exact"/>
      <w:ind w:leftChars="350" w:left="500" w:rightChars="200" w:right="200" w:hangingChars="150" w:hanging="150"/>
    </w:pPr>
  </w:style>
  <w:style w:type="character" w:customStyle="1" w:styleId="11Char">
    <w:name w:val="1.1 Char"/>
    <w:basedOn w:val="a0"/>
    <w:link w:val="11"/>
    <w:rsid w:val="00732422"/>
    <w:rPr>
      <w:rFonts w:ascii="나눔스퀘어" w:eastAsia="나눔스퀘어" w:hAnsi="나눔스퀘어" w:cs="나눔스퀘어"/>
      <w:szCs w:val="20"/>
    </w:rPr>
  </w:style>
  <w:style w:type="paragraph" w:customStyle="1" w:styleId="--">
    <w:name w:val="--"/>
    <w:basedOn w:val="a"/>
    <w:link w:val="--Char"/>
    <w:qFormat/>
    <w:rsid w:val="00AF0D44"/>
    <w:pPr>
      <w:spacing w:after="0" w:line="400" w:lineRule="exact"/>
      <w:ind w:leftChars="500" w:left="600" w:rightChars="350" w:right="350" w:hangingChars="100" w:hanging="100"/>
    </w:pPr>
  </w:style>
  <w:style w:type="character" w:customStyle="1" w:styleId="1Char0">
    <w:name w:val="1) Char"/>
    <w:basedOn w:val="a0"/>
    <w:link w:val="10"/>
    <w:rsid w:val="001E6B7C"/>
    <w:rPr>
      <w:rFonts w:ascii="나눔스퀘어" w:eastAsia="나눔스퀘어" w:hAnsi="나눔스퀘어" w:cs="나눔스퀘어"/>
      <w:szCs w:val="20"/>
    </w:rPr>
  </w:style>
  <w:style w:type="paragraph" w:customStyle="1" w:styleId="1TEXT">
    <w:name w:val="1 TEXT"/>
    <w:basedOn w:val="a"/>
    <w:link w:val="1TEXTChar"/>
    <w:qFormat/>
    <w:rsid w:val="00F047B6"/>
    <w:pPr>
      <w:spacing w:before="100" w:beforeAutospacing="1" w:after="100" w:afterAutospacing="1" w:line="240" w:lineRule="auto"/>
      <w:ind w:leftChars="150" w:left="150" w:rightChars="150" w:right="150"/>
    </w:pPr>
  </w:style>
  <w:style w:type="character" w:customStyle="1" w:styleId="--Char">
    <w:name w:val="-- Char"/>
    <w:basedOn w:val="a0"/>
    <w:link w:val="--"/>
    <w:rsid w:val="00AF0D44"/>
    <w:rPr>
      <w:rFonts w:ascii="나눔스퀘어" w:eastAsia="나눔스퀘어" w:hAnsi="나눔스퀘어" w:cs="나눔스퀘어"/>
      <w:szCs w:val="20"/>
    </w:rPr>
  </w:style>
  <w:style w:type="paragraph" w:customStyle="1" w:styleId="11TEXT">
    <w:name w:val="1.1 TEXT"/>
    <w:basedOn w:val="1TEXT"/>
    <w:link w:val="11TEXTChar"/>
    <w:qFormat/>
    <w:rsid w:val="00D8661F"/>
    <w:pPr>
      <w:ind w:leftChars="350" w:left="350"/>
    </w:pPr>
  </w:style>
  <w:style w:type="character" w:customStyle="1" w:styleId="1TEXTChar">
    <w:name w:val="1 TEXT Char"/>
    <w:basedOn w:val="a0"/>
    <w:link w:val="1TEXT"/>
    <w:rsid w:val="00F047B6"/>
    <w:rPr>
      <w:rFonts w:ascii="나눔스퀘어" w:eastAsia="나눔스퀘어" w:hAnsi="나눔스퀘어" w:cs="나눔스퀘어"/>
      <w:szCs w:val="20"/>
    </w:rPr>
  </w:style>
  <w:style w:type="character" w:customStyle="1" w:styleId="11TEXTChar">
    <w:name w:val="1.1 TEXT Char"/>
    <w:basedOn w:val="1TEXTChar"/>
    <w:link w:val="11TEXT"/>
    <w:rsid w:val="00D8661F"/>
    <w:rPr>
      <w:rFonts w:ascii="나눔스퀘어" w:eastAsia="나눔스퀘어" w:hAnsi="나눔스퀘어" w:cs="나눔스퀘어"/>
      <w:szCs w:val="20"/>
    </w:rPr>
  </w:style>
  <w:style w:type="paragraph" w:styleId="a6">
    <w:name w:val="header"/>
    <w:basedOn w:val="a"/>
    <w:link w:val="Char"/>
    <w:uiPriority w:val="99"/>
    <w:unhideWhenUsed/>
    <w:rsid w:val="00503B0A"/>
    <w:pPr>
      <w:tabs>
        <w:tab w:val="center" w:pos="4513"/>
        <w:tab w:val="right" w:pos="9026"/>
      </w:tabs>
      <w:snapToGrid w:val="0"/>
    </w:pPr>
  </w:style>
  <w:style w:type="character" w:customStyle="1" w:styleId="Char">
    <w:name w:val="머리글 Char"/>
    <w:basedOn w:val="a0"/>
    <w:link w:val="a6"/>
    <w:uiPriority w:val="99"/>
    <w:rsid w:val="00503B0A"/>
  </w:style>
  <w:style w:type="paragraph" w:styleId="a7">
    <w:name w:val="footer"/>
    <w:basedOn w:val="a"/>
    <w:link w:val="Char0"/>
    <w:uiPriority w:val="99"/>
    <w:unhideWhenUsed/>
    <w:rsid w:val="00503B0A"/>
    <w:pPr>
      <w:tabs>
        <w:tab w:val="center" w:pos="4513"/>
        <w:tab w:val="right" w:pos="9026"/>
      </w:tabs>
      <w:snapToGrid w:val="0"/>
    </w:pPr>
  </w:style>
  <w:style w:type="character" w:customStyle="1" w:styleId="Char0">
    <w:name w:val="바닥글 Char"/>
    <w:basedOn w:val="a0"/>
    <w:link w:val="a7"/>
    <w:uiPriority w:val="99"/>
    <w:rsid w:val="00503B0A"/>
  </w:style>
  <w:style w:type="paragraph" w:customStyle="1" w:styleId="PROCESSTITLE">
    <w:name w:val="PROCESS TITLE"/>
    <w:basedOn w:val="a"/>
    <w:next w:val="a"/>
    <w:link w:val="PROCESSTITLEChar"/>
    <w:qFormat/>
    <w:rsid w:val="00857AAF"/>
    <w:pPr>
      <w:widowControl/>
      <w:pBdr>
        <w:bottom w:val="single" w:sz="8" w:space="1" w:color="auto"/>
      </w:pBdr>
      <w:wordWrap/>
      <w:autoSpaceDE/>
      <w:autoSpaceDN/>
      <w:spacing w:after="240" w:line="240" w:lineRule="auto"/>
      <w:jc w:val="right"/>
    </w:pPr>
    <w:rPr>
      <w:rFonts w:eastAsia="나눔스퀘어 Bold"/>
      <w:kern w:val="0"/>
      <w:sz w:val="40"/>
      <w:szCs w:val="21"/>
    </w:rPr>
  </w:style>
  <w:style w:type="character" w:customStyle="1" w:styleId="PROCESSTITLEChar">
    <w:name w:val="PROCESS TITLE Char"/>
    <w:basedOn w:val="a0"/>
    <w:link w:val="PROCESSTITLE"/>
    <w:rsid w:val="00857AAF"/>
    <w:rPr>
      <w:rFonts w:eastAsia="나눔스퀘어 Bold"/>
      <w:kern w:val="0"/>
      <w:sz w:val="40"/>
      <w:szCs w:val="21"/>
    </w:rPr>
  </w:style>
  <w:style w:type="paragraph" w:customStyle="1" w:styleId="TEXT">
    <w:name w:val="TEXT"/>
    <w:basedOn w:val="a"/>
    <w:link w:val="TEXTChar"/>
    <w:qFormat/>
    <w:rsid w:val="00D8661F"/>
    <w:pPr>
      <w:widowControl/>
      <w:autoSpaceDE/>
      <w:autoSpaceDN/>
      <w:spacing w:after="0" w:line="300" w:lineRule="exact"/>
      <w:ind w:leftChars="200" w:left="200" w:rightChars="50" w:right="50"/>
    </w:pPr>
    <w:rPr>
      <w:kern w:val="0"/>
      <w:szCs w:val="21"/>
    </w:rPr>
  </w:style>
  <w:style w:type="character" w:customStyle="1" w:styleId="TEXTChar">
    <w:name w:val="TEXT Char"/>
    <w:basedOn w:val="a0"/>
    <w:link w:val="TEXT"/>
    <w:rsid w:val="00D8661F"/>
    <w:rPr>
      <w:rFonts w:ascii="나눔스퀘어" w:eastAsia="나눔스퀘어" w:hAnsi="나눔스퀘어" w:cs="나눔스퀘어"/>
      <w:kern w:val="0"/>
      <w:szCs w:val="21"/>
    </w:rPr>
  </w:style>
  <w:style w:type="character" w:customStyle="1" w:styleId="2Char">
    <w:name w:val="제목 2 Char"/>
    <w:basedOn w:val="a0"/>
    <w:link w:val="2"/>
    <w:uiPriority w:val="9"/>
    <w:semiHidden/>
    <w:rsid w:val="00A3087E"/>
    <w:rPr>
      <w:rFonts w:asciiTheme="majorHAnsi" w:eastAsiaTheme="majorEastAsia" w:hAnsiTheme="majorHAnsi" w:cstheme="majorBidi"/>
    </w:rPr>
  </w:style>
  <w:style w:type="table" w:customStyle="1" w:styleId="12">
    <w:name w:val="표 구분선1"/>
    <w:basedOn w:val="a1"/>
    <w:next w:val="a5"/>
    <w:uiPriority w:val="39"/>
    <w:rsid w:val="00A3087E"/>
    <w:pPr>
      <w:spacing w:after="0" w:line="240" w:lineRule="auto"/>
      <w:jc w:val="left"/>
    </w:pPr>
    <w:rPr>
      <w:kern w:val="0"/>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uiPriority w:val="99"/>
    <w:unhideWhenUsed/>
    <w:rsid w:val="00054EED"/>
  </w:style>
  <w:style w:type="table" w:customStyle="1" w:styleId="20">
    <w:name w:val="표 구분선2"/>
    <w:basedOn w:val="a1"/>
    <w:next w:val="a5"/>
    <w:uiPriority w:val="39"/>
    <w:rsid w:val="009A3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표 구분선3"/>
    <w:basedOn w:val="a1"/>
    <w:next w:val="a5"/>
    <w:uiPriority w:val="39"/>
    <w:rsid w:val="00C31838"/>
    <w:pPr>
      <w:spacing w:after="0" w:line="240" w:lineRule="auto"/>
    </w:pPr>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aliases w:val="절차서 제목"/>
    <w:basedOn w:val="a"/>
    <w:next w:val="a"/>
    <w:link w:val="Char1"/>
    <w:uiPriority w:val="10"/>
    <w:qFormat/>
    <w:rsid w:val="00E34729"/>
    <w:pPr>
      <w:pBdr>
        <w:bottom w:val="single" w:sz="12" w:space="1" w:color="auto"/>
      </w:pBdr>
      <w:spacing w:before="100" w:beforeAutospacing="1" w:after="100" w:afterAutospacing="1" w:line="240" w:lineRule="auto"/>
      <w:jc w:val="center"/>
      <w:outlineLvl w:val="0"/>
    </w:pPr>
    <w:rPr>
      <w:rFonts w:asciiTheme="majorHAnsi" w:eastAsiaTheme="majorEastAsia" w:hAnsiTheme="majorHAnsi" w:cstheme="majorBidi"/>
      <w:b/>
      <w:bCs/>
      <w:sz w:val="32"/>
      <w:szCs w:val="32"/>
    </w:rPr>
  </w:style>
  <w:style w:type="character" w:customStyle="1" w:styleId="Char1">
    <w:name w:val="제목 Char"/>
    <w:aliases w:val="절차서 제목 Char"/>
    <w:basedOn w:val="a0"/>
    <w:link w:val="a9"/>
    <w:uiPriority w:val="10"/>
    <w:rsid w:val="00E3472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196">
      <w:bodyDiv w:val="1"/>
      <w:marLeft w:val="0"/>
      <w:marRight w:val="0"/>
      <w:marTop w:val="0"/>
      <w:marBottom w:val="0"/>
      <w:divBdr>
        <w:top w:val="none" w:sz="0" w:space="0" w:color="auto"/>
        <w:left w:val="none" w:sz="0" w:space="0" w:color="auto"/>
        <w:bottom w:val="none" w:sz="0" w:space="0" w:color="auto"/>
        <w:right w:val="none" w:sz="0" w:space="0" w:color="auto"/>
      </w:divBdr>
    </w:div>
    <w:div w:id="39594514">
      <w:bodyDiv w:val="1"/>
      <w:marLeft w:val="0"/>
      <w:marRight w:val="0"/>
      <w:marTop w:val="0"/>
      <w:marBottom w:val="0"/>
      <w:divBdr>
        <w:top w:val="none" w:sz="0" w:space="0" w:color="auto"/>
        <w:left w:val="none" w:sz="0" w:space="0" w:color="auto"/>
        <w:bottom w:val="none" w:sz="0" w:space="0" w:color="auto"/>
        <w:right w:val="none" w:sz="0" w:space="0" w:color="auto"/>
      </w:divBdr>
    </w:div>
    <w:div w:id="58482440">
      <w:bodyDiv w:val="1"/>
      <w:marLeft w:val="0"/>
      <w:marRight w:val="0"/>
      <w:marTop w:val="0"/>
      <w:marBottom w:val="0"/>
      <w:divBdr>
        <w:top w:val="none" w:sz="0" w:space="0" w:color="auto"/>
        <w:left w:val="none" w:sz="0" w:space="0" w:color="auto"/>
        <w:bottom w:val="none" w:sz="0" w:space="0" w:color="auto"/>
        <w:right w:val="none" w:sz="0" w:space="0" w:color="auto"/>
      </w:divBdr>
    </w:div>
    <w:div w:id="108283071">
      <w:bodyDiv w:val="1"/>
      <w:marLeft w:val="0"/>
      <w:marRight w:val="0"/>
      <w:marTop w:val="0"/>
      <w:marBottom w:val="0"/>
      <w:divBdr>
        <w:top w:val="none" w:sz="0" w:space="0" w:color="auto"/>
        <w:left w:val="none" w:sz="0" w:space="0" w:color="auto"/>
        <w:bottom w:val="none" w:sz="0" w:space="0" w:color="auto"/>
        <w:right w:val="none" w:sz="0" w:space="0" w:color="auto"/>
      </w:divBdr>
    </w:div>
    <w:div w:id="185141976">
      <w:bodyDiv w:val="1"/>
      <w:marLeft w:val="0"/>
      <w:marRight w:val="0"/>
      <w:marTop w:val="0"/>
      <w:marBottom w:val="0"/>
      <w:divBdr>
        <w:top w:val="none" w:sz="0" w:space="0" w:color="auto"/>
        <w:left w:val="none" w:sz="0" w:space="0" w:color="auto"/>
        <w:bottom w:val="none" w:sz="0" w:space="0" w:color="auto"/>
        <w:right w:val="none" w:sz="0" w:space="0" w:color="auto"/>
      </w:divBdr>
    </w:div>
    <w:div w:id="197671746">
      <w:bodyDiv w:val="1"/>
      <w:marLeft w:val="0"/>
      <w:marRight w:val="0"/>
      <w:marTop w:val="0"/>
      <w:marBottom w:val="0"/>
      <w:divBdr>
        <w:top w:val="none" w:sz="0" w:space="0" w:color="auto"/>
        <w:left w:val="none" w:sz="0" w:space="0" w:color="auto"/>
        <w:bottom w:val="none" w:sz="0" w:space="0" w:color="auto"/>
        <w:right w:val="none" w:sz="0" w:space="0" w:color="auto"/>
      </w:divBdr>
    </w:div>
    <w:div w:id="224922860">
      <w:bodyDiv w:val="1"/>
      <w:marLeft w:val="0"/>
      <w:marRight w:val="0"/>
      <w:marTop w:val="0"/>
      <w:marBottom w:val="0"/>
      <w:divBdr>
        <w:top w:val="none" w:sz="0" w:space="0" w:color="auto"/>
        <w:left w:val="none" w:sz="0" w:space="0" w:color="auto"/>
        <w:bottom w:val="none" w:sz="0" w:space="0" w:color="auto"/>
        <w:right w:val="none" w:sz="0" w:space="0" w:color="auto"/>
      </w:divBdr>
    </w:div>
    <w:div w:id="242031061">
      <w:bodyDiv w:val="1"/>
      <w:marLeft w:val="0"/>
      <w:marRight w:val="0"/>
      <w:marTop w:val="0"/>
      <w:marBottom w:val="0"/>
      <w:divBdr>
        <w:top w:val="none" w:sz="0" w:space="0" w:color="auto"/>
        <w:left w:val="none" w:sz="0" w:space="0" w:color="auto"/>
        <w:bottom w:val="none" w:sz="0" w:space="0" w:color="auto"/>
        <w:right w:val="none" w:sz="0" w:space="0" w:color="auto"/>
      </w:divBdr>
    </w:div>
    <w:div w:id="379549827">
      <w:bodyDiv w:val="1"/>
      <w:marLeft w:val="0"/>
      <w:marRight w:val="0"/>
      <w:marTop w:val="0"/>
      <w:marBottom w:val="0"/>
      <w:divBdr>
        <w:top w:val="none" w:sz="0" w:space="0" w:color="auto"/>
        <w:left w:val="none" w:sz="0" w:space="0" w:color="auto"/>
        <w:bottom w:val="none" w:sz="0" w:space="0" w:color="auto"/>
        <w:right w:val="none" w:sz="0" w:space="0" w:color="auto"/>
      </w:divBdr>
    </w:div>
    <w:div w:id="431510491">
      <w:bodyDiv w:val="1"/>
      <w:marLeft w:val="0"/>
      <w:marRight w:val="0"/>
      <w:marTop w:val="0"/>
      <w:marBottom w:val="0"/>
      <w:divBdr>
        <w:top w:val="none" w:sz="0" w:space="0" w:color="auto"/>
        <w:left w:val="none" w:sz="0" w:space="0" w:color="auto"/>
        <w:bottom w:val="none" w:sz="0" w:space="0" w:color="auto"/>
        <w:right w:val="none" w:sz="0" w:space="0" w:color="auto"/>
      </w:divBdr>
    </w:div>
    <w:div w:id="480000961">
      <w:bodyDiv w:val="1"/>
      <w:marLeft w:val="0"/>
      <w:marRight w:val="0"/>
      <w:marTop w:val="0"/>
      <w:marBottom w:val="0"/>
      <w:divBdr>
        <w:top w:val="none" w:sz="0" w:space="0" w:color="auto"/>
        <w:left w:val="none" w:sz="0" w:space="0" w:color="auto"/>
        <w:bottom w:val="none" w:sz="0" w:space="0" w:color="auto"/>
        <w:right w:val="none" w:sz="0" w:space="0" w:color="auto"/>
      </w:divBdr>
    </w:div>
    <w:div w:id="589968128">
      <w:bodyDiv w:val="1"/>
      <w:marLeft w:val="0"/>
      <w:marRight w:val="0"/>
      <w:marTop w:val="0"/>
      <w:marBottom w:val="0"/>
      <w:divBdr>
        <w:top w:val="none" w:sz="0" w:space="0" w:color="auto"/>
        <w:left w:val="none" w:sz="0" w:space="0" w:color="auto"/>
        <w:bottom w:val="none" w:sz="0" w:space="0" w:color="auto"/>
        <w:right w:val="none" w:sz="0" w:space="0" w:color="auto"/>
      </w:divBdr>
    </w:div>
    <w:div w:id="658389863">
      <w:bodyDiv w:val="1"/>
      <w:marLeft w:val="0"/>
      <w:marRight w:val="0"/>
      <w:marTop w:val="0"/>
      <w:marBottom w:val="0"/>
      <w:divBdr>
        <w:top w:val="none" w:sz="0" w:space="0" w:color="auto"/>
        <w:left w:val="none" w:sz="0" w:space="0" w:color="auto"/>
        <w:bottom w:val="none" w:sz="0" w:space="0" w:color="auto"/>
        <w:right w:val="none" w:sz="0" w:space="0" w:color="auto"/>
      </w:divBdr>
    </w:div>
    <w:div w:id="871458194">
      <w:bodyDiv w:val="1"/>
      <w:marLeft w:val="0"/>
      <w:marRight w:val="0"/>
      <w:marTop w:val="0"/>
      <w:marBottom w:val="0"/>
      <w:divBdr>
        <w:top w:val="none" w:sz="0" w:space="0" w:color="auto"/>
        <w:left w:val="none" w:sz="0" w:space="0" w:color="auto"/>
        <w:bottom w:val="none" w:sz="0" w:space="0" w:color="auto"/>
        <w:right w:val="none" w:sz="0" w:space="0" w:color="auto"/>
      </w:divBdr>
    </w:div>
    <w:div w:id="888807483">
      <w:bodyDiv w:val="1"/>
      <w:marLeft w:val="0"/>
      <w:marRight w:val="0"/>
      <w:marTop w:val="0"/>
      <w:marBottom w:val="0"/>
      <w:divBdr>
        <w:top w:val="none" w:sz="0" w:space="0" w:color="auto"/>
        <w:left w:val="none" w:sz="0" w:space="0" w:color="auto"/>
        <w:bottom w:val="none" w:sz="0" w:space="0" w:color="auto"/>
        <w:right w:val="none" w:sz="0" w:space="0" w:color="auto"/>
      </w:divBdr>
    </w:div>
    <w:div w:id="1000501558">
      <w:bodyDiv w:val="1"/>
      <w:marLeft w:val="0"/>
      <w:marRight w:val="0"/>
      <w:marTop w:val="0"/>
      <w:marBottom w:val="0"/>
      <w:divBdr>
        <w:top w:val="none" w:sz="0" w:space="0" w:color="auto"/>
        <w:left w:val="none" w:sz="0" w:space="0" w:color="auto"/>
        <w:bottom w:val="none" w:sz="0" w:space="0" w:color="auto"/>
        <w:right w:val="none" w:sz="0" w:space="0" w:color="auto"/>
      </w:divBdr>
    </w:div>
    <w:div w:id="1428694428">
      <w:bodyDiv w:val="1"/>
      <w:marLeft w:val="0"/>
      <w:marRight w:val="0"/>
      <w:marTop w:val="0"/>
      <w:marBottom w:val="0"/>
      <w:divBdr>
        <w:top w:val="none" w:sz="0" w:space="0" w:color="auto"/>
        <w:left w:val="none" w:sz="0" w:space="0" w:color="auto"/>
        <w:bottom w:val="none" w:sz="0" w:space="0" w:color="auto"/>
        <w:right w:val="none" w:sz="0" w:space="0" w:color="auto"/>
      </w:divBdr>
    </w:div>
    <w:div w:id="1441680097">
      <w:bodyDiv w:val="1"/>
      <w:marLeft w:val="0"/>
      <w:marRight w:val="0"/>
      <w:marTop w:val="0"/>
      <w:marBottom w:val="0"/>
      <w:divBdr>
        <w:top w:val="none" w:sz="0" w:space="0" w:color="auto"/>
        <w:left w:val="none" w:sz="0" w:space="0" w:color="auto"/>
        <w:bottom w:val="none" w:sz="0" w:space="0" w:color="auto"/>
        <w:right w:val="none" w:sz="0" w:space="0" w:color="auto"/>
      </w:divBdr>
    </w:div>
    <w:div w:id="1491679968">
      <w:bodyDiv w:val="1"/>
      <w:marLeft w:val="0"/>
      <w:marRight w:val="0"/>
      <w:marTop w:val="0"/>
      <w:marBottom w:val="0"/>
      <w:divBdr>
        <w:top w:val="none" w:sz="0" w:space="0" w:color="auto"/>
        <w:left w:val="none" w:sz="0" w:space="0" w:color="auto"/>
        <w:bottom w:val="none" w:sz="0" w:space="0" w:color="auto"/>
        <w:right w:val="none" w:sz="0" w:space="0" w:color="auto"/>
      </w:divBdr>
    </w:div>
    <w:div w:id="1536893140">
      <w:bodyDiv w:val="1"/>
      <w:marLeft w:val="0"/>
      <w:marRight w:val="0"/>
      <w:marTop w:val="0"/>
      <w:marBottom w:val="0"/>
      <w:divBdr>
        <w:top w:val="none" w:sz="0" w:space="0" w:color="auto"/>
        <w:left w:val="none" w:sz="0" w:space="0" w:color="auto"/>
        <w:bottom w:val="none" w:sz="0" w:space="0" w:color="auto"/>
        <w:right w:val="none" w:sz="0" w:space="0" w:color="auto"/>
      </w:divBdr>
    </w:div>
    <w:div w:id="1605186328">
      <w:bodyDiv w:val="1"/>
      <w:marLeft w:val="0"/>
      <w:marRight w:val="0"/>
      <w:marTop w:val="0"/>
      <w:marBottom w:val="0"/>
      <w:divBdr>
        <w:top w:val="none" w:sz="0" w:space="0" w:color="auto"/>
        <w:left w:val="none" w:sz="0" w:space="0" w:color="auto"/>
        <w:bottom w:val="none" w:sz="0" w:space="0" w:color="auto"/>
        <w:right w:val="none" w:sz="0" w:space="0" w:color="auto"/>
      </w:divBdr>
    </w:div>
    <w:div w:id="1687825087">
      <w:bodyDiv w:val="1"/>
      <w:marLeft w:val="0"/>
      <w:marRight w:val="0"/>
      <w:marTop w:val="0"/>
      <w:marBottom w:val="0"/>
      <w:divBdr>
        <w:top w:val="none" w:sz="0" w:space="0" w:color="auto"/>
        <w:left w:val="none" w:sz="0" w:space="0" w:color="auto"/>
        <w:bottom w:val="none" w:sz="0" w:space="0" w:color="auto"/>
        <w:right w:val="none" w:sz="0" w:space="0" w:color="auto"/>
      </w:divBdr>
    </w:div>
    <w:div w:id="1741249941">
      <w:bodyDiv w:val="1"/>
      <w:marLeft w:val="0"/>
      <w:marRight w:val="0"/>
      <w:marTop w:val="0"/>
      <w:marBottom w:val="0"/>
      <w:divBdr>
        <w:top w:val="none" w:sz="0" w:space="0" w:color="auto"/>
        <w:left w:val="none" w:sz="0" w:space="0" w:color="auto"/>
        <w:bottom w:val="none" w:sz="0" w:space="0" w:color="auto"/>
        <w:right w:val="none" w:sz="0" w:space="0" w:color="auto"/>
      </w:divBdr>
    </w:div>
    <w:div w:id="1808668612">
      <w:bodyDiv w:val="1"/>
      <w:marLeft w:val="0"/>
      <w:marRight w:val="0"/>
      <w:marTop w:val="0"/>
      <w:marBottom w:val="0"/>
      <w:divBdr>
        <w:top w:val="none" w:sz="0" w:space="0" w:color="auto"/>
        <w:left w:val="none" w:sz="0" w:space="0" w:color="auto"/>
        <w:bottom w:val="none" w:sz="0" w:space="0" w:color="auto"/>
        <w:right w:val="none" w:sz="0" w:space="0" w:color="auto"/>
      </w:divBdr>
    </w:div>
    <w:div w:id="1815482665">
      <w:bodyDiv w:val="1"/>
      <w:marLeft w:val="0"/>
      <w:marRight w:val="0"/>
      <w:marTop w:val="0"/>
      <w:marBottom w:val="0"/>
      <w:divBdr>
        <w:top w:val="none" w:sz="0" w:space="0" w:color="auto"/>
        <w:left w:val="none" w:sz="0" w:space="0" w:color="auto"/>
        <w:bottom w:val="none" w:sz="0" w:space="0" w:color="auto"/>
        <w:right w:val="none" w:sz="0" w:space="0" w:color="auto"/>
      </w:divBdr>
    </w:div>
    <w:div w:id="2031641624">
      <w:bodyDiv w:val="1"/>
      <w:marLeft w:val="0"/>
      <w:marRight w:val="0"/>
      <w:marTop w:val="0"/>
      <w:marBottom w:val="0"/>
      <w:divBdr>
        <w:top w:val="none" w:sz="0" w:space="0" w:color="auto"/>
        <w:left w:val="none" w:sz="0" w:space="0" w:color="auto"/>
        <w:bottom w:val="none" w:sz="0" w:space="0" w:color="auto"/>
        <w:right w:val="none" w:sz="0" w:space="0" w:color="auto"/>
      </w:divBdr>
    </w:div>
    <w:div w:id="209531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mac\OneDrive\FUMAC\(&#52968;&#49444;&#54021;)%202.%20ISO\1.%20&#49884;&#49828;&#53596;%20&#47928;&#49436;(ISO,%20IATF,%20&#51068;&#48152;&#44221;&#50689;)\&#53685;&#54633;&#47928;&#49436;%20&#51089;&#49457;&#50857;%20&#54252;&#4760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나눔스퀘어 베이스">
      <a:majorFont>
        <a:latin typeface="나눔스퀘어"/>
        <a:ea typeface="나눔스퀘어"/>
        <a:cs typeface=""/>
      </a:majorFont>
      <a:minorFont>
        <a:latin typeface="나눔스퀘어"/>
        <a:ea typeface="나눔스퀘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3CC9E-495F-4C1F-A7CF-B6F65ED61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통합문서 작성용 포맷</Template>
  <TotalTime>1899</TotalTime>
  <Pages>16</Pages>
  <Words>2022</Words>
  <Characters>11526</Characters>
  <Application>Microsoft Office Word</Application>
  <DocSecurity>0</DocSecurity>
  <Lines>96</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김홍덕</dc:creator>
  <cp:keywords/>
  <dc:description/>
  <cp:lastModifiedBy>홍덕 김</cp:lastModifiedBy>
  <cp:revision>711</cp:revision>
  <cp:lastPrinted>2023-12-18T01:02:00Z</cp:lastPrinted>
  <dcterms:created xsi:type="dcterms:W3CDTF">2025-02-05T05:04:00Z</dcterms:created>
  <dcterms:modified xsi:type="dcterms:W3CDTF">2026-09-30T06:35:00Z</dcterms:modified>
</cp:coreProperties>
</file>