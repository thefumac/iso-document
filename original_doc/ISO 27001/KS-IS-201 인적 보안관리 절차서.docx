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C755" w14:textId="77777777" w:rsidR="00F62B20" w:rsidRDefault="00F62B20" w:rsidP="0004069F">
      <w:pPr>
        <w:pStyle w:val="1TEXT"/>
        <w:ind w:left="273" w:right="273"/>
      </w:pPr>
    </w:p>
    <w:p w14:paraId="10ACCC5E" w14:textId="77777777" w:rsidR="00F62B20" w:rsidRDefault="00F62B20" w:rsidP="0004069F">
      <w:pPr>
        <w:pStyle w:val="1TEXT"/>
        <w:ind w:left="273" w:right="273"/>
      </w:pPr>
    </w:p>
    <w:p w14:paraId="5028F1E0" w14:textId="27614708" w:rsidR="005728F6" w:rsidRDefault="007B1678" w:rsidP="00362127">
      <w:pPr>
        <w:pStyle w:val="a8"/>
      </w:pPr>
      <w:r>
        <w:rPr>
          <w:rFonts w:hint="eastAsia"/>
        </w:rPr>
        <w:t>인적 보안관리</w:t>
      </w:r>
      <w:r w:rsidR="00344280">
        <w:rPr>
          <w:rFonts w:hint="eastAsia"/>
        </w:rPr>
        <w:t xml:space="preserve"> 절차서</w:t>
      </w:r>
    </w:p>
    <w:p w14:paraId="4DD3F7A7" w14:textId="3DE15118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{{DOC_PREFIX}}-IS-</w:t>
      </w:r>
      <w:proofErr w:type="gramStart"/>
      <w:r>
        <w:rPr>
          <w:rFonts w:hint="eastAsia"/>
        </w:rPr>
        <w:t>201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7D09895" w14:textId="5EF603D3" w:rsidR="00F62B20" w:rsidRPr="005728F6" w:rsidRDefault="00395D8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FD9497" wp14:editId="0D1E0432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A80F0" w14:textId="77777777" w:rsidR="00F62B20" w:rsidRPr="00430188" w:rsidRDefault="00F62B20" w:rsidP="0004069F">
      <w:pPr>
        <w:pStyle w:val="1TEXT"/>
        <w:ind w:left="273" w:right="273"/>
      </w:pPr>
    </w:p>
    <w:p w14:paraId="0EB17E36" w14:textId="77777777" w:rsidR="00F62B20" w:rsidRPr="00FA50B1" w:rsidRDefault="00F62B20" w:rsidP="0004069F">
      <w:pPr>
        <w:pStyle w:val="1TEXT"/>
        <w:ind w:left="273" w:right="273"/>
      </w:pPr>
    </w:p>
    <w:p w14:paraId="4A439D62" w14:textId="77777777" w:rsidR="00F62B20" w:rsidRPr="00192C28" w:rsidRDefault="00F62B20" w:rsidP="0004069F">
      <w:pPr>
        <w:pStyle w:val="1TEXT"/>
        <w:ind w:left="273" w:right="273"/>
      </w:pPr>
    </w:p>
    <w:p w14:paraId="1EF9822F" w14:textId="77777777" w:rsidR="00F62B20" w:rsidRPr="00FA50B1" w:rsidRDefault="00F62B20" w:rsidP="0004069F">
      <w:pPr>
        <w:pStyle w:val="1TEXT"/>
        <w:ind w:left="273" w:right="273"/>
      </w:pPr>
    </w:p>
    <w:p w14:paraId="650406C9" w14:textId="77777777" w:rsidR="00F62B20" w:rsidRPr="008D6047" w:rsidRDefault="00F62B20" w:rsidP="0004069F">
      <w:pPr>
        <w:pStyle w:val="1TEXT"/>
        <w:ind w:left="273" w:right="273"/>
      </w:pPr>
    </w:p>
    <w:p w14:paraId="66853252" w14:textId="77777777" w:rsidR="00F62B20" w:rsidRPr="003E3644" w:rsidRDefault="00F62B20" w:rsidP="0004069F">
      <w:pPr>
        <w:pStyle w:val="1TEXT"/>
        <w:ind w:left="273" w:right="273"/>
      </w:pPr>
    </w:p>
    <w:p w14:paraId="1EE863CF" w14:textId="77777777" w:rsidR="00F62B20" w:rsidRPr="00F87472" w:rsidRDefault="00F62B20" w:rsidP="0004069F">
      <w:pPr>
        <w:pStyle w:val="1TEXT"/>
        <w:ind w:left="273" w:right="273"/>
      </w:pPr>
    </w:p>
    <w:p w14:paraId="5449C4E1" w14:textId="77777777" w:rsidR="00F62B20" w:rsidRPr="00FA50B1" w:rsidRDefault="00F62B20" w:rsidP="0004069F">
      <w:pPr>
        <w:pStyle w:val="1TEXT"/>
        <w:ind w:left="273" w:right="273"/>
      </w:pPr>
    </w:p>
    <w:p w14:paraId="2D12CCEC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70902B6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54C43C3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9D07B5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E196B5C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0389AB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6932BEC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DBD27F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FB9AAE6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0DE2EE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6B9CC0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0D5E5C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8DD52C4" w14:textId="42B4D878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3CB3AEE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E9C6E6F" w14:textId="77777777" w:rsidR="004E751B" w:rsidRPr="004E751B" w:rsidRDefault="004E751B" w:rsidP="00AB3469">
      <w:pPr>
        <w:pStyle w:val="10"/>
      </w:pPr>
      <w:r w:rsidRPr="004E751B">
        <w:lastRenderedPageBreak/>
        <w:t>1. 적용범위</w:t>
      </w:r>
    </w:p>
    <w:p w14:paraId="52459BF9" w14:textId="44D40B98" w:rsidR="004E751B" w:rsidRPr="004E751B" w:rsidRDefault="00B771DD" w:rsidP="00B771DD">
      <w:pPr>
        <w:pStyle w:val="1TEXT"/>
        <w:ind w:left="273" w:right="273"/>
      </w:pPr>
      <w:r w:rsidRPr="00B771DD">
        <w:t>이 절차서는 임직원 및 외부자가 입사(계약)부터 퇴사(종료) 시까지 준수해야 할 인적 보안 책임과 의무 사항에 적용한다</w:t>
      </w:r>
      <w:r w:rsidR="004E751B" w:rsidRPr="004E751B">
        <w:t>.</w:t>
      </w:r>
    </w:p>
    <w:p w14:paraId="537D7ED7" w14:textId="77777777" w:rsidR="004E751B" w:rsidRPr="004E751B" w:rsidRDefault="004E751B" w:rsidP="00AB3469">
      <w:pPr>
        <w:pStyle w:val="12"/>
        <w:ind w:left="910" w:right="364" w:hanging="273"/>
      </w:pPr>
    </w:p>
    <w:p w14:paraId="1077E0B7" w14:textId="77777777" w:rsidR="004E751B" w:rsidRPr="004E751B" w:rsidRDefault="004E751B" w:rsidP="00AB3469">
      <w:pPr>
        <w:pStyle w:val="10"/>
      </w:pPr>
      <w:r w:rsidRPr="004E751B">
        <w:t>2. 책임과 권한</w:t>
      </w:r>
    </w:p>
    <w:p w14:paraId="61F48174" w14:textId="77777777" w:rsidR="004E751B" w:rsidRPr="004E751B" w:rsidRDefault="004E751B" w:rsidP="00AB3469">
      <w:pPr>
        <w:pStyle w:val="11"/>
        <w:ind w:left="273"/>
      </w:pPr>
      <w:r w:rsidRPr="004E751B">
        <w:t>2.1 대표이사</w:t>
      </w:r>
    </w:p>
    <w:p w14:paraId="7C172916" w14:textId="77777777" w:rsidR="004E751B" w:rsidRPr="004E751B" w:rsidRDefault="004E751B" w:rsidP="00AB3469">
      <w:pPr>
        <w:pStyle w:val="12"/>
        <w:ind w:left="910" w:right="364" w:hanging="273"/>
      </w:pPr>
      <w:r w:rsidRPr="004E751B">
        <w:t>1) 대표이사는 정보보호 경영시스템 내 인적자원의 적격성을 보장할 책임과 권한이 있다.</w:t>
      </w:r>
    </w:p>
    <w:p w14:paraId="1F902B0D" w14:textId="77777777" w:rsidR="004E751B" w:rsidRPr="004E751B" w:rsidRDefault="004E751B" w:rsidP="00AB3469">
      <w:pPr>
        <w:pStyle w:val="12"/>
        <w:ind w:left="910" w:right="364" w:hanging="273"/>
      </w:pPr>
      <w:r w:rsidRPr="004E751B">
        <w:t>2) 대표이사는 정보보호 경영시스템에 적격한 인원을 채용하고 배치할 책임과 권한이 있다.</w:t>
      </w:r>
    </w:p>
    <w:p w14:paraId="78D06783" w14:textId="77777777" w:rsidR="004E751B" w:rsidRPr="004E751B" w:rsidRDefault="004E751B" w:rsidP="00AB3469">
      <w:pPr>
        <w:pStyle w:val="12"/>
        <w:ind w:left="910" w:right="364" w:hanging="273"/>
      </w:pPr>
    </w:p>
    <w:p w14:paraId="6E200BF7" w14:textId="5F816C39" w:rsidR="004E751B" w:rsidRPr="004E751B" w:rsidRDefault="004E751B" w:rsidP="00AB3469">
      <w:pPr>
        <w:pStyle w:val="11"/>
        <w:ind w:left="273"/>
      </w:pPr>
      <w:r w:rsidRPr="004E751B">
        <w:t xml:space="preserve">2.2 </w:t>
      </w:r>
      <w:r w:rsidR="00B011C9">
        <w:t>정보보호 최고책임자</w:t>
      </w:r>
      <w:r w:rsidR="00667F9C">
        <w:rPr>
          <w:rFonts w:hint="eastAsia"/>
        </w:rPr>
        <w:t>(CISO,</w:t>
      </w:r>
      <w:r w:rsidR="00667F9C" w:rsidRPr="00E9748B">
        <w:rPr>
          <w:rFonts w:asciiTheme="minorHAnsi" w:hAnsiTheme="minorHAnsi" w:cstheme="minorBidi"/>
        </w:rPr>
        <w:t xml:space="preserve"> </w:t>
      </w:r>
      <w:r w:rsidR="00667F9C" w:rsidRPr="00E9748B">
        <w:t>Chief Information Security Officer</w:t>
      </w:r>
      <w:r w:rsidR="00667F9C">
        <w:rPr>
          <w:rFonts w:hint="eastAsia"/>
        </w:rPr>
        <w:t>)</w:t>
      </w:r>
    </w:p>
    <w:p w14:paraId="5E77FAD7" w14:textId="5094436A" w:rsidR="004E751B" w:rsidRPr="004E751B" w:rsidRDefault="004E751B" w:rsidP="00AB3469">
      <w:pPr>
        <w:pStyle w:val="12"/>
        <w:ind w:left="910" w:right="364" w:hanging="273"/>
      </w:pPr>
      <w:r w:rsidRPr="004E751B">
        <w:t xml:space="preserve">1) </w:t>
      </w:r>
      <w:r w:rsidR="00B011C9">
        <w:t>정보보호 최고책임자</w:t>
      </w:r>
      <w:r w:rsidRPr="004E751B">
        <w:t>는 신규 채용 인력에 대한 보안 적격성을 보장할 책임과 권한이 있다. 적격성 보장은 관련 교육과 보안 서약을 말한다.</w:t>
      </w:r>
    </w:p>
    <w:p w14:paraId="3BDEEA8A" w14:textId="6FC509D4" w:rsidR="004E751B" w:rsidRPr="004E751B" w:rsidRDefault="004E751B" w:rsidP="00AB3469">
      <w:pPr>
        <w:pStyle w:val="12"/>
        <w:ind w:left="910" w:right="364" w:hanging="273"/>
      </w:pPr>
      <w:r w:rsidRPr="004E751B">
        <w:t xml:space="preserve">2) </w:t>
      </w:r>
      <w:r w:rsidR="00B011C9">
        <w:t>정보보호 최고책임자</w:t>
      </w:r>
      <w:r w:rsidRPr="004E751B">
        <w:t>는 사내 모든 인적자원의 보안에 관한 책임과 권한을 가진다. 인적자원의 보안은 보안 취급 등급, 보안 정보의 접근과 취급에 대한 승인과 관리 등 일체의 관리를 말한다.</w:t>
      </w:r>
    </w:p>
    <w:p w14:paraId="71D88134" w14:textId="0E29AC87" w:rsidR="004E751B" w:rsidRPr="004E751B" w:rsidRDefault="004E751B" w:rsidP="00AB3469">
      <w:pPr>
        <w:pStyle w:val="12"/>
        <w:ind w:left="910" w:right="364" w:hanging="273"/>
      </w:pPr>
      <w:r w:rsidRPr="004E751B">
        <w:t xml:space="preserve">3) </w:t>
      </w:r>
      <w:r w:rsidR="00B011C9">
        <w:t>정보보호 최고책임자</w:t>
      </w:r>
      <w:r w:rsidRPr="004E751B">
        <w:t>는 일정 등급의 이상의 보안 취급 이력이 있는 직원의 퇴사 시 관련 정보보호를 확보할 책임과 권한을 가진다. 관련 정보보호는 근무 시 취급한 정보에 관한 퇴사 후 준수사항에 대한 협약을 말한다.</w:t>
      </w:r>
    </w:p>
    <w:p w14:paraId="19E19643" w14:textId="77777777" w:rsidR="004E751B" w:rsidRPr="004E751B" w:rsidRDefault="004E751B" w:rsidP="00AB3469">
      <w:pPr>
        <w:pStyle w:val="12"/>
        <w:ind w:left="910" w:right="364" w:hanging="273"/>
      </w:pPr>
    </w:p>
    <w:p w14:paraId="7E4E513E" w14:textId="77777777" w:rsidR="004E751B" w:rsidRPr="004E751B" w:rsidRDefault="004E751B" w:rsidP="00AB3469">
      <w:pPr>
        <w:pStyle w:val="11"/>
        <w:ind w:left="273"/>
      </w:pPr>
      <w:r w:rsidRPr="004E751B">
        <w:t>2.3 인사관리 부서장</w:t>
      </w:r>
    </w:p>
    <w:p w14:paraId="1D8FAD9D" w14:textId="77777777" w:rsidR="004E751B" w:rsidRPr="004E751B" w:rsidRDefault="004E751B" w:rsidP="00AB3469">
      <w:pPr>
        <w:pStyle w:val="12"/>
        <w:ind w:left="910" w:right="364" w:hanging="273"/>
      </w:pPr>
      <w:r w:rsidRPr="004E751B">
        <w:t>1) 인사관리 부서장은 직원 채용 시 채용 지원자에게 이 절차서에서 규정한 입사 지원자용 정보보호 서약서를 요청할 책임과 권한이 있다.</w:t>
      </w:r>
    </w:p>
    <w:p w14:paraId="2C041DB4" w14:textId="77777777" w:rsidR="004E751B" w:rsidRPr="004E751B" w:rsidRDefault="004E751B" w:rsidP="00AB3469">
      <w:pPr>
        <w:pStyle w:val="12"/>
        <w:ind w:left="910" w:right="364" w:hanging="273"/>
      </w:pPr>
      <w:r w:rsidRPr="004E751B">
        <w:t>2) 입사 지원자가 자필 서명한 정보보호 서약서를 제출하지 않는 경우 채용을 하지 않을 책임이 있다.</w:t>
      </w:r>
    </w:p>
    <w:p w14:paraId="34F448AD" w14:textId="10F3F86C" w:rsidR="004E751B" w:rsidRPr="004E751B" w:rsidRDefault="004E751B" w:rsidP="00AB3469">
      <w:pPr>
        <w:pStyle w:val="12"/>
        <w:ind w:left="910" w:right="364" w:hanging="273"/>
      </w:pPr>
      <w:r w:rsidRPr="004E751B">
        <w:t xml:space="preserve">3) 인사관리 부서장은 퇴사 희망자가 있는 경우, 퇴사 희망자의 근무 기간 중 보안 정보 취급 정도를 파악하고 </w:t>
      </w:r>
      <w:r w:rsidR="00B011C9">
        <w:t>정보보호 최고책임자</w:t>
      </w:r>
      <w:r w:rsidRPr="004E751B">
        <w:t>와 협의하여 퇴사 후 정보보호 서약을 받을 책임과 권한이 있다.</w:t>
      </w:r>
    </w:p>
    <w:p w14:paraId="1A94D6DD" w14:textId="77777777" w:rsidR="004E751B" w:rsidRPr="004E751B" w:rsidRDefault="004E751B" w:rsidP="00AB3469">
      <w:pPr>
        <w:pStyle w:val="12"/>
        <w:ind w:left="910" w:right="364" w:hanging="273"/>
      </w:pPr>
    </w:p>
    <w:p w14:paraId="5B0390BC" w14:textId="77777777" w:rsidR="004E751B" w:rsidRPr="004E751B" w:rsidRDefault="004E751B" w:rsidP="00AB3469">
      <w:pPr>
        <w:pStyle w:val="10"/>
      </w:pPr>
      <w:r w:rsidRPr="004E751B">
        <w:t>3. 용어의 정의</w:t>
      </w:r>
    </w:p>
    <w:p w14:paraId="32D45BD5" w14:textId="77777777" w:rsidR="004E751B" w:rsidRDefault="004E751B" w:rsidP="00AB3469">
      <w:pPr>
        <w:pStyle w:val="11"/>
        <w:ind w:left="273"/>
      </w:pPr>
      <w:r w:rsidRPr="004E751B">
        <w:t>3.1 정보보호 부적합</w:t>
      </w:r>
    </w:p>
    <w:p w14:paraId="14C90879" w14:textId="7F56C632" w:rsidR="00847649" w:rsidRPr="00847649" w:rsidRDefault="00847649" w:rsidP="00847649">
      <w:pPr>
        <w:tabs>
          <w:tab w:val="left" w:pos="5847"/>
        </w:tabs>
      </w:pPr>
      <w:r>
        <w:tab/>
      </w:r>
    </w:p>
    <w:p w14:paraId="17D3C490" w14:textId="77777777" w:rsidR="004E751B" w:rsidRPr="004E751B" w:rsidRDefault="004E751B" w:rsidP="00AB3469">
      <w:pPr>
        <w:pStyle w:val="11TEXT"/>
        <w:ind w:left="637"/>
      </w:pPr>
      <w:r w:rsidRPr="004E751B">
        <w:lastRenderedPageBreak/>
        <w:t xml:space="preserve">정보보호 부적합은 정보보호 경영시스템 절차 </w:t>
      </w:r>
      <w:proofErr w:type="spellStart"/>
      <w:r w:rsidRPr="004E751B">
        <w:t>미준수</w:t>
      </w:r>
      <w:proofErr w:type="spellEnd"/>
      <w:r w:rsidRPr="004E751B">
        <w:t>, 보안 서약 위반과 정보보호 경영시스템에 따른 모니터링, 평가, 위험 관리 등에서 발견되는 보안 준수 위반을 총칭한다.</w:t>
      </w:r>
    </w:p>
    <w:p w14:paraId="3228750C" w14:textId="77777777" w:rsidR="004E751B" w:rsidRPr="004E751B" w:rsidRDefault="004E751B" w:rsidP="00AB3469">
      <w:pPr>
        <w:pStyle w:val="12"/>
        <w:ind w:left="910" w:right="364" w:hanging="273"/>
      </w:pPr>
    </w:p>
    <w:p w14:paraId="551F11B1" w14:textId="77777777" w:rsidR="004E751B" w:rsidRPr="004E751B" w:rsidRDefault="004E751B" w:rsidP="00AB3469">
      <w:pPr>
        <w:pStyle w:val="10"/>
      </w:pPr>
      <w:r w:rsidRPr="004E751B">
        <w:t>4. 채용 전후 보안 서약</w:t>
      </w:r>
    </w:p>
    <w:p w14:paraId="23F6A651" w14:textId="77777777" w:rsidR="004E751B" w:rsidRPr="004E751B" w:rsidRDefault="004E751B" w:rsidP="00AB3469">
      <w:pPr>
        <w:pStyle w:val="11"/>
        <w:ind w:left="273"/>
      </w:pPr>
      <w:r w:rsidRPr="004E751B">
        <w:t>4.1 채용 전 적격성 검증</w:t>
      </w:r>
    </w:p>
    <w:p w14:paraId="4857444C" w14:textId="77777777" w:rsidR="004E751B" w:rsidRPr="004E751B" w:rsidRDefault="004E751B" w:rsidP="00AB3469">
      <w:pPr>
        <w:pStyle w:val="12"/>
        <w:ind w:left="910" w:right="364" w:hanging="273"/>
      </w:pPr>
      <w:r w:rsidRPr="004E751B">
        <w:t>1) 인사를 담당하는 부서장은 새로운 직원 채용 시 고용 이전에 정보보호 적격성을 검증한다.</w:t>
      </w:r>
    </w:p>
    <w:p w14:paraId="56E3ED67" w14:textId="3709F9A2" w:rsidR="004E751B" w:rsidRPr="004E751B" w:rsidRDefault="004E751B" w:rsidP="00AB3469">
      <w:pPr>
        <w:pStyle w:val="12"/>
        <w:ind w:left="910" w:right="364" w:hanging="273"/>
      </w:pPr>
      <w:r w:rsidRPr="004E751B">
        <w:t xml:space="preserve">2) 채용 후보자 신분의 모든 지원자에게 ‘({{DOC_PREFIX}}-IS-201-01) 정보보호 서약서(입사지원자용)’에 채용 지원에 있어 정보보호와 관련되었거나 정보보호와 이해관계가 있는 범죄 이력이 없다는 서약을 받고 채용 절차를 진행한다. </w:t>
      </w:r>
    </w:p>
    <w:p w14:paraId="01176170" w14:textId="77777777" w:rsidR="004E751B" w:rsidRPr="004E751B" w:rsidRDefault="004E751B" w:rsidP="00AB3469">
      <w:pPr>
        <w:pStyle w:val="12"/>
        <w:ind w:left="910" w:right="364" w:hanging="273"/>
      </w:pPr>
      <w:r w:rsidRPr="004E751B">
        <w:t>3) 서약서에는 서약 사항에 위배된 사항이 발견되면 채용 후에도 채용을 취소할 수 있다는 것과 관련 법률에 따른 민형사상 조치를 취할 수 있다는 것을 명시한다.</w:t>
      </w:r>
    </w:p>
    <w:p w14:paraId="50F2DFE6" w14:textId="77777777" w:rsidR="004E751B" w:rsidRPr="004E751B" w:rsidRDefault="004E751B" w:rsidP="00AB3469">
      <w:pPr>
        <w:pStyle w:val="12"/>
        <w:ind w:left="910" w:right="364" w:hanging="273"/>
      </w:pPr>
      <w:r w:rsidRPr="004E751B">
        <w:t>4) 인사관리 부서장은 채용 확정자와의 고용 계약 작성 시 정보보호 준수 의무와 이에 따르는 책임을 명시한다.</w:t>
      </w:r>
    </w:p>
    <w:p w14:paraId="10845033" w14:textId="77777777" w:rsidR="004E751B" w:rsidRPr="004E751B" w:rsidRDefault="004E751B" w:rsidP="00AB3469">
      <w:pPr>
        <w:pStyle w:val="12"/>
        <w:ind w:left="910" w:right="364" w:hanging="273"/>
      </w:pPr>
    </w:p>
    <w:p w14:paraId="3F057F9B" w14:textId="77777777" w:rsidR="004E751B" w:rsidRPr="004E751B" w:rsidRDefault="004E751B" w:rsidP="00AB3469">
      <w:pPr>
        <w:pStyle w:val="11"/>
        <w:ind w:left="273"/>
      </w:pPr>
      <w:r w:rsidRPr="004E751B">
        <w:t>4.2 퇴사자 정보보호 서약</w:t>
      </w:r>
    </w:p>
    <w:p w14:paraId="50FD374C" w14:textId="77777777" w:rsidR="004E751B" w:rsidRPr="004E751B" w:rsidRDefault="004E751B" w:rsidP="00AB3469">
      <w:pPr>
        <w:pStyle w:val="12"/>
        <w:ind w:left="910" w:right="364" w:hanging="273"/>
      </w:pPr>
      <w:r w:rsidRPr="004E751B">
        <w:t xml:space="preserve">1) 인사관리 부서장은 직원 및 계약자의 퇴사 시 </w:t>
      </w:r>
      <w:r w:rsidRPr="006B352D">
        <w:rPr>
          <w:color w:val="4472C4" w:themeColor="accent1"/>
        </w:rPr>
        <w:t>‘[첨부 1] 퇴사자 정보보호 의무</w:t>
      </w:r>
      <w:r w:rsidRPr="004E751B">
        <w:t>’ 의거하여 퇴사 후 보안 서약을 요구해야 한다.</w:t>
      </w:r>
    </w:p>
    <w:p w14:paraId="1D3F3E38" w14:textId="0175DCDF" w:rsidR="004E751B" w:rsidRPr="004E751B" w:rsidRDefault="004E751B" w:rsidP="00AB3469">
      <w:pPr>
        <w:pStyle w:val="12"/>
        <w:ind w:left="910" w:right="364" w:hanging="273"/>
      </w:pPr>
      <w:r w:rsidRPr="004E751B">
        <w:t>2) 퇴사자는 퇴사 후 정보보호 준수에 관한 ‘({{DOC_PREFIX}}-IS-201-02) 정보보호 서약서(퇴사자용)’를 작성하여 서약을 해야 한다.</w:t>
      </w:r>
    </w:p>
    <w:p w14:paraId="011F9FC1" w14:textId="34116734" w:rsidR="004E751B" w:rsidRPr="004E751B" w:rsidRDefault="004E751B" w:rsidP="00AB3469">
      <w:pPr>
        <w:pStyle w:val="12"/>
        <w:ind w:left="910" w:right="364" w:hanging="273"/>
      </w:pPr>
      <w:r w:rsidRPr="004E751B">
        <w:t xml:space="preserve">3) 퇴사자의 근무 기간 중 보안 정보 접근 이력을 고려하여 정보보호 리스크가 없다고 판단되는 경우 </w:t>
      </w:r>
      <w:r w:rsidR="00B011C9">
        <w:t>정보보호 최고책임자</w:t>
      </w:r>
      <w:r w:rsidRPr="004E751B">
        <w:t>가 퇴사 후 정보보호 서약을 면제할 수 있다.</w:t>
      </w:r>
    </w:p>
    <w:p w14:paraId="35404D76" w14:textId="77777777" w:rsidR="004E751B" w:rsidRPr="004E751B" w:rsidRDefault="004E751B" w:rsidP="00AB3469">
      <w:pPr>
        <w:pStyle w:val="12"/>
        <w:ind w:left="910" w:right="364" w:hanging="273"/>
      </w:pPr>
    </w:p>
    <w:p w14:paraId="7EE870FF" w14:textId="77777777" w:rsidR="004E751B" w:rsidRPr="004E751B" w:rsidRDefault="004E751B" w:rsidP="00AB3469">
      <w:pPr>
        <w:pStyle w:val="10"/>
      </w:pPr>
      <w:r w:rsidRPr="004E751B">
        <w:t>5. 인적자원 정보보호 적격성</w:t>
      </w:r>
    </w:p>
    <w:p w14:paraId="3643D6C5" w14:textId="77777777" w:rsidR="004E751B" w:rsidRPr="004E751B" w:rsidRDefault="004E751B" w:rsidP="008A7E61">
      <w:pPr>
        <w:pStyle w:val="11"/>
        <w:ind w:left="273"/>
      </w:pPr>
      <w:r w:rsidRPr="004E751B">
        <w:t>5.1 정보보호 준수 의무</w:t>
      </w:r>
    </w:p>
    <w:p w14:paraId="639303A1" w14:textId="77777777" w:rsidR="004E751B" w:rsidRPr="004E751B" w:rsidRDefault="004E751B" w:rsidP="00AB3469">
      <w:pPr>
        <w:pStyle w:val="12"/>
        <w:ind w:left="910" w:right="364" w:hanging="273"/>
      </w:pPr>
      <w:r w:rsidRPr="004E751B">
        <w:t>1) 계약직을 포함하여 회사에 근무하는 모든 직원은 채용 전 서약에 따라 정보보호 준수사항을 준수할 의무가 있다. 회사는 이 의무를 위반한 직원에게 위반으로 인한 영향과 무관하게 징계를 할 수 있다.</w:t>
      </w:r>
    </w:p>
    <w:p w14:paraId="19FF1CF2" w14:textId="14CF54F4" w:rsidR="004E751B" w:rsidRPr="004E751B" w:rsidRDefault="004E751B" w:rsidP="00AB3469">
      <w:pPr>
        <w:pStyle w:val="12"/>
        <w:ind w:left="910" w:right="364" w:hanging="273"/>
      </w:pPr>
      <w:r w:rsidRPr="004E751B">
        <w:t xml:space="preserve">2) </w:t>
      </w:r>
      <w:r w:rsidR="00B011C9">
        <w:t>정보보호 최고책임자</w:t>
      </w:r>
      <w:r w:rsidRPr="004E751B">
        <w:t>는 중요한 정보가 보관된 장소와 정보(예를 들어 인쇄되는 경우 표지)에 정보보호 준수사항을 명시하여 정보 취급자가 정보보호 준수의무를 인식할 수 있도록 해야 한다.</w:t>
      </w:r>
    </w:p>
    <w:p w14:paraId="6B062124" w14:textId="338B1E93" w:rsidR="004E751B" w:rsidRPr="004E751B" w:rsidRDefault="004E751B" w:rsidP="00AB3469">
      <w:pPr>
        <w:pStyle w:val="12"/>
        <w:ind w:left="910" w:right="364" w:hanging="273"/>
      </w:pPr>
      <w:r w:rsidRPr="004E751B">
        <w:t>3) 회사가 필요에 의해 사용하는 외부 전문 클라우드 서비스에 접속하는 직원은 ‘({{DOC_PREFIX}}-IS-201-03) 개인정보 이용 동의서(클라우드 사용자)’를 작성하고, 클라우드에 저장된 파일과 정보를 회사가 이용할 수 있다는 개인정보 공개 동의를 해야 한다.</w:t>
      </w:r>
    </w:p>
    <w:p w14:paraId="226D24C9" w14:textId="77777777" w:rsidR="008A7E61" w:rsidRPr="008A7E61" w:rsidRDefault="008A7E61" w:rsidP="00AB3469">
      <w:pPr>
        <w:pStyle w:val="12"/>
        <w:ind w:left="910" w:right="364" w:hanging="273"/>
      </w:pPr>
    </w:p>
    <w:p w14:paraId="316CA679" w14:textId="77777777" w:rsidR="004E751B" w:rsidRPr="004E751B" w:rsidRDefault="004E751B" w:rsidP="008A7E61">
      <w:pPr>
        <w:pStyle w:val="11"/>
        <w:ind w:left="273"/>
      </w:pPr>
      <w:r w:rsidRPr="004E751B">
        <w:t>5.2 정보보호 교육</w:t>
      </w:r>
    </w:p>
    <w:p w14:paraId="303B3245" w14:textId="63349208" w:rsidR="004E751B" w:rsidRPr="004E751B" w:rsidRDefault="004E751B" w:rsidP="00AB3469">
      <w:pPr>
        <w:pStyle w:val="12"/>
        <w:ind w:left="910" w:right="364" w:hanging="273"/>
      </w:pPr>
      <w:r w:rsidRPr="004E751B">
        <w:t xml:space="preserve">1) </w:t>
      </w:r>
      <w:r w:rsidR="00B011C9">
        <w:t>정보보호 최고책임자</w:t>
      </w:r>
      <w:r w:rsidRPr="004E751B">
        <w:t>는 주기적으로 전직원을 대상으로 정보보호 교육을 시행해야 한다.</w:t>
      </w:r>
    </w:p>
    <w:p w14:paraId="6A045163" w14:textId="0191FBC8" w:rsidR="004E751B" w:rsidRPr="004E751B" w:rsidRDefault="004E751B" w:rsidP="00AB3469">
      <w:pPr>
        <w:pStyle w:val="12"/>
        <w:ind w:left="910" w:right="364" w:hanging="273"/>
      </w:pPr>
      <w:r w:rsidRPr="004E751B">
        <w:t>2) 정보보호 교육은 년간 최소 2회 이상, 매회 1시간 이상 ‘({{DOC_PREFIX}}-QM-201) 교육훈련 관리 절차서’에 따라 시행한다.</w:t>
      </w:r>
    </w:p>
    <w:p w14:paraId="7086ACEA" w14:textId="77777777" w:rsidR="004E751B" w:rsidRPr="004E751B" w:rsidRDefault="004E751B" w:rsidP="00AB3469">
      <w:pPr>
        <w:pStyle w:val="12"/>
        <w:ind w:left="910" w:right="364" w:hanging="273"/>
      </w:pPr>
      <w:r w:rsidRPr="004E751B">
        <w:t>3) 교육 시행 시 교육 시행 내용은 문서화하고, 해당되는 경우 교육교재와 교육 참석자의 참석 여부를 확인하는 서명과 함께 보관한다.</w:t>
      </w:r>
    </w:p>
    <w:p w14:paraId="79A47860" w14:textId="77777777" w:rsidR="004E751B" w:rsidRPr="004E751B" w:rsidRDefault="004E751B" w:rsidP="00AB3469">
      <w:pPr>
        <w:pStyle w:val="12"/>
        <w:ind w:left="910" w:right="364" w:hanging="273"/>
      </w:pPr>
      <w:r w:rsidRPr="004E751B">
        <w:t>4) 정보보호 교육 내용은 다음과 같다. 이러한 교육의 세부 내용은 매 교육 시 분할, 조합하여 시행할 수 있다.</w:t>
      </w:r>
    </w:p>
    <w:p w14:paraId="35AB0651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정보보호 중요성 및 기본 개념</w:t>
      </w:r>
    </w:p>
    <w:p w14:paraId="7D1E2C9C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정보보호 취약점과 위험의 이해</w:t>
      </w:r>
    </w:p>
    <w:p w14:paraId="09A25F0D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정보보호 경영시스템, 보안 정책 및 관리 절차</w:t>
      </w:r>
    </w:p>
    <w:p w14:paraId="35252B4C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접근 통제와 인증 절차</w:t>
      </w:r>
    </w:p>
    <w:p w14:paraId="6DFAD793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데이터 보호</w:t>
      </w:r>
    </w:p>
    <w:p w14:paraId="4B2D21DB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네트워크 보안</w:t>
      </w:r>
    </w:p>
    <w:p w14:paraId="1D78A75A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보안 자산 이용 절차와 방법</w:t>
      </w:r>
    </w:p>
    <w:p w14:paraId="38B8E48A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사고 대응 및 보고</w:t>
      </w:r>
    </w:p>
    <w:p w14:paraId="2824487E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보안 리스크 보고 절차와 관리 방안</w:t>
      </w:r>
    </w:p>
    <w:p w14:paraId="12FDD2C2" w14:textId="77777777" w:rsidR="004E751B" w:rsidRPr="004E751B" w:rsidRDefault="004E751B" w:rsidP="008A7E61">
      <w:pPr>
        <w:pStyle w:val="--"/>
        <w:ind w:left="1092" w:right="637" w:hanging="182"/>
      </w:pPr>
      <w:r w:rsidRPr="004E751B">
        <w:t>- 개인 정보보호</w:t>
      </w:r>
    </w:p>
    <w:p w14:paraId="2E8B0CCF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정보보호 관련 최신 동향 및 사고, 위험 사례</w:t>
      </w:r>
    </w:p>
    <w:p w14:paraId="27771ABF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비상상황 대응 훈련</w:t>
      </w:r>
    </w:p>
    <w:p w14:paraId="1F49D80C" w14:textId="77777777" w:rsidR="004E751B" w:rsidRPr="004E751B" w:rsidRDefault="004E751B" w:rsidP="00AB3469">
      <w:pPr>
        <w:pStyle w:val="12"/>
        <w:ind w:left="910" w:right="364" w:hanging="273"/>
      </w:pPr>
    </w:p>
    <w:p w14:paraId="6EF202D9" w14:textId="77777777" w:rsidR="004E751B" w:rsidRPr="004E751B" w:rsidRDefault="004E751B" w:rsidP="008A7E61">
      <w:pPr>
        <w:pStyle w:val="11"/>
        <w:ind w:left="273"/>
      </w:pPr>
      <w:r w:rsidRPr="004E751B">
        <w:t>5.3 정보보호 기술 교육</w:t>
      </w:r>
    </w:p>
    <w:p w14:paraId="55642B67" w14:textId="26F9F09D" w:rsidR="004E751B" w:rsidRPr="004E751B" w:rsidRDefault="004E751B" w:rsidP="00AB3469">
      <w:pPr>
        <w:pStyle w:val="12"/>
        <w:ind w:left="910" w:right="364" w:hanging="273"/>
      </w:pPr>
      <w:r w:rsidRPr="004E751B">
        <w:t xml:space="preserve">1) </w:t>
      </w:r>
      <w:r w:rsidR="00B011C9">
        <w:t>정보보호 최고책임자</w:t>
      </w:r>
      <w:r w:rsidRPr="004E751B">
        <w:t>는 사내 정보보호 관련 기술 보완 혹은 향상을 위해 필요한 경우 관련자에 대한 기술 교육을 시행한다.</w:t>
      </w:r>
    </w:p>
    <w:p w14:paraId="7EE1EFE5" w14:textId="63C7D05B" w:rsidR="004E751B" w:rsidRPr="004E751B" w:rsidRDefault="004E751B" w:rsidP="00AB3469">
      <w:pPr>
        <w:pStyle w:val="12"/>
        <w:ind w:left="910" w:right="364" w:hanging="273"/>
      </w:pPr>
      <w:r w:rsidRPr="004E751B">
        <w:t>2) 정보보호 기술 교육은 외부 전문가 활용을 원칙으로 하고 그 절차는 ‘({{DOC_PREFIX}}-QM-201) 교육훈련 관리 절차서’에 따른다.</w:t>
      </w:r>
    </w:p>
    <w:p w14:paraId="40F8D38B" w14:textId="09F0E2A4" w:rsidR="004E751B" w:rsidRPr="004E751B" w:rsidRDefault="004E751B" w:rsidP="00AB3469">
      <w:pPr>
        <w:pStyle w:val="12"/>
        <w:ind w:left="910" w:right="364" w:hanging="273"/>
      </w:pPr>
      <w:r w:rsidRPr="004E751B">
        <w:t xml:space="preserve">3) 사내 전산, 네트워크 장비와 정보보호 관련 SW의 업그레이드, 변경이 있는 경우 관련 </w:t>
      </w:r>
      <w:r w:rsidR="00B011C9">
        <w:t>정보보호 최고책임자</w:t>
      </w:r>
      <w:r w:rsidRPr="004E751B">
        <w:t>는 업무 담당자가 해당 내용과 관련된 교육이 판단되면 관련 절차에 따라 업무 담당자에 대한 교육을 시행한다. 이러한 교육은 전산, 네트워크 장비 및 SW 개발사의 교육을 수강하는 것을 원칙으로 한다.</w:t>
      </w:r>
    </w:p>
    <w:p w14:paraId="24D84993" w14:textId="77777777" w:rsidR="004E751B" w:rsidRPr="004E751B" w:rsidRDefault="004E751B" w:rsidP="00AB3469">
      <w:pPr>
        <w:pStyle w:val="12"/>
        <w:ind w:left="910" w:right="364" w:hanging="273"/>
      </w:pPr>
    </w:p>
    <w:p w14:paraId="188B4A39" w14:textId="77777777" w:rsidR="004E751B" w:rsidRPr="004E751B" w:rsidRDefault="004E751B" w:rsidP="008A7E61">
      <w:pPr>
        <w:pStyle w:val="11"/>
        <w:ind w:left="273"/>
      </w:pPr>
      <w:r w:rsidRPr="004E751B">
        <w:t>5.4 기밀 정보 취급자 교육</w:t>
      </w:r>
    </w:p>
    <w:p w14:paraId="32AB1A90" w14:textId="461BC55B" w:rsidR="004E751B" w:rsidRPr="004E751B" w:rsidRDefault="004E751B" w:rsidP="00AB3469">
      <w:pPr>
        <w:pStyle w:val="12"/>
        <w:ind w:left="910" w:right="364" w:hanging="273"/>
      </w:pPr>
      <w:r w:rsidRPr="004E751B">
        <w:t xml:space="preserve">1) </w:t>
      </w:r>
      <w:r w:rsidR="00B011C9">
        <w:t>정보보호 최고책임자</w:t>
      </w:r>
      <w:r w:rsidRPr="004E751B">
        <w:t>는 주기적으로 사내 기밀 정보 취급자를 대상으로 교육을 실시한다. 이 교육은 자격 갱신 요건에 해당한다.</w:t>
      </w:r>
    </w:p>
    <w:p w14:paraId="6926E671" w14:textId="0E53675F" w:rsidR="004E751B" w:rsidRPr="004E751B" w:rsidRDefault="004E751B" w:rsidP="008A7E61">
      <w:pPr>
        <w:pStyle w:val="--"/>
        <w:ind w:left="1092" w:right="637" w:hanging="182"/>
      </w:pPr>
      <w:r w:rsidRPr="004E751B">
        <w:t xml:space="preserve">- 교육 주기와 </w:t>
      </w:r>
      <w:proofErr w:type="gramStart"/>
      <w:r w:rsidRPr="004E751B">
        <w:t>시간 :</w:t>
      </w:r>
      <w:proofErr w:type="gramEnd"/>
      <w:r w:rsidRPr="004E751B">
        <w:t xml:space="preserve"> 주기 년 </w:t>
      </w:r>
      <w:r w:rsidR="00F17BF4">
        <w:rPr>
          <w:rFonts w:hint="eastAsia"/>
        </w:rPr>
        <w:t>1</w:t>
      </w:r>
      <w:r w:rsidRPr="004E751B">
        <w:t>회 이상, 1회 교육 시 1시간</w:t>
      </w:r>
    </w:p>
    <w:p w14:paraId="14637EFB" w14:textId="77777777" w:rsidR="004E751B" w:rsidRPr="004E751B" w:rsidRDefault="004E751B" w:rsidP="00AB3469">
      <w:pPr>
        <w:pStyle w:val="12"/>
        <w:ind w:left="910" w:right="364" w:hanging="273"/>
      </w:pPr>
      <w:r w:rsidRPr="004E751B">
        <w:t>2) 기밀 정보 취급자 교육 내용은 다음과 같다.</w:t>
      </w:r>
    </w:p>
    <w:p w14:paraId="480B154F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이전 교육 시점부터 사내 기밀 정보 사용 내역 점검</w:t>
      </w:r>
    </w:p>
    <w:p w14:paraId="6C3D6564" w14:textId="77777777" w:rsidR="004E751B" w:rsidRPr="004E751B" w:rsidRDefault="004E751B" w:rsidP="008A7E61">
      <w:pPr>
        <w:pStyle w:val="--"/>
        <w:ind w:left="1092" w:right="637" w:hanging="182"/>
      </w:pPr>
      <w:r w:rsidRPr="004E751B">
        <w:t>- 기밀 정보 변경 사항 공유 (허용된 정보에 한함)</w:t>
      </w:r>
    </w:p>
    <w:p w14:paraId="0A67AA89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보안 사고 위험성 및 리스크 관리 상 특기 사항</w:t>
      </w:r>
    </w:p>
    <w:p w14:paraId="46061153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추가로 향상된 정보보호 관리 기술 공유</w:t>
      </w:r>
    </w:p>
    <w:p w14:paraId="71D388E6" w14:textId="6BD666CF" w:rsidR="004E751B" w:rsidRPr="004E751B" w:rsidRDefault="004E751B" w:rsidP="00AB3469">
      <w:pPr>
        <w:pStyle w:val="12"/>
        <w:ind w:left="910" w:right="364" w:hanging="273"/>
      </w:pPr>
      <w:r w:rsidRPr="004E751B">
        <w:t xml:space="preserve">3) 기밀 정보 취급자가 년간 교육을 2회 이상 수강하지 않는 경우 </w:t>
      </w:r>
      <w:r w:rsidR="00B011C9">
        <w:t>정보보호 최고책임자</w:t>
      </w:r>
      <w:r w:rsidRPr="004E751B">
        <w:t>는 기밀 정보 자격을 취소한다.</w:t>
      </w:r>
    </w:p>
    <w:p w14:paraId="5B37C109" w14:textId="77777777" w:rsidR="004E751B" w:rsidRPr="004E751B" w:rsidRDefault="004E751B" w:rsidP="00AB3469">
      <w:pPr>
        <w:pStyle w:val="12"/>
        <w:ind w:left="910" w:right="364" w:hanging="273"/>
      </w:pPr>
      <w:r w:rsidRPr="004E751B">
        <w:t>4) 기밀 정보 취급자 교육 실시 내역은 문서화하여 유지한다. 특히 참석 여부는 자격 갱신 요건이므로 반드시 참석 여부를 서명 날인하고 그 기록을 보관한다. 단, 교육 내용에 기밀 정보의 내용 등은 기록하지 않는다.</w:t>
      </w:r>
    </w:p>
    <w:p w14:paraId="04F55C40" w14:textId="77777777" w:rsidR="004E751B" w:rsidRPr="004E751B" w:rsidRDefault="004E751B" w:rsidP="00AB3469">
      <w:pPr>
        <w:pStyle w:val="12"/>
        <w:ind w:left="910" w:right="364" w:hanging="273"/>
      </w:pPr>
    </w:p>
    <w:p w14:paraId="53E0BEE4" w14:textId="77777777" w:rsidR="004E751B" w:rsidRPr="004E751B" w:rsidRDefault="004E751B" w:rsidP="008A7E61">
      <w:pPr>
        <w:pStyle w:val="10"/>
      </w:pPr>
      <w:r w:rsidRPr="004E751B">
        <w:t>6. 기밀 정보 취급 자격 관리</w:t>
      </w:r>
    </w:p>
    <w:p w14:paraId="70082125" w14:textId="77777777" w:rsidR="004E751B" w:rsidRPr="004E751B" w:rsidRDefault="004E751B" w:rsidP="008A7E61">
      <w:pPr>
        <w:pStyle w:val="11"/>
        <w:ind w:left="273"/>
      </w:pPr>
      <w:r w:rsidRPr="004E751B">
        <w:t>6.1 기밀 정보 취급 자격 검증</w:t>
      </w:r>
    </w:p>
    <w:p w14:paraId="02EC6D00" w14:textId="57AA8CFD" w:rsidR="004E751B" w:rsidRPr="004E751B" w:rsidRDefault="004E751B" w:rsidP="00AB3469">
      <w:pPr>
        <w:pStyle w:val="12"/>
        <w:ind w:left="910" w:right="364" w:hanging="273"/>
      </w:pPr>
      <w:r w:rsidRPr="004E751B">
        <w:t xml:space="preserve">1) 사내 기밀 정보 취급은 </w:t>
      </w:r>
      <w:r w:rsidR="00B011C9">
        <w:t>정보보호 최고책임자</w:t>
      </w:r>
      <w:r w:rsidRPr="004E751B">
        <w:t xml:space="preserve">가 자격을 검증한 후 대표이사의 승인을 받아 부여한다. 기본적으로 부서장은 기밀정보 취급을 인가하지만 </w:t>
      </w:r>
      <w:r w:rsidR="00B011C9">
        <w:t>정보보호 최고책임자</w:t>
      </w:r>
      <w:r w:rsidRPr="004E751B">
        <w:t>와 대표이사의 판단에 따라 예외를 둘 수 있다.</w:t>
      </w:r>
    </w:p>
    <w:p w14:paraId="431E437C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사내 근무기간</w:t>
      </w:r>
    </w:p>
    <w:p w14:paraId="7B0FC583" w14:textId="77777777" w:rsidR="004E751B" w:rsidRPr="004E751B" w:rsidRDefault="004E751B" w:rsidP="008A7E61">
      <w:pPr>
        <w:pStyle w:val="--"/>
        <w:ind w:left="1092" w:right="637" w:hanging="182"/>
      </w:pPr>
      <w:r w:rsidRPr="004E751B">
        <w:t>- 업무 성격</w:t>
      </w:r>
    </w:p>
    <w:p w14:paraId="27191ECA" w14:textId="77777777" w:rsidR="004E751B" w:rsidRPr="004E751B" w:rsidRDefault="004E751B" w:rsidP="008A7E61">
      <w:pPr>
        <w:pStyle w:val="--"/>
        <w:ind w:left="1092" w:right="637" w:hanging="182"/>
      </w:pPr>
      <w:r w:rsidRPr="004E751B">
        <w:t>- 기타 정보보호 관련 고려사항 고려</w:t>
      </w:r>
    </w:p>
    <w:p w14:paraId="09BEE9F4" w14:textId="77777777" w:rsidR="004E751B" w:rsidRPr="004E751B" w:rsidRDefault="004E751B" w:rsidP="00AB3469">
      <w:pPr>
        <w:pStyle w:val="12"/>
        <w:ind w:left="910" w:right="364" w:hanging="273"/>
      </w:pPr>
      <w:r w:rsidRPr="004E751B">
        <w:t>2) 기밀 정보 취급은 다음 사항을 검증한다.</w:t>
      </w:r>
    </w:p>
    <w:p w14:paraId="7C21DC73" w14:textId="1F877A79" w:rsidR="004E751B" w:rsidRPr="004E751B" w:rsidRDefault="004E751B" w:rsidP="008A7E61">
      <w:pPr>
        <w:pStyle w:val="--"/>
        <w:ind w:left="1092" w:right="637" w:hanging="182"/>
      </w:pPr>
      <w:r w:rsidRPr="004E751B">
        <w:t xml:space="preserve">- 신원 </w:t>
      </w:r>
      <w:proofErr w:type="gramStart"/>
      <w:r w:rsidRPr="004E751B">
        <w:t>확인 :</w:t>
      </w:r>
      <w:proofErr w:type="gramEnd"/>
      <w:r w:rsidRPr="004E751B">
        <w:t xml:space="preserve"> </w:t>
      </w:r>
      <w:r w:rsidR="00B75FC0">
        <w:rPr>
          <w:rFonts w:hint="eastAsia"/>
        </w:rPr>
        <w:t xml:space="preserve">해외 여행 결격 사유 </w:t>
      </w:r>
      <w:r w:rsidRPr="004E751B">
        <w:t>확인 (</w:t>
      </w:r>
      <w:r w:rsidR="00B75FC0">
        <w:rPr>
          <w:rFonts w:hint="eastAsia"/>
        </w:rPr>
        <w:t>본인의 서약서로 대체 갈음함)</w:t>
      </w:r>
      <w:r w:rsidRPr="004E751B">
        <w:t>)</w:t>
      </w:r>
    </w:p>
    <w:p w14:paraId="3A132B6D" w14:textId="77777777" w:rsidR="004E751B" w:rsidRPr="004E751B" w:rsidRDefault="004E751B" w:rsidP="008A7E61">
      <w:pPr>
        <w:pStyle w:val="--"/>
        <w:ind w:left="1092" w:right="637" w:hanging="182"/>
      </w:pPr>
      <w:r w:rsidRPr="004E751B">
        <w:t xml:space="preserve">- </w:t>
      </w:r>
      <w:proofErr w:type="gramStart"/>
      <w:r w:rsidRPr="004E751B">
        <w:t>전문성 :</w:t>
      </w:r>
      <w:proofErr w:type="gramEnd"/>
      <w:r w:rsidRPr="004E751B">
        <w:t xml:space="preserve"> 취급 기밀 정보 분야의 전문성 (전공, 근무 경력과 실적 등)</w:t>
      </w:r>
    </w:p>
    <w:p w14:paraId="0C75D3FC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보안 관련 교육 이수 여부 (기밀 정보 취급자 교육 이수)</w:t>
      </w:r>
    </w:p>
    <w:p w14:paraId="1F5226CB" w14:textId="77777777" w:rsidR="004E751B" w:rsidRPr="004E751B" w:rsidRDefault="004E751B" w:rsidP="008A7E61">
      <w:pPr>
        <w:pStyle w:val="--"/>
        <w:ind w:left="1092" w:right="637" w:hanging="182"/>
      </w:pPr>
      <w:r w:rsidRPr="004E751B">
        <w:t>- 보안 기술 (IT 관리자 필수, 기타 보안 정보 분야는 선택)</w:t>
      </w:r>
    </w:p>
    <w:p w14:paraId="2DA6EEB9" w14:textId="3AF25657" w:rsidR="004E751B" w:rsidRPr="004E751B" w:rsidRDefault="004E751B" w:rsidP="008A7E61">
      <w:pPr>
        <w:pStyle w:val="--"/>
        <w:ind w:left="1092" w:right="637" w:hanging="182"/>
      </w:pPr>
      <w:r w:rsidRPr="004E751B">
        <w:lastRenderedPageBreak/>
        <w:t>- 보안 인식 및 행동 평가 (</w:t>
      </w:r>
      <w:r w:rsidR="00B011C9">
        <w:t>정보보호 최고책임자</w:t>
      </w:r>
      <w:r w:rsidRPr="004E751B">
        <w:t>의 정성적 평가)</w:t>
      </w:r>
    </w:p>
    <w:p w14:paraId="7820F2CA" w14:textId="0A2A5AA8" w:rsidR="004E751B" w:rsidRPr="004E751B" w:rsidRDefault="004E751B" w:rsidP="00AB3469">
      <w:pPr>
        <w:pStyle w:val="12"/>
        <w:ind w:left="910" w:right="364" w:hanging="273"/>
      </w:pPr>
      <w:r w:rsidRPr="004E751B">
        <w:t>3) 기밀 정보를 취급 자격 검증을 통과한 자는 ‘({{DOC_PREFIX}}-IS-201-04) 기밀 정보 취급 서약서’를 작성하여 대표이사에게 제출해야 한다.</w:t>
      </w:r>
    </w:p>
    <w:p w14:paraId="17B5A9D9" w14:textId="77777777" w:rsidR="004E751B" w:rsidRPr="004E751B" w:rsidRDefault="004E751B" w:rsidP="00AB3469">
      <w:pPr>
        <w:pStyle w:val="12"/>
        <w:ind w:left="910" w:right="364" w:hanging="273"/>
      </w:pPr>
    </w:p>
    <w:p w14:paraId="2F419C7C" w14:textId="77777777" w:rsidR="004E751B" w:rsidRPr="004E751B" w:rsidRDefault="004E751B" w:rsidP="008A7E61">
      <w:pPr>
        <w:pStyle w:val="11"/>
        <w:ind w:left="273"/>
      </w:pPr>
      <w:r w:rsidRPr="004E751B">
        <w:t>6.2 자격 부여</w:t>
      </w:r>
    </w:p>
    <w:p w14:paraId="031D12CC" w14:textId="2714C2EC" w:rsidR="004E751B" w:rsidRPr="004E751B" w:rsidRDefault="004E751B" w:rsidP="00AB3469">
      <w:pPr>
        <w:pStyle w:val="12"/>
        <w:ind w:left="910" w:right="364" w:hanging="273"/>
      </w:pPr>
      <w:r w:rsidRPr="004E751B">
        <w:t xml:space="preserve">1) </w:t>
      </w:r>
      <w:r w:rsidR="00B011C9">
        <w:t>정보보호 최고책임자</w:t>
      </w:r>
      <w:r w:rsidRPr="004E751B">
        <w:t>는 사내 기밀 정보를 취급할 수 있는 자격을 검증하여 자격을 부여한다.</w:t>
      </w:r>
    </w:p>
    <w:p w14:paraId="0D66D61B" w14:textId="77777777" w:rsidR="004E751B" w:rsidRPr="004E751B" w:rsidRDefault="004E751B" w:rsidP="00AB3469">
      <w:pPr>
        <w:pStyle w:val="12"/>
        <w:ind w:left="910" w:right="364" w:hanging="273"/>
      </w:pPr>
      <w:r w:rsidRPr="004E751B">
        <w:t>2) 기밀 정보 취급 자격은 업무 연관성에 따라 부여한다. (설계, 기술, 영업, 재무 등의 업무를 기준으로 접근할 수 있는 기밀 정보의 종류를 달리한다.)</w:t>
      </w:r>
    </w:p>
    <w:p w14:paraId="3D3093EA" w14:textId="6479A485" w:rsidR="004E751B" w:rsidRPr="004E751B" w:rsidRDefault="004E751B" w:rsidP="00AB3469">
      <w:pPr>
        <w:pStyle w:val="12"/>
        <w:ind w:left="910" w:right="364" w:hanging="273"/>
      </w:pPr>
      <w:r w:rsidRPr="004E751B">
        <w:t xml:space="preserve">3) 대표이사와 </w:t>
      </w:r>
      <w:r w:rsidR="00B011C9">
        <w:t>정보보호 최고책임자</w:t>
      </w:r>
      <w:r w:rsidRPr="004E751B">
        <w:t xml:space="preserve"> 그리고 대표이사와 정보보호 관리자가 합의하여 지정한 자는 사내 모든 기밀 정보 접근을 허용한다.</w:t>
      </w:r>
    </w:p>
    <w:p w14:paraId="0BA75B24" w14:textId="77777777" w:rsidR="004E751B" w:rsidRPr="004E751B" w:rsidRDefault="004E751B" w:rsidP="00AB3469">
      <w:pPr>
        <w:pStyle w:val="12"/>
        <w:ind w:left="910" w:right="364" w:hanging="273"/>
      </w:pPr>
    </w:p>
    <w:p w14:paraId="2E603378" w14:textId="77777777" w:rsidR="004E751B" w:rsidRPr="004E751B" w:rsidRDefault="004E751B" w:rsidP="008A7E61">
      <w:pPr>
        <w:pStyle w:val="11"/>
        <w:ind w:left="273"/>
      </w:pPr>
      <w:r w:rsidRPr="004E751B">
        <w:t>6.3 자격 유효 기간</w:t>
      </w:r>
    </w:p>
    <w:p w14:paraId="3BA34FB2" w14:textId="77777777" w:rsidR="004E751B" w:rsidRPr="004E751B" w:rsidRDefault="004E751B" w:rsidP="00AB3469">
      <w:pPr>
        <w:pStyle w:val="12"/>
        <w:ind w:left="910" w:right="364" w:hanging="273"/>
      </w:pPr>
      <w:r w:rsidRPr="004E751B">
        <w:t>1) 기밀 정보 취급 자격 유효 기간은 1년이며, 매년 갱신해야 한다. 단, 대표이사에 의해 승인되지 않는 한 직무의 변경 시 즉시 자격을 상실한다.</w:t>
      </w:r>
    </w:p>
    <w:p w14:paraId="033535FC" w14:textId="77777777" w:rsidR="004E751B" w:rsidRPr="004E751B" w:rsidRDefault="004E751B" w:rsidP="00AB3469">
      <w:pPr>
        <w:pStyle w:val="12"/>
        <w:ind w:left="910" w:right="364" w:hanging="273"/>
      </w:pPr>
      <w:r w:rsidRPr="004E751B">
        <w:t>2) 기밀 정보 취급 자격 유지를 위해서는 ‘기밀 정보 취급자 교육’을 주기적으로 수료해야 한다.</w:t>
      </w:r>
    </w:p>
    <w:p w14:paraId="2B64C19D" w14:textId="77777777" w:rsidR="004E751B" w:rsidRPr="004E751B" w:rsidRDefault="004E751B" w:rsidP="00AB3469">
      <w:pPr>
        <w:pStyle w:val="12"/>
        <w:ind w:left="910" w:right="364" w:hanging="273"/>
      </w:pPr>
    </w:p>
    <w:p w14:paraId="53647F4D" w14:textId="77777777" w:rsidR="004E751B" w:rsidRPr="004E751B" w:rsidRDefault="004E751B" w:rsidP="008A7E61">
      <w:pPr>
        <w:pStyle w:val="10"/>
      </w:pPr>
      <w:r w:rsidRPr="004E751B">
        <w:t>7. 인적자원 보안 관리 특기 사항</w:t>
      </w:r>
    </w:p>
    <w:p w14:paraId="51748098" w14:textId="77777777" w:rsidR="004E751B" w:rsidRPr="004E751B" w:rsidRDefault="004E751B" w:rsidP="008A7E61">
      <w:pPr>
        <w:pStyle w:val="11"/>
        <w:ind w:left="273"/>
      </w:pPr>
      <w:r w:rsidRPr="004E751B">
        <w:t>7.1 IT 관리자 자격 및 직무 분리</w:t>
      </w:r>
    </w:p>
    <w:p w14:paraId="7D7615F7" w14:textId="77777777" w:rsidR="004E751B" w:rsidRPr="004E751B" w:rsidRDefault="004E751B" w:rsidP="00AB3469">
      <w:pPr>
        <w:pStyle w:val="12"/>
        <w:ind w:left="910" w:right="364" w:hanging="273"/>
      </w:pPr>
      <w:r w:rsidRPr="004E751B">
        <w:t>1) IT 관리자는 기밀정보 취급 자격을 인정한다. 또한 정보보호 등급과 별도로 관련 자격을 갖추어야 한다.</w:t>
      </w:r>
    </w:p>
    <w:p w14:paraId="3635A143" w14:textId="65464DE7" w:rsidR="004E751B" w:rsidRPr="004E751B" w:rsidRDefault="004E751B" w:rsidP="00AB3469">
      <w:pPr>
        <w:pStyle w:val="12"/>
        <w:ind w:left="910" w:right="364" w:hanging="273"/>
      </w:pPr>
      <w:r w:rsidRPr="004E751B">
        <w:t xml:space="preserve">2) IT 관리자는 </w:t>
      </w:r>
      <w:r w:rsidRPr="006B352D">
        <w:rPr>
          <w:color w:val="4472C4" w:themeColor="accent1"/>
        </w:rPr>
        <w:t xml:space="preserve">‘[첨부 2] IT 관리자 자격 요건’ </w:t>
      </w:r>
      <w:r w:rsidRPr="004E751B">
        <w:t>중 하나 이상의 자격을 가진 자</w:t>
      </w:r>
      <w:r w:rsidR="00AA07F9">
        <w:rPr>
          <w:rFonts w:hint="eastAsia"/>
        </w:rPr>
        <w:t xml:space="preserve"> </w:t>
      </w:r>
      <w:r w:rsidR="00AA07F9" w:rsidRPr="00AA07F9">
        <w:t>또는 이에 준하는 경력(3년 이상 등)을 보유했다고 대표이사가 인정한 자</w:t>
      </w:r>
      <w:r w:rsidRPr="004E751B">
        <w:t xml:space="preserve"> 중에서 </w:t>
      </w:r>
      <w:r w:rsidR="00B011C9">
        <w:t>정보보호 최고책임자</w:t>
      </w:r>
      <w:r w:rsidRPr="004E751B">
        <w:t xml:space="preserve">가 대표이사의 승인을 받아 </w:t>
      </w:r>
      <w:r w:rsidR="00AB3469" w:rsidRPr="004E751B">
        <w:rPr>
          <w:rFonts w:hint="eastAsia"/>
        </w:rPr>
        <w:t>임용</w:t>
      </w:r>
      <w:r w:rsidRPr="004E751B">
        <w:t>(채용)한다.</w:t>
      </w:r>
    </w:p>
    <w:p w14:paraId="42785CFC" w14:textId="77777777" w:rsidR="004E751B" w:rsidRPr="004E751B" w:rsidRDefault="004E751B" w:rsidP="00AB3469">
      <w:pPr>
        <w:pStyle w:val="12"/>
        <w:ind w:left="910" w:right="364" w:hanging="273"/>
      </w:pPr>
      <w:r w:rsidRPr="004E751B">
        <w:t>3) IT 관리자는 모든 직무와 독립하여 IT 정보보호와 하드웨어 그리고 서버실의 통제와 관리 업무만 한다.</w:t>
      </w:r>
    </w:p>
    <w:p w14:paraId="1E93FAA1" w14:textId="77777777" w:rsidR="004E751B" w:rsidRPr="004E751B" w:rsidRDefault="004E751B" w:rsidP="00AB3469">
      <w:pPr>
        <w:pStyle w:val="12"/>
        <w:ind w:left="910" w:right="364" w:hanging="273"/>
      </w:pPr>
    </w:p>
    <w:p w14:paraId="2E02A61E" w14:textId="77777777" w:rsidR="004E751B" w:rsidRPr="004E751B" w:rsidRDefault="004E751B" w:rsidP="008A7E61">
      <w:pPr>
        <w:pStyle w:val="11"/>
        <w:ind w:left="273"/>
      </w:pPr>
      <w:r w:rsidRPr="004E751B">
        <w:t>7.2 이해 충돌 및 직무 분리</w:t>
      </w:r>
    </w:p>
    <w:p w14:paraId="36AB8625" w14:textId="682B70F8" w:rsidR="004E751B" w:rsidRPr="004E751B" w:rsidRDefault="004E751B" w:rsidP="00AB3469">
      <w:pPr>
        <w:pStyle w:val="12"/>
        <w:ind w:left="910" w:right="364" w:hanging="273"/>
      </w:pPr>
      <w:r w:rsidRPr="004E751B">
        <w:t xml:space="preserve">1) 접근하는 정보를 취급하는 자격이 있는 경우에도 이해 관계가 있는 보안정보의 경우 </w:t>
      </w:r>
      <w:r w:rsidR="00B011C9">
        <w:t>정보보호 최고책임자</w:t>
      </w:r>
      <w:r w:rsidRPr="004E751B">
        <w:t>가 접근을 통제할 수 있다.</w:t>
      </w:r>
    </w:p>
    <w:p w14:paraId="6D460A96" w14:textId="77777777" w:rsidR="004E751B" w:rsidRPr="004E751B" w:rsidRDefault="004E751B" w:rsidP="00AB3469">
      <w:pPr>
        <w:pStyle w:val="12"/>
        <w:ind w:left="910" w:right="364" w:hanging="273"/>
      </w:pPr>
      <w:r w:rsidRPr="004E751B">
        <w:lastRenderedPageBreak/>
        <w:t>2) 기밀정보는 개인이 독자적으로 생성, 취급, 변경할 수 없다.</w:t>
      </w:r>
    </w:p>
    <w:p w14:paraId="331111D5" w14:textId="77777777" w:rsidR="004E751B" w:rsidRPr="004E751B" w:rsidRDefault="004E751B" w:rsidP="00AB3469">
      <w:pPr>
        <w:pStyle w:val="12"/>
        <w:ind w:left="910" w:right="364" w:hanging="273"/>
      </w:pPr>
      <w:r w:rsidRPr="004E751B">
        <w:t>3) 사내, 사외 그리고 프로젝트로 SW를 개발하는 사람은 운영 시스템 서버, DB 서버, 보안 서버에 동시에 접근할 수 없다. 이런 경우 개발자는 필요한 정보를 협업해야 한다.</w:t>
      </w:r>
    </w:p>
    <w:p w14:paraId="30E5DD3D" w14:textId="77777777" w:rsidR="004E751B" w:rsidRPr="004E751B" w:rsidRDefault="004E751B" w:rsidP="00AB3469">
      <w:pPr>
        <w:pStyle w:val="12"/>
        <w:ind w:left="910" w:right="364" w:hanging="273"/>
      </w:pPr>
    </w:p>
    <w:p w14:paraId="7D654439" w14:textId="77777777" w:rsidR="004E751B" w:rsidRPr="004E751B" w:rsidRDefault="004E751B" w:rsidP="008A7E61">
      <w:pPr>
        <w:pStyle w:val="10"/>
      </w:pPr>
      <w:r w:rsidRPr="004E751B">
        <w:t>8. 징계</w:t>
      </w:r>
    </w:p>
    <w:p w14:paraId="30F74175" w14:textId="77777777" w:rsidR="004E751B" w:rsidRPr="004E751B" w:rsidRDefault="004E751B" w:rsidP="008A7E61">
      <w:pPr>
        <w:pStyle w:val="11"/>
        <w:ind w:left="273"/>
      </w:pPr>
      <w:r w:rsidRPr="004E751B">
        <w:t>8.1 보안 위반</w:t>
      </w:r>
    </w:p>
    <w:p w14:paraId="1896FDFF" w14:textId="5905368A" w:rsidR="004E751B" w:rsidRPr="004E751B" w:rsidRDefault="004E751B" w:rsidP="00AB3469">
      <w:pPr>
        <w:pStyle w:val="12"/>
        <w:ind w:left="910" w:right="364" w:hanging="273"/>
      </w:pPr>
      <w:r w:rsidRPr="004E751B">
        <w:t>1) 정보보호 최고책임자는 정보보호 직원의 준수사항 위반 정황이 인지되면 관련 ‘({{DOC_PREFIX}}-IS-202) 정보보호 운영 관리 절차서‘에 따라 즉시 조사에 착수해야 한다.</w:t>
      </w:r>
    </w:p>
    <w:p w14:paraId="189B8EF0" w14:textId="77777777" w:rsidR="004E751B" w:rsidRPr="004E751B" w:rsidRDefault="004E751B" w:rsidP="00AB3469">
      <w:pPr>
        <w:pStyle w:val="12"/>
        <w:ind w:left="910" w:right="364" w:hanging="273"/>
      </w:pPr>
      <w:r w:rsidRPr="004E751B">
        <w:t>2) 정보보호 준수 사항 관련 직원은 조사 및 조치가 종료될 때까지 즉시 보안 접근을 제한한다.</w:t>
      </w:r>
    </w:p>
    <w:p w14:paraId="22C754BF" w14:textId="77777777" w:rsidR="004E751B" w:rsidRPr="004E751B" w:rsidRDefault="004E751B" w:rsidP="00AB3469">
      <w:pPr>
        <w:pStyle w:val="12"/>
        <w:ind w:left="910" w:right="364" w:hanging="273"/>
      </w:pPr>
    </w:p>
    <w:p w14:paraId="540AE8C5" w14:textId="77777777" w:rsidR="004E751B" w:rsidRPr="004E751B" w:rsidRDefault="004E751B" w:rsidP="008A7E61">
      <w:pPr>
        <w:pStyle w:val="11"/>
        <w:ind w:left="273"/>
      </w:pPr>
      <w:r w:rsidRPr="004E751B">
        <w:t>8.2 보안 위반에 따른 징계</w:t>
      </w:r>
    </w:p>
    <w:p w14:paraId="4190AF0C" w14:textId="7C30E728" w:rsidR="004E751B" w:rsidRPr="004E751B" w:rsidRDefault="004E751B" w:rsidP="00AB3469">
      <w:pPr>
        <w:pStyle w:val="12"/>
        <w:ind w:left="910" w:right="364" w:hanging="273"/>
      </w:pPr>
      <w:r w:rsidRPr="004E751B">
        <w:t xml:space="preserve">1) 정보보호 준수 사항의 위반에 대한 조사 결과 위반 사항이 확인되면 </w:t>
      </w:r>
      <w:r w:rsidR="00B011C9">
        <w:t>정보보호 최고책임자</w:t>
      </w:r>
      <w:r w:rsidRPr="004E751B">
        <w:t xml:space="preserve">는 사내 인사관리 규정에 따른 징계 위원회에 회부한다. </w:t>
      </w:r>
    </w:p>
    <w:p w14:paraId="66984543" w14:textId="77777777" w:rsidR="004E751B" w:rsidRPr="004E751B" w:rsidRDefault="004E751B" w:rsidP="00AB3469">
      <w:pPr>
        <w:pStyle w:val="12"/>
        <w:ind w:left="910" w:right="364" w:hanging="273"/>
      </w:pPr>
      <w:r w:rsidRPr="004E751B">
        <w:t>2) 보안 위반에 따른 행위별 징계 수위는 다음과 같다.</w:t>
      </w:r>
    </w:p>
    <w:tbl>
      <w:tblPr>
        <w:tblStyle w:val="3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1049"/>
        <w:gridCol w:w="1049"/>
        <w:gridCol w:w="1049"/>
        <w:gridCol w:w="1049"/>
        <w:gridCol w:w="1049"/>
      </w:tblGrid>
      <w:tr w:rsidR="004E751B" w:rsidRPr="004E751B" w14:paraId="44B10AF2" w14:textId="77777777" w:rsidTr="00E7572F">
        <w:trPr>
          <w:trHeight w:val="397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AA5F660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위반 행위</w:t>
            </w:r>
          </w:p>
        </w:tc>
        <w:tc>
          <w:tcPr>
            <w:tcW w:w="1049" w:type="dxa"/>
            <w:shd w:val="clear" w:color="auto" w:fill="F2F2F2" w:themeFill="background1" w:themeFillShade="F2"/>
            <w:vAlign w:val="center"/>
          </w:tcPr>
          <w:p w14:paraId="4BE9B550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경고</w:t>
            </w:r>
          </w:p>
        </w:tc>
        <w:tc>
          <w:tcPr>
            <w:tcW w:w="1049" w:type="dxa"/>
            <w:shd w:val="clear" w:color="auto" w:fill="F2F2F2" w:themeFill="background1" w:themeFillShade="F2"/>
            <w:vAlign w:val="center"/>
          </w:tcPr>
          <w:p w14:paraId="5FDDA264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감봉</w:t>
            </w:r>
          </w:p>
        </w:tc>
        <w:tc>
          <w:tcPr>
            <w:tcW w:w="1049" w:type="dxa"/>
            <w:shd w:val="clear" w:color="auto" w:fill="F2F2F2" w:themeFill="background1" w:themeFillShade="F2"/>
            <w:vAlign w:val="center"/>
          </w:tcPr>
          <w:p w14:paraId="54ABB87C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정직</w:t>
            </w:r>
          </w:p>
        </w:tc>
        <w:tc>
          <w:tcPr>
            <w:tcW w:w="1049" w:type="dxa"/>
            <w:shd w:val="clear" w:color="auto" w:fill="F2F2F2" w:themeFill="background1" w:themeFillShade="F2"/>
            <w:vAlign w:val="center"/>
          </w:tcPr>
          <w:p w14:paraId="5AD144F0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해고</w:t>
            </w:r>
          </w:p>
        </w:tc>
        <w:tc>
          <w:tcPr>
            <w:tcW w:w="1049" w:type="dxa"/>
            <w:shd w:val="clear" w:color="auto" w:fill="F2F2F2" w:themeFill="background1" w:themeFillShade="F2"/>
            <w:vAlign w:val="center"/>
          </w:tcPr>
          <w:p w14:paraId="294E8780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법적조치</w:t>
            </w:r>
          </w:p>
        </w:tc>
      </w:tr>
      <w:tr w:rsidR="004E751B" w:rsidRPr="004E751B" w14:paraId="6512F527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56FDD0C3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비밀번호 공유 및 약한 암호 사용</w:t>
            </w:r>
          </w:p>
        </w:tc>
        <w:tc>
          <w:tcPr>
            <w:tcW w:w="1049" w:type="dxa"/>
            <w:vAlign w:val="center"/>
          </w:tcPr>
          <w:p w14:paraId="623EA36D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18107D98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4BAEE066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0EE37B08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47F38A71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</w:tr>
      <w:tr w:rsidR="004E751B" w:rsidRPr="004E751B" w14:paraId="1C603873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2353CCC9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 xml:space="preserve">내부 보안 정책 </w:t>
            </w:r>
            <w:proofErr w:type="spellStart"/>
            <w:r w:rsidRPr="004E751B">
              <w:rPr>
                <w:rFonts w:ascii="나눔스퀘어" w:eastAsia="나눔스퀘어" w:hAnsi="나눔스퀘어" w:cs="나눔스퀘어"/>
              </w:rPr>
              <w:t>미준수</w:t>
            </w:r>
            <w:proofErr w:type="spellEnd"/>
          </w:p>
        </w:tc>
        <w:tc>
          <w:tcPr>
            <w:tcW w:w="1049" w:type="dxa"/>
            <w:vAlign w:val="center"/>
          </w:tcPr>
          <w:p w14:paraId="60E3F8E9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24D0DDD6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7BDB1063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1E10A844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00140DC0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</w:tr>
      <w:tr w:rsidR="004E751B" w:rsidRPr="004E751B" w14:paraId="16692409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32624203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무단 데이터베이스 접근</w:t>
            </w:r>
          </w:p>
        </w:tc>
        <w:tc>
          <w:tcPr>
            <w:tcW w:w="1049" w:type="dxa"/>
            <w:vAlign w:val="center"/>
          </w:tcPr>
          <w:p w14:paraId="7E8B30F9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3CE2B007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5F87C1DA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7624A2B5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7682E3C6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</w:tr>
      <w:tr w:rsidR="004E751B" w:rsidRPr="004E751B" w14:paraId="2538686E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5A981F8C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회사 기밀 정보 유출</w:t>
            </w:r>
          </w:p>
        </w:tc>
        <w:tc>
          <w:tcPr>
            <w:tcW w:w="1049" w:type="dxa"/>
            <w:vAlign w:val="center"/>
          </w:tcPr>
          <w:p w14:paraId="18FF1321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0C8DA797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31631416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41066DBA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2EAC5B54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</w:tr>
      <w:tr w:rsidR="004E751B" w:rsidRPr="004E751B" w14:paraId="252D5125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000AFF4F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무단 시스템 변경 및 조작</w:t>
            </w:r>
          </w:p>
        </w:tc>
        <w:tc>
          <w:tcPr>
            <w:tcW w:w="1049" w:type="dxa"/>
            <w:vAlign w:val="center"/>
          </w:tcPr>
          <w:p w14:paraId="40F127C8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7E8FF254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735083B6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72D9DF6A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2B5CE0EB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</w:tr>
      <w:tr w:rsidR="004E751B" w:rsidRPr="004E751B" w14:paraId="2F6AC57D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568EADA4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해킹 및 악성코드 유포</w:t>
            </w:r>
          </w:p>
        </w:tc>
        <w:tc>
          <w:tcPr>
            <w:tcW w:w="1049" w:type="dxa"/>
            <w:vAlign w:val="center"/>
          </w:tcPr>
          <w:p w14:paraId="3AA84512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646E8ADE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7FD263DA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454D900A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4B9BB490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</w:tr>
      <w:tr w:rsidR="004E751B" w:rsidRPr="004E751B" w14:paraId="79B72B78" w14:textId="77777777" w:rsidTr="00E7572F">
        <w:trPr>
          <w:trHeight w:val="397"/>
        </w:trPr>
        <w:tc>
          <w:tcPr>
            <w:tcW w:w="3402" w:type="dxa"/>
            <w:vAlign w:val="center"/>
          </w:tcPr>
          <w:p w14:paraId="2E2729B3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개인정보 보호법 위반</w:t>
            </w:r>
          </w:p>
        </w:tc>
        <w:tc>
          <w:tcPr>
            <w:tcW w:w="1049" w:type="dxa"/>
            <w:vAlign w:val="center"/>
          </w:tcPr>
          <w:p w14:paraId="2F7770F9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1435DC19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-</w:t>
            </w:r>
          </w:p>
        </w:tc>
        <w:tc>
          <w:tcPr>
            <w:tcW w:w="1049" w:type="dxa"/>
            <w:vAlign w:val="center"/>
          </w:tcPr>
          <w:p w14:paraId="7149642D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2794FBEC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  <w:tc>
          <w:tcPr>
            <w:tcW w:w="1049" w:type="dxa"/>
            <w:vAlign w:val="center"/>
          </w:tcPr>
          <w:p w14:paraId="19916407" w14:textId="77777777" w:rsidR="004E751B" w:rsidRPr="004E751B" w:rsidRDefault="004E751B" w:rsidP="004E751B">
            <w:pPr>
              <w:spacing w:before="0" w:beforeAutospacing="0" w:after="0" w:afterAutospacing="0"/>
              <w:jc w:val="center"/>
              <w:rPr>
                <w:rFonts w:ascii="나눔스퀘어" w:eastAsia="나눔스퀘어" w:hAnsi="나눔스퀘어" w:cs="나눔스퀘어"/>
              </w:rPr>
            </w:pPr>
            <w:r w:rsidRPr="004E751B">
              <w:rPr>
                <w:rFonts w:ascii="나눔스퀘어" w:eastAsia="나눔스퀘어" w:hAnsi="나눔스퀘어" w:cs="나눔스퀘어"/>
              </w:rPr>
              <w:t>○</w:t>
            </w:r>
          </w:p>
        </w:tc>
      </w:tr>
    </w:tbl>
    <w:p w14:paraId="030B8D03" w14:textId="77777777" w:rsidR="004E751B" w:rsidRPr="004E751B" w:rsidRDefault="004E751B" w:rsidP="00AB3469">
      <w:pPr>
        <w:pStyle w:val="12"/>
        <w:ind w:left="910" w:right="364" w:hanging="273"/>
      </w:pPr>
      <w:r w:rsidRPr="004E751B">
        <w:t>3) 징계가 결정되면 위반자를 모든 업무에서 배제하고 위반 내역과 경위 그리고 징계 내용을 사내 공지하고, 위반자는 징계가 완료될 때까지 모든 업무에서 배제한다.</w:t>
      </w:r>
    </w:p>
    <w:p w14:paraId="6D2D6DA6" w14:textId="77777777" w:rsidR="004E751B" w:rsidRPr="004E751B" w:rsidRDefault="004E751B" w:rsidP="00AB3469">
      <w:pPr>
        <w:pStyle w:val="12"/>
        <w:ind w:left="910" w:right="364" w:hanging="273"/>
      </w:pPr>
      <w:r w:rsidRPr="004E751B">
        <w:t>4) 위반의 내용이 심각해서 민형사상 법적 조치가 필요한 경우 법적 절차를 진행하고, 법적 조치가 필요한 위반 행위를 행한 직원은 즉시 해고한다.</w:t>
      </w:r>
    </w:p>
    <w:p w14:paraId="3CFCB310" w14:textId="77777777" w:rsidR="00914F0D" w:rsidRPr="004C4E7B" w:rsidRDefault="00914F0D" w:rsidP="003E3644">
      <w:pPr>
        <w:pStyle w:val="12"/>
        <w:ind w:left="910" w:right="364" w:hanging="273"/>
      </w:pPr>
    </w:p>
    <w:p w14:paraId="1F8A3570" w14:textId="77777777" w:rsidR="006B352D" w:rsidRDefault="006B352D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456E5078" w14:textId="303FED95" w:rsidR="00344280" w:rsidRDefault="006B352D" w:rsidP="00344280">
      <w:pPr>
        <w:pStyle w:val="10"/>
      </w:pPr>
      <w:r>
        <w:rPr>
          <w:rFonts w:hint="eastAsia"/>
        </w:rPr>
        <w:lastRenderedPageBreak/>
        <w:t>9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822"/>
        <w:gridCol w:w="3685"/>
        <w:gridCol w:w="1418"/>
        <w:gridCol w:w="2145"/>
      </w:tblGrid>
      <w:tr w:rsidR="00007871" w:rsidRPr="006D28DA" w14:paraId="192C3E5B" w14:textId="77777777" w:rsidTr="006B352D">
        <w:trPr>
          <w:trHeight w:val="397"/>
        </w:trPr>
        <w:tc>
          <w:tcPr>
            <w:tcW w:w="1822" w:type="dxa"/>
            <w:vAlign w:val="center"/>
          </w:tcPr>
          <w:p w14:paraId="3411D566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685" w:type="dxa"/>
            <w:vAlign w:val="center"/>
          </w:tcPr>
          <w:p w14:paraId="2B3480AC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418" w:type="dxa"/>
            <w:vAlign w:val="center"/>
          </w:tcPr>
          <w:p w14:paraId="18391F6D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2145" w:type="dxa"/>
            <w:vAlign w:val="center"/>
          </w:tcPr>
          <w:p w14:paraId="62776360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675D5623" w14:textId="77777777" w:rsidTr="006B352D">
        <w:trPr>
          <w:trHeight w:val="397"/>
        </w:trPr>
        <w:tc>
          <w:tcPr>
            <w:tcW w:w="1822" w:type="dxa"/>
            <w:vAlign w:val="center"/>
          </w:tcPr>
          <w:p w14:paraId="5160F2CA" w14:textId="46BC2FBC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{{DOC_PREFIX}}-IS-201-01</w:t>
            </w:r>
          </w:p>
        </w:tc>
        <w:tc>
          <w:tcPr>
            <w:tcW w:w="3685" w:type="dxa"/>
            <w:vAlign w:val="center"/>
          </w:tcPr>
          <w:p w14:paraId="0F4EFF09" w14:textId="5B6737D1" w:rsidR="006D28DA" w:rsidRPr="006D28DA" w:rsidRDefault="00AB3469" w:rsidP="006D28DA">
            <w:pPr>
              <w:pStyle w:val="a3"/>
              <w:jc w:val="center"/>
            </w:pPr>
            <w:r>
              <w:t>정보보호</w:t>
            </w:r>
            <w:r w:rsidRPr="008B3C6E">
              <w:t xml:space="preserve"> 서약서(입사</w:t>
            </w:r>
            <w:r>
              <w:rPr>
                <w:rFonts w:hint="eastAsia"/>
              </w:rPr>
              <w:t xml:space="preserve"> </w:t>
            </w:r>
            <w:r w:rsidRPr="008B3C6E">
              <w:t>지원자용)</w:t>
            </w:r>
          </w:p>
        </w:tc>
        <w:tc>
          <w:tcPr>
            <w:tcW w:w="1418" w:type="dxa"/>
            <w:vAlign w:val="center"/>
          </w:tcPr>
          <w:p w14:paraId="649AB2F7" w14:textId="5011D93E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퇴사 후 5년</w:t>
            </w:r>
          </w:p>
        </w:tc>
        <w:tc>
          <w:tcPr>
            <w:tcW w:w="2145" w:type="dxa"/>
            <w:vAlign w:val="center"/>
          </w:tcPr>
          <w:p w14:paraId="1DD09E80" w14:textId="35A0067B" w:rsidR="006D28DA" w:rsidRPr="006D28DA" w:rsidRDefault="00B011C9" w:rsidP="006D28DA">
            <w:pPr>
              <w:pStyle w:val="a3"/>
              <w:jc w:val="center"/>
            </w:pPr>
            <w:r>
              <w:rPr>
                <w:rFonts w:hint="eastAsia"/>
              </w:rPr>
              <w:t>정보보호 최고책임자</w:t>
            </w:r>
          </w:p>
        </w:tc>
      </w:tr>
      <w:tr w:rsidR="006D28DA" w:rsidRPr="006D28DA" w14:paraId="6C710D10" w14:textId="77777777" w:rsidTr="006B352D">
        <w:trPr>
          <w:trHeight w:val="397"/>
        </w:trPr>
        <w:tc>
          <w:tcPr>
            <w:tcW w:w="1822" w:type="dxa"/>
            <w:vAlign w:val="center"/>
          </w:tcPr>
          <w:p w14:paraId="02BE5B0E" w14:textId="2A39615C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{{DOC_PREFIX}}-IS-201-02</w:t>
            </w:r>
          </w:p>
        </w:tc>
        <w:tc>
          <w:tcPr>
            <w:tcW w:w="3685" w:type="dxa"/>
            <w:vAlign w:val="center"/>
          </w:tcPr>
          <w:p w14:paraId="5BB7CF7F" w14:textId="5FCFB439" w:rsidR="006D28DA" w:rsidRPr="006D28DA" w:rsidRDefault="00AB3469" w:rsidP="006D28DA">
            <w:pPr>
              <w:pStyle w:val="a3"/>
              <w:jc w:val="center"/>
            </w:pPr>
            <w:r>
              <w:t>정보보호</w:t>
            </w:r>
            <w:r w:rsidRPr="008B3C6E">
              <w:t xml:space="preserve"> 서약서(</w:t>
            </w:r>
            <w:r>
              <w:rPr>
                <w:rFonts w:hint="eastAsia"/>
              </w:rPr>
              <w:t>퇴사</w:t>
            </w:r>
            <w:r w:rsidRPr="008B3C6E">
              <w:t>자용)</w:t>
            </w:r>
          </w:p>
        </w:tc>
        <w:tc>
          <w:tcPr>
            <w:tcW w:w="1418" w:type="dxa"/>
            <w:vAlign w:val="center"/>
          </w:tcPr>
          <w:p w14:paraId="35A029CF" w14:textId="155ACF3D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퇴사 후 5년</w:t>
            </w:r>
          </w:p>
        </w:tc>
        <w:tc>
          <w:tcPr>
            <w:tcW w:w="2145" w:type="dxa"/>
            <w:vAlign w:val="center"/>
          </w:tcPr>
          <w:p w14:paraId="5C70BF8B" w14:textId="50FC1E7A" w:rsidR="006D28DA" w:rsidRPr="006D28DA" w:rsidRDefault="00B011C9" w:rsidP="006D28DA">
            <w:pPr>
              <w:pStyle w:val="a3"/>
              <w:jc w:val="center"/>
            </w:pPr>
            <w:r>
              <w:rPr>
                <w:rFonts w:hint="eastAsia"/>
              </w:rPr>
              <w:t>정보보호 최고책임자</w:t>
            </w:r>
          </w:p>
        </w:tc>
      </w:tr>
      <w:tr w:rsidR="006D28DA" w:rsidRPr="006D28DA" w14:paraId="4DBF9428" w14:textId="77777777" w:rsidTr="006B352D">
        <w:trPr>
          <w:trHeight w:val="397"/>
        </w:trPr>
        <w:tc>
          <w:tcPr>
            <w:tcW w:w="1822" w:type="dxa"/>
            <w:vAlign w:val="center"/>
          </w:tcPr>
          <w:p w14:paraId="480F0949" w14:textId="347042FC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{{DOC_PREFIX}}-IS-201-03</w:t>
            </w:r>
          </w:p>
        </w:tc>
        <w:tc>
          <w:tcPr>
            <w:tcW w:w="3685" w:type="dxa"/>
            <w:vAlign w:val="center"/>
          </w:tcPr>
          <w:p w14:paraId="03E413B5" w14:textId="54406443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개인정보 이용 동의서(클라우드 사용자)</w:t>
            </w:r>
          </w:p>
        </w:tc>
        <w:tc>
          <w:tcPr>
            <w:tcW w:w="1418" w:type="dxa"/>
            <w:vAlign w:val="center"/>
          </w:tcPr>
          <w:p w14:paraId="5FD4C697" w14:textId="6EA6BEB5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퇴사 후 5년</w:t>
            </w:r>
          </w:p>
        </w:tc>
        <w:tc>
          <w:tcPr>
            <w:tcW w:w="2145" w:type="dxa"/>
            <w:vAlign w:val="center"/>
          </w:tcPr>
          <w:p w14:paraId="00D385C5" w14:textId="2CBBF343" w:rsidR="006D28DA" w:rsidRPr="006D28DA" w:rsidRDefault="00B011C9" w:rsidP="006D28DA">
            <w:pPr>
              <w:pStyle w:val="a3"/>
              <w:jc w:val="center"/>
            </w:pPr>
            <w:r>
              <w:rPr>
                <w:rFonts w:hint="eastAsia"/>
              </w:rPr>
              <w:t>정보보호 최고책임자</w:t>
            </w:r>
          </w:p>
        </w:tc>
      </w:tr>
      <w:tr w:rsidR="006D28DA" w:rsidRPr="006D28DA" w14:paraId="46120C95" w14:textId="77777777" w:rsidTr="006B352D">
        <w:trPr>
          <w:trHeight w:val="397"/>
        </w:trPr>
        <w:tc>
          <w:tcPr>
            <w:tcW w:w="1822" w:type="dxa"/>
            <w:vAlign w:val="center"/>
          </w:tcPr>
          <w:p w14:paraId="49A3A836" w14:textId="4206DE92" w:rsidR="00AB3469" w:rsidRPr="006D28DA" w:rsidRDefault="00AB3469" w:rsidP="00AB3469">
            <w:pPr>
              <w:pStyle w:val="a3"/>
              <w:jc w:val="center"/>
            </w:pPr>
            <w:r>
              <w:rPr>
                <w:rFonts w:hint="eastAsia"/>
              </w:rPr>
              <w:t>{{DOC_PREFIX}}-IS-201-04</w:t>
            </w:r>
          </w:p>
        </w:tc>
        <w:tc>
          <w:tcPr>
            <w:tcW w:w="3685" w:type="dxa"/>
            <w:vAlign w:val="center"/>
          </w:tcPr>
          <w:p w14:paraId="2678F137" w14:textId="066445B0" w:rsidR="006D28DA" w:rsidRPr="006D28DA" w:rsidRDefault="00AB3469" w:rsidP="006D28DA">
            <w:pPr>
              <w:pStyle w:val="a3"/>
              <w:jc w:val="center"/>
            </w:pPr>
            <w:r w:rsidRPr="00082001">
              <w:t>기밀 정보 취급 서약서</w:t>
            </w:r>
          </w:p>
        </w:tc>
        <w:tc>
          <w:tcPr>
            <w:tcW w:w="1418" w:type="dxa"/>
            <w:vAlign w:val="center"/>
          </w:tcPr>
          <w:p w14:paraId="08CA9D68" w14:textId="351A45B4" w:rsidR="006D28DA" w:rsidRPr="006D28DA" w:rsidRDefault="00AB3469" w:rsidP="006D28DA">
            <w:pPr>
              <w:pStyle w:val="a3"/>
              <w:jc w:val="center"/>
            </w:pPr>
            <w:r>
              <w:rPr>
                <w:rFonts w:hint="eastAsia"/>
              </w:rPr>
              <w:t>퇴사 후 5년</w:t>
            </w:r>
          </w:p>
        </w:tc>
        <w:tc>
          <w:tcPr>
            <w:tcW w:w="2145" w:type="dxa"/>
            <w:vAlign w:val="center"/>
          </w:tcPr>
          <w:p w14:paraId="60054AC3" w14:textId="027E0BB4" w:rsidR="006D28DA" w:rsidRPr="006D28DA" w:rsidRDefault="00B011C9" w:rsidP="006D28DA">
            <w:pPr>
              <w:pStyle w:val="a3"/>
              <w:jc w:val="center"/>
            </w:pPr>
            <w:r>
              <w:rPr>
                <w:rFonts w:hint="eastAsia"/>
              </w:rPr>
              <w:t>정보보호 최고책임자</w:t>
            </w:r>
          </w:p>
        </w:tc>
      </w:tr>
    </w:tbl>
    <w:p w14:paraId="2DE92867" w14:textId="77777777" w:rsidR="001E019D" w:rsidRDefault="001E019D" w:rsidP="00344280">
      <w:pPr>
        <w:pStyle w:val="12"/>
        <w:ind w:left="910" w:right="364" w:hanging="273"/>
      </w:pPr>
    </w:p>
    <w:p w14:paraId="3F70F75C" w14:textId="13947138" w:rsidR="006B352D" w:rsidRDefault="006B352D" w:rsidP="006B352D">
      <w:pPr>
        <w:pStyle w:val="10"/>
      </w:pPr>
      <w:r>
        <w:rPr>
          <w:rFonts w:hint="eastAsia"/>
        </w:rPr>
        <w:t>10. 첨부 및 부속문서</w:t>
      </w:r>
    </w:p>
    <w:p w14:paraId="5853684E" w14:textId="6B0EB928" w:rsidR="006B352D" w:rsidRDefault="006B352D" w:rsidP="006B352D">
      <w:pPr>
        <w:pStyle w:val="11TEXT"/>
        <w:ind w:left="637"/>
      </w:pPr>
      <w:r>
        <w:rPr>
          <w:rFonts w:hint="eastAsia"/>
        </w:rPr>
        <w:t xml:space="preserve">[첨부 1] </w:t>
      </w:r>
      <w:r w:rsidRPr="006B352D">
        <w:t>퇴사자 정보보호 의무</w:t>
      </w:r>
    </w:p>
    <w:p w14:paraId="684041CB" w14:textId="399FC81D" w:rsidR="006B352D" w:rsidRDefault="006B352D" w:rsidP="006B352D">
      <w:pPr>
        <w:pStyle w:val="11TEXT"/>
        <w:ind w:left="637"/>
      </w:pPr>
      <w:r>
        <w:rPr>
          <w:rFonts w:hint="eastAsia"/>
        </w:rPr>
        <w:t xml:space="preserve">[첨부 2] </w:t>
      </w:r>
      <w:r w:rsidRPr="006B352D">
        <w:t>IT 관리자 자격 요건</w:t>
      </w:r>
    </w:p>
    <w:p w14:paraId="67423F2A" w14:textId="77777777" w:rsidR="006B352D" w:rsidRDefault="006B352D" w:rsidP="00344280">
      <w:pPr>
        <w:pStyle w:val="12"/>
        <w:ind w:left="910" w:right="364" w:hanging="273"/>
      </w:pPr>
    </w:p>
    <w:p w14:paraId="64BFBC5A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2AA9A6BB" w14:textId="154B345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[{{DOC_PREFIX}}-IS-201 인적 보안관리 절차서] 개정 이력</w:t>
      </w:r>
    </w:p>
    <w:p w14:paraId="496E2C33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53F09D56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2A27952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E14FBA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6063C3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840AC9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42A4046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BEA1463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0D0D94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72BC43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512785F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0A0B5F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072B72E" w14:textId="21C05EDA" w:rsidR="00972BBF" w:rsidRDefault="00CD19C7" w:rsidP="003B78E3">
            <w:pPr>
              <w:pStyle w:val="a3"/>
              <w:jc w:val="center"/>
            </w:pPr>
            <w:r w:rsidRPr="00C56384">
              <w:rPr>
                <w:kern w:val="0"/>
              </w:rPr>
              <w:t>ISO 27001:2022</w:t>
            </w:r>
            <w:r>
              <w:rPr>
                <w:rFonts w:hint="eastAsia"/>
                <w:kern w:val="0"/>
              </w:rPr>
              <w:t>/</w:t>
            </w:r>
            <w:r w:rsidRPr="00C56384">
              <w:rPr>
                <w:kern w:val="0"/>
              </w:rPr>
              <w:t>ISO 27701:2019 통합 경영시스템 수립</w:t>
            </w:r>
          </w:p>
        </w:tc>
      </w:tr>
      <w:tr w:rsidR="003C7695" w14:paraId="2B41020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E1CE8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5FEB74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C9EB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84EC7C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53E9E7" w14:textId="77777777" w:rsidR="00972BBF" w:rsidRDefault="00972BBF" w:rsidP="00A55BE4">
            <w:pPr>
              <w:pStyle w:val="a3"/>
            </w:pPr>
          </w:p>
        </w:tc>
      </w:tr>
      <w:tr w:rsidR="003C7695" w14:paraId="3166800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7F6DE5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4BBB03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F64830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02805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102BF03" w14:textId="77777777" w:rsidR="00972BBF" w:rsidRDefault="00972BBF" w:rsidP="00A55BE4">
            <w:pPr>
              <w:pStyle w:val="a3"/>
            </w:pPr>
          </w:p>
        </w:tc>
      </w:tr>
      <w:tr w:rsidR="003C7695" w14:paraId="43A5F3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4B41C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62714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44E69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391D3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D229B20" w14:textId="77777777" w:rsidR="00972BBF" w:rsidRDefault="00972BBF" w:rsidP="00A55BE4">
            <w:pPr>
              <w:pStyle w:val="a3"/>
            </w:pPr>
          </w:p>
        </w:tc>
      </w:tr>
      <w:tr w:rsidR="003C7695" w14:paraId="1AD596A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0894BF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E330A2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1A78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D8609E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3693EB" w14:textId="77777777" w:rsidR="00972BBF" w:rsidRDefault="00972BBF" w:rsidP="00A55BE4">
            <w:pPr>
              <w:pStyle w:val="a3"/>
            </w:pPr>
          </w:p>
        </w:tc>
      </w:tr>
      <w:tr w:rsidR="003C7695" w14:paraId="33B4A72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F008CD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3289CC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1260D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1B0C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CC6DA62" w14:textId="77777777" w:rsidR="00972BBF" w:rsidRDefault="00972BBF" w:rsidP="00A55BE4">
            <w:pPr>
              <w:pStyle w:val="a3"/>
            </w:pPr>
          </w:p>
        </w:tc>
      </w:tr>
      <w:tr w:rsidR="003C7695" w14:paraId="3382BC6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47CB2C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EE30D3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77F45D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8A7CF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8E1A4F8" w14:textId="77777777" w:rsidR="00972BBF" w:rsidRDefault="00972BBF" w:rsidP="00A55BE4">
            <w:pPr>
              <w:pStyle w:val="a3"/>
            </w:pPr>
          </w:p>
        </w:tc>
      </w:tr>
      <w:tr w:rsidR="003C7695" w14:paraId="44F103B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9835E8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FCDBB4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967E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26D369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D44893" w14:textId="77777777" w:rsidR="00972BBF" w:rsidRDefault="00972BBF" w:rsidP="00A55BE4">
            <w:pPr>
              <w:pStyle w:val="a3"/>
            </w:pPr>
          </w:p>
        </w:tc>
      </w:tr>
      <w:tr w:rsidR="003C7695" w14:paraId="636214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D27AAC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5CEF8A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25AA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196AE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A261E38" w14:textId="77777777" w:rsidR="00972BBF" w:rsidRDefault="00972BBF" w:rsidP="00A55BE4">
            <w:pPr>
              <w:pStyle w:val="a3"/>
            </w:pPr>
          </w:p>
        </w:tc>
      </w:tr>
      <w:tr w:rsidR="003C7695" w14:paraId="7FCC5FA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A8EC8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F87BA4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5024C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4DE1B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D9C7A2" w14:textId="77777777" w:rsidR="00972BBF" w:rsidRDefault="00972BBF" w:rsidP="00A55BE4">
            <w:pPr>
              <w:pStyle w:val="a3"/>
            </w:pPr>
          </w:p>
        </w:tc>
      </w:tr>
    </w:tbl>
    <w:p w14:paraId="5E7D6BCB" w14:textId="77777777" w:rsidR="00A94945" w:rsidRDefault="00A94945" w:rsidP="00FF7838">
      <w:pPr>
        <w:pStyle w:val="1TEXT"/>
        <w:ind w:left="273" w:right="273"/>
      </w:pPr>
    </w:p>
    <w:p w14:paraId="0C9D2F87" w14:textId="77777777" w:rsidR="002566BE" w:rsidRDefault="002566BE" w:rsidP="00FF7838">
      <w:pPr>
        <w:pStyle w:val="1TEXT"/>
        <w:ind w:left="273" w:right="273"/>
      </w:pPr>
    </w:p>
    <w:p w14:paraId="05350D49" w14:textId="09A1AA36" w:rsidR="00AB3469" w:rsidRDefault="00AB3469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50D4AD3A" w14:textId="77777777" w:rsidR="00AB3469" w:rsidRDefault="00AB3469" w:rsidP="00AB3469">
      <w:pPr>
        <w:pStyle w:val="10"/>
      </w:pPr>
      <w:r>
        <w:rPr>
          <w:rFonts w:hint="eastAsia"/>
        </w:rPr>
        <w:lastRenderedPageBreak/>
        <w:t>[첨부 1] 퇴사자 정보보호 의무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3154"/>
        <w:gridCol w:w="3154"/>
        <w:gridCol w:w="3155"/>
      </w:tblGrid>
      <w:tr w:rsidR="00AB3469" w:rsidRPr="00AB3469" w14:paraId="3907FE6A" w14:textId="77777777" w:rsidTr="00E7572F">
        <w:trPr>
          <w:trHeight w:val="397"/>
        </w:trPr>
        <w:tc>
          <w:tcPr>
            <w:tcW w:w="3154" w:type="dxa"/>
            <w:shd w:val="clear" w:color="auto" w:fill="F2F2F2" w:themeFill="background1" w:themeFillShade="F2"/>
            <w:vAlign w:val="center"/>
          </w:tcPr>
          <w:p w14:paraId="0A065AC6" w14:textId="77777777" w:rsidR="00AB3469" w:rsidRPr="00AB3469" w:rsidRDefault="00AB3469" w:rsidP="00AB3469">
            <w:pPr>
              <w:pStyle w:val="a3"/>
            </w:pPr>
            <w:r w:rsidRPr="00AB3469">
              <w:t>의무 사항</w:t>
            </w:r>
          </w:p>
        </w:tc>
        <w:tc>
          <w:tcPr>
            <w:tcW w:w="3154" w:type="dxa"/>
            <w:shd w:val="clear" w:color="auto" w:fill="F2F2F2" w:themeFill="background1" w:themeFillShade="F2"/>
            <w:vAlign w:val="center"/>
          </w:tcPr>
          <w:p w14:paraId="30D50318" w14:textId="77777777" w:rsidR="00AB3469" w:rsidRPr="00AB3469" w:rsidRDefault="00AB3469" w:rsidP="00AB3469">
            <w:pPr>
              <w:pStyle w:val="a3"/>
            </w:pPr>
            <w:r w:rsidRPr="00AB3469">
              <w:t>법적 근거</w:t>
            </w:r>
          </w:p>
        </w:tc>
        <w:tc>
          <w:tcPr>
            <w:tcW w:w="3155" w:type="dxa"/>
            <w:shd w:val="clear" w:color="auto" w:fill="F2F2F2" w:themeFill="background1" w:themeFillShade="F2"/>
            <w:vAlign w:val="center"/>
          </w:tcPr>
          <w:p w14:paraId="76E48D27" w14:textId="77777777" w:rsidR="00AB3469" w:rsidRPr="00AB3469" w:rsidRDefault="00AB3469" w:rsidP="00AB3469">
            <w:pPr>
              <w:pStyle w:val="a3"/>
            </w:pPr>
            <w:r w:rsidRPr="00AB3469">
              <w:t>효력 기간</w:t>
            </w:r>
          </w:p>
        </w:tc>
      </w:tr>
      <w:tr w:rsidR="00AB3469" w:rsidRPr="00AB3469" w14:paraId="07CBD5AA" w14:textId="77777777" w:rsidTr="00E7572F">
        <w:trPr>
          <w:trHeight w:val="737"/>
        </w:trPr>
        <w:tc>
          <w:tcPr>
            <w:tcW w:w="3154" w:type="dxa"/>
            <w:vAlign w:val="center"/>
          </w:tcPr>
          <w:p w14:paraId="02B7FC0F" w14:textId="77777777" w:rsidR="00AB3469" w:rsidRPr="00AB3469" w:rsidRDefault="00AB3469" w:rsidP="00AB3469">
            <w:pPr>
              <w:pStyle w:val="a3"/>
            </w:pPr>
            <w:r w:rsidRPr="00AB3469">
              <w:t>비밀 유지 의무 (NDA,</w:t>
            </w:r>
          </w:p>
          <w:p w14:paraId="674D6CDD" w14:textId="77777777" w:rsidR="00AB3469" w:rsidRPr="00AB3469" w:rsidRDefault="00AB3469" w:rsidP="00AB3469">
            <w:pPr>
              <w:pStyle w:val="a3"/>
            </w:pPr>
            <w:r w:rsidRPr="00AB3469">
              <w:t>Non-Disclosure Agreement)</w:t>
            </w:r>
          </w:p>
        </w:tc>
        <w:tc>
          <w:tcPr>
            <w:tcW w:w="3154" w:type="dxa"/>
            <w:vAlign w:val="center"/>
          </w:tcPr>
          <w:p w14:paraId="20565AF1" w14:textId="77777777" w:rsidR="00AB3469" w:rsidRPr="00AB3469" w:rsidRDefault="00AB3469" w:rsidP="00AB3469">
            <w:pPr>
              <w:pStyle w:val="a3"/>
            </w:pPr>
            <w:r w:rsidRPr="00AB3469">
              <w:t>「부정경쟁방지 및 영업비밀보호에 관한 법률」</w:t>
            </w:r>
          </w:p>
        </w:tc>
        <w:tc>
          <w:tcPr>
            <w:tcW w:w="3155" w:type="dxa"/>
            <w:vAlign w:val="center"/>
          </w:tcPr>
          <w:p w14:paraId="2BEB9550" w14:textId="77777777" w:rsidR="00AB3469" w:rsidRPr="00AB3469" w:rsidRDefault="00AB3469" w:rsidP="00AB3469">
            <w:pPr>
              <w:pStyle w:val="a3"/>
            </w:pPr>
            <w:r w:rsidRPr="00AB3469">
              <w:t>3~5년(영업비밀이 유지되는 한 무제한 가능)</w:t>
            </w:r>
          </w:p>
        </w:tc>
      </w:tr>
      <w:tr w:rsidR="00AB3469" w:rsidRPr="00AB3469" w14:paraId="51D72BA8" w14:textId="77777777" w:rsidTr="00E7572F">
        <w:trPr>
          <w:trHeight w:val="737"/>
        </w:trPr>
        <w:tc>
          <w:tcPr>
            <w:tcW w:w="3154" w:type="dxa"/>
            <w:vAlign w:val="center"/>
          </w:tcPr>
          <w:p w14:paraId="31D085B1" w14:textId="77777777" w:rsidR="00AB3469" w:rsidRPr="00AB3469" w:rsidRDefault="00AB3469" w:rsidP="00AB3469">
            <w:pPr>
              <w:pStyle w:val="a3"/>
            </w:pPr>
            <w:r w:rsidRPr="00AB3469">
              <w:t>산업기밀 및 영업기밀 보호</w:t>
            </w:r>
          </w:p>
        </w:tc>
        <w:tc>
          <w:tcPr>
            <w:tcW w:w="3154" w:type="dxa"/>
            <w:vAlign w:val="center"/>
          </w:tcPr>
          <w:p w14:paraId="27A5B437" w14:textId="77777777" w:rsidR="00AB3469" w:rsidRPr="00AB3469" w:rsidRDefault="00AB3469" w:rsidP="00AB3469">
            <w:pPr>
              <w:pStyle w:val="a3"/>
            </w:pPr>
            <w:r w:rsidRPr="00AB3469">
              <w:t>「부정경쟁방지법」</w:t>
            </w:r>
          </w:p>
        </w:tc>
        <w:tc>
          <w:tcPr>
            <w:tcW w:w="3155" w:type="dxa"/>
            <w:vAlign w:val="center"/>
          </w:tcPr>
          <w:p w14:paraId="1AFF5E73" w14:textId="77777777" w:rsidR="00AB3469" w:rsidRPr="00AB3469" w:rsidRDefault="00AB3469" w:rsidP="00AB3469">
            <w:pPr>
              <w:pStyle w:val="a3"/>
            </w:pPr>
            <w:r w:rsidRPr="00AB3469">
              <w:t>3~5년(영업비밀이 유지되는 한 무제한 가능)</w:t>
            </w:r>
          </w:p>
        </w:tc>
      </w:tr>
      <w:tr w:rsidR="00AB3469" w:rsidRPr="00AB3469" w14:paraId="17B48335" w14:textId="77777777" w:rsidTr="00E7572F">
        <w:trPr>
          <w:trHeight w:val="737"/>
        </w:trPr>
        <w:tc>
          <w:tcPr>
            <w:tcW w:w="3154" w:type="dxa"/>
            <w:vAlign w:val="center"/>
          </w:tcPr>
          <w:p w14:paraId="46B2A99E" w14:textId="77777777" w:rsidR="00AB3469" w:rsidRPr="00AB3469" w:rsidRDefault="00AB3469" w:rsidP="00AB3469">
            <w:pPr>
              <w:pStyle w:val="a3"/>
            </w:pPr>
            <w:r w:rsidRPr="00AB3469">
              <w:t>지적재산 보호</w:t>
            </w:r>
          </w:p>
        </w:tc>
        <w:tc>
          <w:tcPr>
            <w:tcW w:w="3154" w:type="dxa"/>
            <w:vAlign w:val="center"/>
          </w:tcPr>
          <w:p w14:paraId="4F21E737" w14:textId="77777777" w:rsidR="00AB3469" w:rsidRPr="00AB3469" w:rsidRDefault="00AB3469" w:rsidP="00AB3469">
            <w:pPr>
              <w:pStyle w:val="a3"/>
            </w:pPr>
            <w:r w:rsidRPr="00AB3469">
              <w:t xml:space="preserve">「저작권법」, 「특허법」, </w:t>
            </w:r>
          </w:p>
          <w:p w14:paraId="62B01A7F" w14:textId="77777777" w:rsidR="00AB3469" w:rsidRPr="00AB3469" w:rsidRDefault="00AB3469" w:rsidP="00AB3469">
            <w:pPr>
              <w:pStyle w:val="a3"/>
            </w:pPr>
            <w:r w:rsidRPr="00AB3469">
              <w:t>「부정경쟁방지법」</w:t>
            </w:r>
          </w:p>
        </w:tc>
        <w:tc>
          <w:tcPr>
            <w:tcW w:w="3155" w:type="dxa"/>
            <w:vAlign w:val="center"/>
          </w:tcPr>
          <w:p w14:paraId="18F55B19" w14:textId="77777777" w:rsidR="00AB3469" w:rsidRPr="00AB3469" w:rsidRDefault="00AB3469" w:rsidP="00AB3469">
            <w:pPr>
              <w:pStyle w:val="a3"/>
            </w:pPr>
            <w:r w:rsidRPr="00AB3469">
              <w:t>특허 20년, 저작권 사후 70년</w:t>
            </w:r>
          </w:p>
        </w:tc>
      </w:tr>
      <w:tr w:rsidR="00AB3469" w:rsidRPr="00AB3469" w14:paraId="0E053691" w14:textId="77777777" w:rsidTr="00E7572F">
        <w:trPr>
          <w:trHeight w:val="737"/>
        </w:trPr>
        <w:tc>
          <w:tcPr>
            <w:tcW w:w="3154" w:type="dxa"/>
            <w:vAlign w:val="center"/>
          </w:tcPr>
          <w:p w14:paraId="031A59C8" w14:textId="77777777" w:rsidR="00AB3469" w:rsidRPr="00AB3469" w:rsidRDefault="00AB3469" w:rsidP="00AB3469">
            <w:pPr>
              <w:pStyle w:val="a3"/>
            </w:pPr>
            <w:r w:rsidRPr="00AB3469">
              <w:t>업무 자료 및 회사 자산 반환 의무</w:t>
            </w:r>
          </w:p>
        </w:tc>
        <w:tc>
          <w:tcPr>
            <w:tcW w:w="3154" w:type="dxa"/>
            <w:vAlign w:val="center"/>
          </w:tcPr>
          <w:p w14:paraId="24F2F2BF" w14:textId="77777777" w:rsidR="00AB3469" w:rsidRPr="00AB3469" w:rsidRDefault="00AB3469" w:rsidP="00AB3469">
            <w:pPr>
              <w:pStyle w:val="a3"/>
            </w:pPr>
            <w:r w:rsidRPr="00AB3469">
              <w:t>「형법」 제360조(점유이탈물 횡령), 「부정경쟁방지법」</w:t>
            </w:r>
          </w:p>
        </w:tc>
        <w:tc>
          <w:tcPr>
            <w:tcW w:w="3155" w:type="dxa"/>
            <w:vAlign w:val="center"/>
          </w:tcPr>
          <w:p w14:paraId="17575FDC" w14:textId="77777777" w:rsidR="00AB3469" w:rsidRPr="00AB3469" w:rsidRDefault="00AB3469" w:rsidP="00AB3469">
            <w:pPr>
              <w:pStyle w:val="a3"/>
            </w:pPr>
            <w:r w:rsidRPr="00AB3469">
              <w:t>즉시(일반적으로 1년 내 반환)</w:t>
            </w:r>
          </w:p>
        </w:tc>
      </w:tr>
      <w:tr w:rsidR="00AB3469" w:rsidRPr="00AB3469" w14:paraId="1173E173" w14:textId="77777777" w:rsidTr="00E7572F">
        <w:trPr>
          <w:trHeight w:val="1134"/>
        </w:trPr>
        <w:tc>
          <w:tcPr>
            <w:tcW w:w="3154" w:type="dxa"/>
            <w:vAlign w:val="center"/>
          </w:tcPr>
          <w:p w14:paraId="790B22A0" w14:textId="77777777" w:rsidR="00AB3469" w:rsidRPr="00AB3469" w:rsidRDefault="00AB3469" w:rsidP="00AB3469">
            <w:pPr>
              <w:pStyle w:val="a3"/>
            </w:pPr>
            <w:r w:rsidRPr="00AB3469">
              <w:t xml:space="preserve">퇴사 후 경쟁업체 취업 제한 </w:t>
            </w:r>
          </w:p>
          <w:p w14:paraId="3B3C5F0B" w14:textId="77777777" w:rsidR="00AB3469" w:rsidRPr="00AB3469" w:rsidRDefault="00AB3469" w:rsidP="00AB3469">
            <w:pPr>
              <w:pStyle w:val="a3"/>
            </w:pPr>
            <w:r w:rsidRPr="00AB3469">
              <w:t xml:space="preserve">(경업금지 조항, </w:t>
            </w:r>
          </w:p>
          <w:p w14:paraId="1616F9D9" w14:textId="77777777" w:rsidR="00AB3469" w:rsidRPr="00AB3469" w:rsidRDefault="00AB3469" w:rsidP="00AB3469">
            <w:pPr>
              <w:pStyle w:val="a3"/>
            </w:pPr>
            <w:r w:rsidRPr="00AB3469">
              <w:t>Non-Compete Agreement)</w:t>
            </w:r>
          </w:p>
        </w:tc>
        <w:tc>
          <w:tcPr>
            <w:tcW w:w="3154" w:type="dxa"/>
            <w:vAlign w:val="center"/>
          </w:tcPr>
          <w:p w14:paraId="0A7BACF0" w14:textId="77777777" w:rsidR="00AB3469" w:rsidRPr="00AB3469" w:rsidRDefault="00AB3469" w:rsidP="00AB3469">
            <w:pPr>
              <w:pStyle w:val="a3"/>
            </w:pPr>
            <w:r w:rsidRPr="00AB3469">
              <w:t>「공정거래법」 및 헌법상 직업선택의 자유 보장(헌법 제15조)</w:t>
            </w:r>
          </w:p>
        </w:tc>
        <w:tc>
          <w:tcPr>
            <w:tcW w:w="3155" w:type="dxa"/>
            <w:vAlign w:val="center"/>
          </w:tcPr>
          <w:p w14:paraId="45A62205" w14:textId="77777777" w:rsidR="00AB3469" w:rsidRPr="00AB3469" w:rsidRDefault="00AB3469" w:rsidP="00AB3469">
            <w:pPr>
              <w:pStyle w:val="a3"/>
            </w:pPr>
            <w:r w:rsidRPr="00AB3469">
              <w:t>6개월~2년(2년 초과 시 무효 가능)</w:t>
            </w:r>
          </w:p>
        </w:tc>
      </w:tr>
      <w:tr w:rsidR="00AB3469" w:rsidRPr="00AB3469" w14:paraId="455A6430" w14:textId="77777777" w:rsidTr="00E7572F">
        <w:trPr>
          <w:trHeight w:val="397"/>
        </w:trPr>
        <w:tc>
          <w:tcPr>
            <w:tcW w:w="3154" w:type="dxa"/>
            <w:vAlign w:val="center"/>
          </w:tcPr>
          <w:p w14:paraId="259CC522" w14:textId="77777777" w:rsidR="00AB3469" w:rsidRPr="00AB3469" w:rsidRDefault="00AB3469" w:rsidP="00AB3469">
            <w:pPr>
              <w:pStyle w:val="a3"/>
            </w:pPr>
            <w:r w:rsidRPr="00AB3469">
              <w:t>퇴사 후 연락 및 협조 의무</w:t>
            </w:r>
          </w:p>
        </w:tc>
        <w:tc>
          <w:tcPr>
            <w:tcW w:w="3154" w:type="dxa"/>
            <w:vAlign w:val="center"/>
          </w:tcPr>
          <w:p w14:paraId="0A43605A" w14:textId="77777777" w:rsidR="00AB3469" w:rsidRPr="00AB3469" w:rsidRDefault="00AB3469" w:rsidP="00AB3469">
            <w:pPr>
              <w:pStyle w:val="a3"/>
            </w:pPr>
          </w:p>
        </w:tc>
        <w:tc>
          <w:tcPr>
            <w:tcW w:w="3155" w:type="dxa"/>
            <w:vAlign w:val="center"/>
          </w:tcPr>
          <w:p w14:paraId="55D41C9C" w14:textId="77777777" w:rsidR="00AB3469" w:rsidRPr="00AB3469" w:rsidRDefault="00AB3469" w:rsidP="00AB3469">
            <w:pPr>
              <w:pStyle w:val="a3"/>
            </w:pPr>
            <w:r w:rsidRPr="00AB3469">
              <w:t>6개월~1년(강제성 없음)</w:t>
            </w:r>
          </w:p>
        </w:tc>
      </w:tr>
    </w:tbl>
    <w:p w14:paraId="37C26546" w14:textId="77777777" w:rsidR="00AB3469" w:rsidRDefault="00AB3469" w:rsidP="00AB3469">
      <w:pPr>
        <w:pStyle w:val="1TEXT"/>
        <w:ind w:left="273" w:right="273"/>
      </w:pPr>
    </w:p>
    <w:p w14:paraId="37B3EE1F" w14:textId="77777777" w:rsidR="00AB3469" w:rsidRDefault="00AB3469" w:rsidP="00AB3469">
      <w:pPr>
        <w:pStyle w:val="10"/>
      </w:pPr>
      <w:r>
        <w:rPr>
          <w:rFonts w:hint="eastAsia"/>
        </w:rPr>
        <w:t>[첨부 2] IT 관리자 자격 요건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707"/>
        <w:gridCol w:w="2693"/>
        <w:gridCol w:w="1985"/>
        <w:gridCol w:w="3084"/>
      </w:tblGrid>
      <w:tr w:rsidR="00AB3469" w:rsidRPr="00AB3469" w14:paraId="1597128A" w14:textId="77777777" w:rsidTr="00E7572F">
        <w:trPr>
          <w:trHeight w:val="397"/>
        </w:trPr>
        <w:tc>
          <w:tcPr>
            <w:tcW w:w="1707" w:type="dxa"/>
            <w:shd w:val="clear" w:color="auto" w:fill="F2F2F2" w:themeFill="background1" w:themeFillShade="F2"/>
            <w:vAlign w:val="center"/>
          </w:tcPr>
          <w:p w14:paraId="0CC2DDE0" w14:textId="77777777" w:rsidR="00AB3469" w:rsidRPr="00AB3469" w:rsidRDefault="00AB3469" w:rsidP="00AB3469">
            <w:pPr>
              <w:pStyle w:val="a3"/>
            </w:pPr>
            <w:r w:rsidRPr="00AB3469">
              <w:t>구분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2AC6A036" w14:textId="77777777" w:rsidR="00AB3469" w:rsidRPr="00AB3469" w:rsidRDefault="00AB3469" w:rsidP="00AB3469">
            <w:pPr>
              <w:pStyle w:val="a3"/>
            </w:pPr>
            <w:proofErr w:type="spellStart"/>
            <w:r w:rsidRPr="00AB3469">
              <w:t>자격명</w:t>
            </w:r>
            <w:proofErr w:type="spellEnd"/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0FCF62F" w14:textId="77777777" w:rsidR="00AB3469" w:rsidRPr="00AB3469" w:rsidRDefault="00AB3469" w:rsidP="00AB3469">
            <w:pPr>
              <w:pStyle w:val="a3"/>
            </w:pPr>
            <w:r w:rsidRPr="00AB3469">
              <w:t>발급 기관</w:t>
            </w:r>
          </w:p>
        </w:tc>
        <w:tc>
          <w:tcPr>
            <w:tcW w:w="3084" w:type="dxa"/>
            <w:shd w:val="clear" w:color="auto" w:fill="F2F2F2" w:themeFill="background1" w:themeFillShade="F2"/>
            <w:vAlign w:val="center"/>
          </w:tcPr>
          <w:p w14:paraId="237D3641" w14:textId="77777777" w:rsidR="00AB3469" w:rsidRPr="00AB3469" w:rsidRDefault="00AB3469" w:rsidP="00AB3469">
            <w:pPr>
              <w:pStyle w:val="a3"/>
            </w:pPr>
            <w:r w:rsidRPr="00AB3469">
              <w:t>필요 분야</w:t>
            </w:r>
          </w:p>
        </w:tc>
      </w:tr>
      <w:tr w:rsidR="00AB3469" w:rsidRPr="00AB3469" w14:paraId="644BD6FE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5FAEF114" w14:textId="77777777" w:rsidR="00AB3469" w:rsidRPr="00AB3469" w:rsidRDefault="00AB3469" w:rsidP="00AB3469">
            <w:pPr>
              <w:pStyle w:val="a3"/>
            </w:pPr>
            <w:r w:rsidRPr="00AB3469">
              <w:t>국가공인</w:t>
            </w:r>
          </w:p>
        </w:tc>
        <w:tc>
          <w:tcPr>
            <w:tcW w:w="2693" w:type="dxa"/>
            <w:vAlign w:val="center"/>
          </w:tcPr>
          <w:p w14:paraId="556367E7" w14:textId="77777777" w:rsidR="00AB3469" w:rsidRPr="00AB3469" w:rsidRDefault="00AB3469" w:rsidP="00AB3469">
            <w:pPr>
              <w:pStyle w:val="a3"/>
            </w:pPr>
            <w:r w:rsidRPr="00AB3469">
              <w:t>정보보호기사</w:t>
            </w:r>
          </w:p>
        </w:tc>
        <w:tc>
          <w:tcPr>
            <w:tcW w:w="1985" w:type="dxa"/>
            <w:vAlign w:val="center"/>
          </w:tcPr>
          <w:p w14:paraId="6195E860" w14:textId="77777777" w:rsidR="00AB3469" w:rsidRPr="00AB3469" w:rsidRDefault="00AB3469" w:rsidP="00AB3469">
            <w:pPr>
              <w:pStyle w:val="a3"/>
            </w:pPr>
            <w:r w:rsidRPr="00AB3469">
              <w:t>Q-net</w:t>
            </w:r>
          </w:p>
        </w:tc>
        <w:tc>
          <w:tcPr>
            <w:tcW w:w="3084" w:type="dxa"/>
            <w:vAlign w:val="center"/>
          </w:tcPr>
          <w:p w14:paraId="4F009473" w14:textId="77777777" w:rsidR="00AB3469" w:rsidRPr="00AB3469" w:rsidRDefault="00AB3469" w:rsidP="00AB3469">
            <w:pPr>
              <w:pStyle w:val="a3"/>
            </w:pPr>
            <w:r w:rsidRPr="00AB3469">
              <w:t>서버 및 네트워크 보안 운영</w:t>
            </w:r>
          </w:p>
        </w:tc>
      </w:tr>
      <w:tr w:rsidR="00AB3469" w:rsidRPr="00AB3469" w14:paraId="0CD02E6D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4C83B899" w14:textId="77777777" w:rsidR="00AB3469" w:rsidRPr="00AB3469" w:rsidRDefault="00AB3469" w:rsidP="00AB3469">
            <w:pPr>
              <w:pStyle w:val="a3"/>
            </w:pPr>
            <w:r w:rsidRPr="00AB3469">
              <w:t>국가공인</w:t>
            </w:r>
          </w:p>
        </w:tc>
        <w:tc>
          <w:tcPr>
            <w:tcW w:w="2693" w:type="dxa"/>
            <w:vAlign w:val="center"/>
          </w:tcPr>
          <w:p w14:paraId="744D95C1" w14:textId="77777777" w:rsidR="00AB3469" w:rsidRPr="00AB3469" w:rsidRDefault="00AB3469" w:rsidP="00AB3469">
            <w:pPr>
              <w:pStyle w:val="a3"/>
            </w:pPr>
            <w:r w:rsidRPr="00AB3469">
              <w:t>정보처리기사</w:t>
            </w:r>
          </w:p>
        </w:tc>
        <w:tc>
          <w:tcPr>
            <w:tcW w:w="1985" w:type="dxa"/>
            <w:vAlign w:val="center"/>
          </w:tcPr>
          <w:p w14:paraId="5F76F496" w14:textId="77777777" w:rsidR="00AB3469" w:rsidRPr="00AB3469" w:rsidRDefault="00AB3469" w:rsidP="00AB3469">
            <w:pPr>
              <w:pStyle w:val="a3"/>
            </w:pPr>
            <w:r w:rsidRPr="00AB3469">
              <w:t>Q-net</w:t>
            </w:r>
          </w:p>
        </w:tc>
        <w:tc>
          <w:tcPr>
            <w:tcW w:w="3084" w:type="dxa"/>
            <w:vAlign w:val="center"/>
          </w:tcPr>
          <w:p w14:paraId="719218D9" w14:textId="77777777" w:rsidR="00AB3469" w:rsidRPr="00AB3469" w:rsidRDefault="00AB3469" w:rsidP="00AB3469">
            <w:pPr>
              <w:pStyle w:val="a3"/>
            </w:pPr>
            <w:r w:rsidRPr="00AB3469">
              <w:t>IT 인프라 및 네트워크 관리</w:t>
            </w:r>
          </w:p>
        </w:tc>
      </w:tr>
      <w:tr w:rsidR="00AB3469" w:rsidRPr="00AB3469" w14:paraId="46301B95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2991CD29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59787542" w14:textId="77777777" w:rsidR="00AB3469" w:rsidRPr="00AB3469" w:rsidRDefault="00AB3469" w:rsidP="00AB3469">
            <w:pPr>
              <w:pStyle w:val="a3"/>
            </w:pPr>
            <w:r w:rsidRPr="00AB3469">
              <w:t>CCNA Security</w:t>
            </w:r>
          </w:p>
        </w:tc>
        <w:tc>
          <w:tcPr>
            <w:tcW w:w="1985" w:type="dxa"/>
            <w:vAlign w:val="center"/>
          </w:tcPr>
          <w:p w14:paraId="7D375D3C" w14:textId="77777777" w:rsidR="00AB3469" w:rsidRPr="00AB3469" w:rsidRDefault="00AB3469" w:rsidP="00AB3469">
            <w:pPr>
              <w:pStyle w:val="a3"/>
            </w:pPr>
            <w:r w:rsidRPr="00AB3469">
              <w:t>Cisco</w:t>
            </w:r>
          </w:p>
        </w:tc>
        <w:tc>
          <w:tcPr>
            <w:tcW w:w="3084" w:type="dxa"/>
            <w:vAlign w:val="center"/>
          </w:tcPr>
          <w:p w14:paraId="5000B517" w14:textId="77777777" w:rsidR="00AB3469" w:rsidRPr="00AB3469" w:rsidRDefault="00AB3469" w:rsidP="00AB3469">
            <w:pPr>
              <w:pStyle w:val="a3"/>
            </w:pPr>
            <w:r w:rsidRPr="00AB3469">
              <w:t>네트워크 보안 기초</w:t>
            </w:r>
          </w:p>
        </w:tc>
      </w:tr>
      <w:tr w:rsidR="00AB3469" w:rsidRPr="00AB3469" w14:paraId="18371268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3E9EF001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726A3E23" w14:textId="77777777" w:rsidR="00AB3469" w:rsidRPr="00AB3469" w:rsidRDefault="00AB3469" w:rsidP="00AB3469">
            <w:pPr>
              <w:pStyle w:val="a3"/>
            </w:pPr>
            <w:r w:rsidRPr="00AB3469">
              <w:t>CCNP Security</w:t>
            </w:r>
          </w:p>
        </w:tc>
        <w:tc>
          <w:tcPr>
            <w:tcW w:w="1985" w:type="dxa"/>
            <w:vAlign w:val="center"/>
          </w:tcPr>
          <w:p w14:paraId="70DEB481" w14:textId="77777777" w:rsidR="00AB3469" w:rsidRPr="00AB3469" w:rsidRDefault="00AB3469" w:rsidP="00AB3469">
            <w:pPr>
              <w:pStyle w:val="a3"/>
            </w:pPr>
            <w:r w:rsidRPr="00AB3469">
              <w:t>Cisco</w:t>
            </w:r>
          </w:p>
        </w:tc>
        <w:tc>
          <w:tcPr>
            <w:tcW w:w="3084" w:type="dxa"/>
            <w:vAlign w:val="center"/>
          </w:tcPr>
          <w:p w14:paraId="2ABFB95E" w14:textId="77777777" w:rsidR="00AB3469" w:rsidRPr="00AB3469" w:rsidRDefault="00AB3469" w:rsidP="00AB3469">
            <w:pPr>
              <w:pStyle w:val="a3"/>
            </w:pPr>
            <w:r w:rsidRPr="00AB3469">
              <w:t>방화벽, VPN, IDS/IPS 보안</w:t>
            </w:r>
          </w:p>
        </w:tc>
      </w:tr>
      <w:tr w:rsidR="00AB3469" w:rsidRPr="00AB3469" w14:paraId="05782E6F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13C9EFA8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44FBCBA2" w14:textId="77777777" w:rsidR="00AB3469" w:rsidRPr="00AB3469" w:rsidRDefault="00AB3469" w:rsidP="00AB3469">
            <w:pPr>
              <w:pStyle w:val="a3"/>
            </w:pPr>
            <w:r w:rsidRPr="00AB3469">
              <w:t>CEH</w:t>
            </w:r>
          </w:p>
        </w:tc>
        <w:tc>
          <w:tcPr>
            <w:tcW w:w="1985" w:type="dxa"/>
            <w:vAlign w:val="center"/>
          </w:tcPr>
          <w:p w14:paraId="0ABFEA42" w14:textId="77777777" w:rsidR="00AB3469" w:rsidRPr="00AB3469" w:rsidRDefault="00AB3469" w:rsidP="00AB3469">
            <w:pPr>
              <w:pStyle w:val="a3"/>
            </w:pPr>
            <w:r w:rsidRPr="00AB3469">
              <w:t>EC-Council</w:t>
            </w:r>
          </w:p>
        </w:tc>
        <w:tc>
          <w:tcPr>
            <w:tcW w:w="3084" w:type="dxa"/>
            <w:vAlign w:val="center"/>
          </w:tcPr>
          <w:p w14:paraId="7F8AA8BC" w14:textId="77777777" w:rsidR="00AB3469" w:rsidRPr="00AB3469" w:rsidRDefault="00AB3469" w:rsidP="00AB3469">
            <w:pPr>
              <w:pStyle w:val="a3"/>
            </w:pPr>
            <w:r w:rsidRPr="00AB3469">
              <w:t>해킹 및 침투 테스트</w:t>
            </w:r>
          </w:p>
        </w:tc>
      </w:tr>
      <w:tr w:rsidR="00AB3469" w:rsidRPr="00AB3469" w14:paraId="64A5E6C0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6E9A0ECB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273683F9" w14:textId="77777777" w:rsidR="00AB3469" w:rsidRPr="00AB3469" w:rsidRDefault="00AB3469" w:rsidP="00AB3469">
            <w:pPr>
              <w:pStyle w:val="a3"/>
            </w:pPr>
            <w:r w:rsidRPr="00AB3469">
              <w:t>CISSP</w:t>
            </w:r>
          </w:p>
        </w:tc>
        <w:tc>
          <w:tcPr>
            <w:tcW w:w="1985" w:type="dxa"/>
            <w:vAlign w:val="center"/>
          </w:tcPr>
          <w:p w14:paraId="7171B59B" w14:textId="77777777" w:rsidR="00AB3469" w:rsidRPr="00AB3469" w:rsidRDefault="00AB3469" w:rsidP="00AB3469">
            <w:pPr>
              <w:pStyle w:val="a3"/>
            </w:pPr>
            <w:r w:rsidRPr="00AB3469">
              <w:t>(ISC)²</w:t>
            </w:r>
          </w:p>
        </w:tc>
        <w:tc>
          <w:tcPr>
            <w:tcW w:w="3084" w:type="dxa"/>
            <w:vAlign w:val="center"/>
          </w:tcPr>
          <w:p w14:paraId="3250E675" w14:textId="77777777" w:rsidR="00AB3469" w:rsidRPr="00AB3469" w:rsidRDefault="00AB3469" w:rsidP="00AB3469">
            <w:pPr>
              <w:pStyle w:val="a3"/>
            </w:pPr>
            <w:r w:rsidRPr="00AB3469">
              <w:t>보안 정책 및 네트워크 보안</w:t>
            </w:r>
          </w:p>
        </w:tc>
      </w:tr>
      <w:tr w:rsidR="00AB3469" w:rsidRPr="00AB3469" w14:paraId="682AA272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4B924232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450247F6" w14:textId="77777777" w:rsidR="00AB3469" w:rsidRPr="00AB3469" w:rsidRDefault="00AB3469" w:rsidP="00AB3469">
            <w:pPr>
              <w:pStyle w:val="a3"/>
            </w:pPr>
            <w:r w:rsidRPr="00AB3469">
              <w:t>CISM</w:t>
            </w:r>
          </w:p>
        </w:tc>
        <w:tc>
          <w:tcPr>
            <w:tcW w:w="1985" w:type="dxa"/>
            <w:vAlign w:val="center"/>
          </w:tcPr>
          <w:p w14:paraId="038F935E" w14:textId="77777777" w:rsidR="00AB3469" w:rsidRPr="00AB3469" w:rsidRDefault="00AB3469" w:rsidP="00AB3469">
            <w:pPr>
              <w:pStyle w:val="a3"/>
            </w:pPr>
            <w:r w:rsidRPr="00AB3469">
              <w:t>ISACA</w:t>
            </w:r>
          </w:p>
        </w:tc>
        <w:tc>
          <w:tcPr>
            <w:tcW w:w="3084" w:type="dxa"/>
            <w:vAlign w:val="center"/>
          </w:tcPr>
          <w:p w14:paraId="36153F50" w14:textId="77777777" w:rsidR="00AB3469" w:rsidRPr="00AB3469" w:rsidRDefault="00AB3469" w:rsidP="00AB3469">
            <w:pPr>
              <w:pStyle w:val="a3"/>
            </w:pPr>
            <w:r w:rsidRPr="00AB3469">
              <w:t>보안 거버넌스 및 관리</w:t>
            </w:r>
          </w:p>
        </w:tc>
      </w:tr>
      <w:tr w:rsidR="00AB3469" w:rsidRPr="00AB3469" w14:paraId="2A69E625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46A6ED12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0CE19679" w14:textId="77777777" w:rsidR="00AB3469" w:rsidRPr="00AB3469" w:rsidRDefault="00AB3469" w:rsidP="00AB3469">
            <w:pPr>
              <w:pStyle w:val="a3"/>
            </w:pPr>
            <w:r w:rsidRPr="00AB3469">
              <w:t>CompTIA Security+</w:t>
            </w:r>
          </w:p>
        </w:tc>
        <w:tc>
          <w:tcPr>
            <w:tcW w:w="1985" w:type="dxa"/>
            <w:vAlign w:val="center"/>
          </w:tcPr>
          <w:p w14:paraId="455645A5" w14:textId="77777777" w:rsidR="00AB3469" w:rsidRPr="00AB3469" w:rsidRDefault="00AB3469" w:rsidP="00AB3469">
            <w:pPr>
              <w:pStyle w:val="a3"/>
            </w:pPr>
            <w:r w:rsidRPr="00AB3469">
              <w:t>CompTIA</w:t>
            </w:r>
          </w:p>
        </w:tc>
        <w:tc>
          <w:tcPr>
            <w:tcW w:w="3084" w:type="dxa"/>
            <w:vAlign w:val="center"/>
          </w:tcPr>
          <w:p w14:paraId="19BAB2CB" w14:textId="77777777" w:rsidR="00AB3469" w:rsidRPr="00AB3469" w:rsidRDefault="00AB3469" w:rsidP="00AB3469">
            <w:pPr>
              <w:pStyle w:val="a3"/>
            </w:pPr>
            <w:r w:rsidRPr="00AB3469">
              <w:t>보안 기초 역량</w:t>
            </w:r>
          </w:p>
        </w:tc>
      </w:tr>
      <w:tr w:rsidR="00AB3469" w:rsidRPr="00AB3469" w14:paraId="38FFFCA9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3BAEEF76" w14:textId="77777777" w:rsidR="00AB3469" w:rsidRPr="00AB3469" w:rsidRDefault="00AB3469" w:rsidP="00AB3469">
            <w:pPr>
              <w:pStyle w:val="a3"/>
            </w:pPr>
            <w:r w:rsidRPr="00AB3469">
              <w:t>국제자격</w:t>
            </w:r>
          </w:p>
        </w:tc>
        <w:tc>
          <w:tcPr>
            <w:tcW w:w="2693" w:type="dxa"/>
            <w:vAlign w:val="center"/>
          </w:tcPr>
          <w:p w14:paraId="4125496D" w14:textId="77777777" w:rsidR="00AB3469" w:rsidRPr="00AB3469" w:rsidRDefault="00AB3469" w:rsidP="00AB3469">
            <w:pPr>
              <w:pStyle w:val="a3"/>
            </w:pPr>
            <w:r w:rsidRPr="00AB3469">
              <w:t>OSCP</w:t>
            </w:r>
          </w:p>
        </w:tc>
        <w:tc>
          <w:tcPr>
            <w:tcW w:w="1985" w:type="dxa"/>
            <w:vAlign w:val="center"/>
          </w:tcPr>
          <w:p w14:paraId="4E7E9FFB" w14:textId="77777777" w:rsidR="00AB3469" w:rsidRPr="00AB3469" w:rsidRDefault="00AB3469" w:rsidP="00AB3469">
            <w:pPr>
              <w:pStyle w:val="a3"/>
            </w:pPr>
            <w:r w:rsidRPr="00AB3469">
              <w:t>Offensive Security</w:t>
            </w:r>
          </w:p>
        </w:tc>
        <w:tc>
          <w:tcPr>
            <w:tcW w:w="3084" w:type="dxa"/>
            <w:vAlign w:val="center"/>
          </w:tcPr>
          <w:p w14:paraId="6ACC41AA" w14:textId="77777777" w:rsidR="00AB3469" w:rsidRPr="00AB3469" w:rsidRDefault="00AB3469" w:rsidP="00AB3469">
            <w:pPr>
              <w:pStyle w:val="a3"/>
            </w:pPr>
            <w:r w:rsidRPr="00AB3469">
              <w:t>모의 해킹 및 서버 보안</w:t>
            </w:r>
          </w:p>
        </w:tc>
      </w:tr>
      <w:tr w:rsidR="00AB3469" w:rsidRPr="00AB3469" w14:paraId="004C2297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4F8CBA6F" w14:textId="77777777" w:rsidR="00AB3469" w:rsidRPr="00AB3469" w:rsidRDefault="00AB3469" w:rsidP="00AB3469">
            <w:pPr>
              <w:pStyle w:val="a3"/>
            </w:pPr>
            <w:r w:rsidRPr="00AB3469">
              <w:t>클라우드 보안</w:t>
            </w:r>
          </w:p>
        </w:tc>
        <w:tc>
          <w:tcPr>
            <w:tcW w:w="2693" w:type="dxa"/>
            <w:vAlign w:val="center"/>
          </w:tcPr>
          <w:p w14:paraId="64D90266" w14:textId="77777777" w:rsidR="00AB3469" w:rsidRPr="00AB3469" w:rsidRDefault="00AB3469" w:rsidP="00AB3469">
            <w:pPr>
              <w:pStyle w:val="a3"/>
            </w:pPr>
            <w:r w:rsidRPr="00AB3469">
              <w:t>AWS Certified Security</w:t>
            </w:r>
          </w:p>
        </w:tc>
        <w:tc>
          <w:tcPr>
            <w:tcW w:w="1985" w:type="dxa"/>
            <w:vAlign w:val="center"/>
          </w:tcPr>
          <w:p w14:paraId="743DE73B" w14:textId="77777777" w:rsidR="00AB3469" w:rsidRPr="00AB3469" w:rsidRDefault="00AB3469" w:rsidP="00AB3469">
            <w:pPr>
              <w:pStyle w:val="a3"/>
            </w:pPr>
            <w:r w:rsidRPr="00AB3469">
              <w:t>AWS</w:t>
            </w:r>
          </w:p>
        </w:tc>
        <w:tc>
          <w:tcPr>
            <w:tcW w:w="3084" w:type="dxa"/>
            <w:vAlign w:val="center"/>
          </w:tcPr>
          <w:p w14:paraId="05DCBD05" w14:textId="77777777" w:rsidR="00AB3469" w:rsidRPr="00AB3469" w:rsidRDefault="00AB3469" w:rsidP="00AB3469">
            <w:pPr>
              <w:pStyle w:val="a3"/>
            </w:pPr>
            <w:r w:rsidRPr="00AB3469">
              <w:t>클라우드 서버 보안</w:t>
            </w:r>
          </w:p>
        </w:tc>
      </w:tr>
      <w:tr w:rsidR="00AB3469" w:rsidRPr="00AB3469" w14:paraId="304365B6" w14:textId="77777777" w:rsidTr="00E7572F">
        <w:trPr>
          <w:trHeight w:val="397"/>
        </w:trPr>
        <w:tc>
          <w:tcPr>
            <w:tcW w:w="1707" w:type="dxa"/>
            <w:vAlign w:val="center"/>
          </w:tcPr>
          <w:p w14:paraId="03D7B00F" w14:textId="77777777" w:rsidR="00AB3469" w:rsidRPr="00AB3469" w:rsidRDefault="00AB3469" w:rsidP="00AB3469">
            <w:pPr>
              <w:pStyle w:val="a3"/>
            </w:pPr>
            <w:r w:rsidRPr="00AB3469">
              <w:t>클라우드 보안</w:t>
            </w:r>
          </w:p>
        </w:tc>
        <w:tc>
          <w:tcPr>
            <w:tcW w:w="2693" w:type="dxa"/>
            <w:vAlign w:val="center"/>
          </w:tcPr>
          <w:p w14:paraId="0489E195" w14:textId="77777777" w:rsidR="00AB3469" w:rsidRPr="00AB3469" w:rsidRDefault="00AB3469" w:rsidP="00AB3469">
            <w:pPr>
              <w:pStyle w:val="a3"/>
            </w:pPr>
            <w:r w:rsidRPr="00AB3469">
              <w:t>Azure Security Engineer</w:t>
            </w:r>
          </w:p>
        </w:tc>
        <w:tc>
          <w:tcPr>
            <w:tcW w:w="1985" w:type="dxa"/>
            <w:vAlign w:val="center"/>
          </w:tcPr>
          <w:p w14:paraId="389FC078" w14:textId="77777777" w:rsidR="00AB3469" w:rsidRPr="00AB3469" w:rsidRDefault="00AB3469" w:rsidP="00AB3469">
            <w:pPr>
              <w:pStyle w:val="a3"/>
            </w:pPr>
            <w:r w:rsidRPr="00AB3469">
              <w:t>Microsoft</w:t>
            </w:r>
          </w:p>
        </w:tc>
        <w:tc>
          <w:tcPr>
            <w:tcW w:w="3084" w:type="dxa"/>
            <w:vAlign w:val="center"/>
          </w:tcPr>
          <w:p w14:paraId="63A79D1E" w14:textId="77777777" w:rsidR="00AB3469" w:rsidRPr="00AB3469" w:rsidRDefault="00AB3469" w:rsidP="00AB3469">
            <w:pPr>
              <w:pStyle w:val="a3"/>
            </w:pPr>
            <w:r w:rsidRPr="00AB3469">
              <w:t>Azure 네트워크 및 서버 보안</w:t>
            </w:r>
          </w:p>
        </w:tc>
      </w:tr>
    </w:tbl>
    <w:p w14:paraId="24A1BA7B" w14:textId="77777777" w:rsidR="00AB3469" w:rsidRDefault="00AB3469" w:rsidP="00AB3469">
      <w:pPr>
        <w:pStyle w:val="1TEXT"/>
        <w:ind w:left="273" w:right="273"/>
      </w:pPr>
    </w:p>
    <w:p w14:paraId="1A0B9F87" w14:textId="77777777" w:rsidR="002E6CEB" w:rsidRPr="00AB3469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RPr="00AB3469" w:rsidSect="00EE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EAE4" w14:textId="77777777" w:rsidR="009A0C44" w:rsidRDefault="009A0C44" w:rsidP="00503B0A">
      <w:r>
        <w:separator/>
      </w:r>
    </w:p>
  </w:endnote>
  <w:endnote w:type="continuationSeparator" w:id="0">
    <w:p w14:paraId="78956609" w14:textId="77777777" w:rsidR="009A0C44" w:rsidRDefault="009A0C44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7762" w14:textId="77777777" w:rsidR="00847649" w:rsidRDefault="0084764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7633D" w14:textId="3AE03564" w:rsidR="008F5E20" w:rsidRPr="00847649" w:rsidRDefault="00BE34B1" w:rsidP="00847649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847649">
      <w:rPr>
        <w:sz w:val="18"/>
        <w:szCs w:val="18"/>
      </w:rPr>
      <w:ptab w:relativeTo="margin" w:alignment="right" w:leader="none"/>
    </w:r>
    <w:r w:rsidR="00847649" w:rsidRPr="00847649">
      <w:rPr>
        <w:sz w:val="18"/>
        <w:szCs w:val="18"/>
      </w:rPr>
      <w:fldChar w:fldCharType="begin"/>
    </w:r>
    <w:r w:rsidR="00847649" w:rsidRPr="00847649">
      <w:rPr>
        <w:sz w:val="18"/>
        <w:szCs w:val="18"/>
      </w:rPr>
      <w:instrText>PAGE  \* Arabic  \* MERGEFORMAT</w:instrText>
    </w:r>
    <w:r w:rsidR="00847649" w:rsidRPr="00847649">
      <w:rPr>
        <w:sz w:val="18"/>
        <w:szCs w:val="18"/>
      </w:rPr>
      <w:fldChar w:fldCharType="separate"/>
    </w:r>
    <w:r w:rsidR="00847649" w:rsidRPr="00847649">
      <w:rPr>
        <w:sz w:val="18"/>
        <w:szCs w:val="18"/>
        <w:lang w:val="ko-KR"/>
      </w:rPr>
      <w:t>1</w:t>
    </w:r>
    <w:r w:rsidR="00847649" w:rsidRPr="00847649">
      <w:rPr>
        <w:sz w:val="18"/>
        <w:szCs w:val="18"/>
      </w:rPr>
      <w:fldChar w:fldCharType="end"/>
    </w:r>
    <w:r w:rsidR="00847649" w:rsidRPr="00847649">
      <w:rPr>
        <w:sz w:val="18"/>
        <w:szCs w:val="18"/>
        <w:lang w:val="ko-KR"/>
      </w:rPr>
      <w:t xml:space="preserve"> / </w:t>
    </w:r>
    <w:r w:rsidR="00847649" w:rsidRPr="00847649">
      <w:rPr>
        <w:sz w:val="18"/>
        <w:szCs w:val="18"/>
      </w:rPr>
      <w:fldChar w:fldCharType="begin"/>
    </w:r>
    <w:r w:rsidR="00847649" w:rsidRPr="00847649">
      <w:rPr>
        <w:sz w:val="18"/>
        <w:szCs w:val="18"/>
      </w:rPr>
      <w:instrText>NUMPAGES  \* Arabic  \* MERGEFORMAT</w:instrText>
    </w:r>
    <w:r w:rsidR="00847649" w:rsidRPr="00847649">
      <w:rPr>
        <w:sz w:val="18"/>
        <w:szCs w:val="18"/>
      </w:rPr>
      <w:fldChar w:fldCharType="separate"/>
    </w:r>
    <w:r w:rsidR="00847649" w:rsidRPr="00847649">
      <w:rPr>
        <w:sz w:val="18"/>
        <w:szCs w:val="18"/>
        <w:lang w:val="ko-KR"/>
      </w:rPr>
      <w:t>2</w:t>
    </w:r>
    <w:r w:rsidR="00847649" w:rsidRPr="00847649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AA5F0" w14:textId="77777777" w:rsidR="00847649" w:rsidRDefault="0084764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E99D" w14:textId="77777777" w:rsidR="009A0C44" w:rsidRDefault="009A0C44" w:rsidP="00503B0A">
      <w:r>
        <w:separator/>
      </w:r>
    </w:p>
  </w:footnote>
  <w:footnote w:type="continuationSeparator" w:id="0">
    <w:p w14:paraId="744128AA" w14:textId="77777777" w:rsidR="009A0C44" w:rsidRDefault="009A0C44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A14F" w14:textId="77777777" w:rsidR="00847649" w:rsidRDefault="0084764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9534A" w14:textId="37F088FE" w:rsidR="008F5E20" w:rsidRPr="00960A15" w:rsidRDefault="003B78E3" w:rsidP="00847649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{{DOC_PREFIX}}-IS-201 인적 보안관리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4166" w14:textId="77777777" w:rsidR="00847649" w:rsidRDefault="0084764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1B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B7A5E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3D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BF7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5D84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4D6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51B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67F9C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352D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1678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47649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A7E61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0C44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07F9"/>
    <w:rsid w:val="00AA24FA"/>
    <w:rsid w:val="00AA482F"/>
    <w:rsid w:val="00AA549C"/>
    <w:rsid w:val="00AA70EC"/>
    <w:rsid w:val="00AB170D"/>
    <w:rsid w:val="00AB3469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11C9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75FC0"/>
    <w:rsid w:val="00B771DD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19C7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67A1B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0175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17BF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77383"/>
  <w15:chartTrackingRefBased/>
  <w15:docId w15:val="{DCA3F05D-D8AE-4594-B256-C92BCEFD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table" w:customStyle="1" w:styleId="3">
    <w:name w:val="표 구분선3"/>
    <w:basedOn w:val="a1"/>
    <w:next w:val="a5"/>
    <w:uiPriority w:val="39"/>
    <w:rsid w:val="004E751B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38</TotalTime>
  <Pages>10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12</cp:revision>
  <dcterms:created xsi:type="dcterms:W3CDTF">2026-01-29T00:56:00Z</dcterms:created>
  <dcterms:modified xsi:type="dcterms:W3CDTF">2026-09-30T06:39:00Z</dcterms:modified>
</cp:coreProperties>
</file>