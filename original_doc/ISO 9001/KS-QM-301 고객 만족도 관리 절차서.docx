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DDCE" w14:textId="77777777" w:rsidR="00F62B20" w:rsidRDefault="00F62B20" w:rsidP="0004069F">
      <w:pPr>
        <w:pStyle w:val="1TEXT"/>
        <w:ind w:left="273" w:right="273"/>
      </w:pPr>
    </w:p>
    <w:p w14:paraId="59D8027F" w14:textId="77777777" w:rsidR="00F62B20" w:rsidRDefault="00F62B20" w:rsidP="0004069F">
      <w:pPr>
        <w:pStyle w:val="1TEXT"/>
        <w:ind w:left="273" w:right="273"/>
      </w:pPr>
    </w:p>
    <w:p w14:paraId="4EE4BA19" w14:textId="709DFC1B" w:rsidR="005728F6" w:rsidRDefault="000D3863" w:rsidP="00362127">
      <w:pPr>
        <w:pStyle w:val="a8"/>
      </w:pPr>
      <w:r>
        <w:rPr>
          <w:rFonts w:hint="eastAsia"/>
        </w:rPr>
        <w:t>고객만족도 관리</w:t>
      </w:r>
      <w:r w:rsidR="00344280">
        <w:rPr>
          <w:rFonts w:hint="eastAsia"/>
        </w:rPr>
        <w:t xml:space="preserve"> 절차서</w:t>
      </w:r>
    </w:p>
    <w:p w14:paraId="37C42381" w14:textId="382E183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301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A92DE35" w14:textId="50926771" w:rsidR="00F62B20" w:rsidRPr="005728F6" w:rsidRDefault="00F62B20" w:rsidP="0004069F">
      <w:pPr>
        <w:pStyle w:val="1TEXT"/>
        <w:ind w:left="273" w:right="273"/>
      </w:pPr>
    </w:p>
    <w:p w14:paraId="6F6388FE" w14:textId="5F315ACE" w:rsidR="00F62B20" w:rsidRPr="00430188" w:rsidRDefault="00F62B20" w:rsidP="0004069F">
      <w:pPr>
        <w:pStyle w:val="1TEXT"/>
        <w:ind w:left="273" w:right="273"/>
      </w:pPr>
    </w:p>
    <w:p w14:paraId="588B6E49" w14:textId="77777777" w:rsidR="00F62B20" w:rsidRPr="00FA50B1" w:rsidRDefault="00F62B20" w:rsidP="0004069F">
      <w:pPr>
        <w:pStyle w:val="1TEXT"/>
        <w:ind w:left="273" w:right="273"/>
      </w:pPr>
    </w:p>
    <w:p w14:paraId="7812C3A7" w14:textId="77777777" w:rsidR="00F62B20" w:rsidRPr="00192C28" w:rsidRDefault="00F62B20" w:rsidP="0004069F">
      <w:pPr>
        <w:pStyle w:val="1TEXT"/>
        <w:ind w:left="273" w:right="273"/>
      </w:pPr>
    </w:p>
    <w:p w14:paraId="02E8D568" w14:textId="4E9DB7C8" w:rsidR="00F62B20" w:rsidRPr="00FA50B1" w:rsidRDefault="00F62B20" w:rsidP="0004069F">
      <w:pPr>
        <w:pStyle w:val="1TEXT"/>
        <w:ind w:left="273" w:right="273"/>
      </w:pPr>
    </w:p>
    <w:p w14:paraId="394FB473" w14:textId="77777777" w:rsidR="00F62B20" w:rsidRPr="008D6047" w:rsidRDefault="00F62B20" w:rsidP="0004069F">
      <w:pPr>
        <w:pStyle w:val="1TEXT"/>
        <w:ind w:left="273" w:right="273"/>
      </w:pPr>
    </w:p>
    <w:p w14:paraId="41CA6610" w14:textId="1B973ADC" w:rsidR="00F62B20" w:rsidRPr="003E3644" w:rsidRDefault="001D0AE4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3CCDA4" wp14:editId="13B9D77A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A4CD5" w14:textId="77777777" w:rsidR="00F62B20" w:rsidRPr="00F87472" w:rsidRDefault="00F62B20" w:rsidP="0004069F">
      <w:pPr>
        <w:pStyle w:val="1TEXT"/>
        <w:ind w:left="273" w:right="273"/>
      </w:pPr>
    </w:p>
    <w:p w14:paraId="622232C3" w14:textId="77777777" w:rsidR="00F62B20" w:rsidRPr="00FA50B1" w:rsidRDefault="00F62B20" w:rsidP="0004069F">
      <w:pPr>
        <w:pStyle w:val="1TEXT"/>
        <w:ind w:left="273" w:right="273"/>
      </w:pPr>
    </w:p>
    <w:p w14:paraId="55024332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CCBA2C0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52D8C5A1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122A3F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8F99CA5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AFB0BD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C02A6F4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0014F7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3B2F7DD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7FC402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336133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1C8B6F1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C324802" w14:textId="75A0CFA0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6D5260CB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C761B94" w14:textId="77777777" w:rsidR="000D3863" w:rsidRDefault="000D3863" w:rsidP="000D3863">
      <w:pPr>
        <w:pStyle w:val="10"/>
      </w:pPr>
      <w:r>
        <w:lastRenderedPageBreak/>
        <w:t xml:space="preserve">1. 적용범위 </w:t>
      </w:r>
    </w:p>
    <w:p w14:paraId="2F89AF49" w14:textId="55B00329" w:rsidR="000D3863" w:rsidRDefault="000D3863" w:rsidP="000D3863">
      <w:pPr>
        <w:pStyle w:val="1TEXT"/>
        <w:ind w:left="273" w:right="273"/>
      </w:pPr>
      <w:r>
        <w:t>이 절차서는 당사 제품 및 서비스에 대한 고객의 인식을 모니터링하고, 고객 만족도 수준을 평가하여 개선 기회를 포착하는 절차에 적용한다. (고객 포털 시스템이 있는 경우 해당 시스템의 평가 점수 관리도 포함한다.)</w:t>
      </w:r>
    </w:p>
    <w:p w14:paraId="50165F15" w14:textId="77777777" w:rsidR="000D3863" w:rsidRDefault="000D3863" w:rsidP="000D3863">
      <w:pPr>
        <w:pStyle w:val="12"/>
        <w:ind w:left="910" w:right="364" w:hanging="273"/>
      </w:pPr>
    </w:p>
    <w:p w14:paraId="56658746" w14:textId="77777777" w:rsidR="000D3863" w:rsidRDefault="000D3863" w:rsidP="000D3863">
      <w:pPr>
        <w:pStyle w:val="10"/>
      </w:pPr>
      <w:r>
        <w:t xml:space="preserve">2. 책임과 권한 </w:t>
      </w:r>
    </w:p>
    <w:p w14:paraId="054A8120" w14:textId="58C3461C" w:rsidR="000D3863" w:rsidRDefault="000D3863" w:rsidP="000D3863">
      <w:pPr>
        <w:pStyle w:val="11"/>
        <w:ind w:left="273"/>
      </w:pPr>
      <w:r>
        <w:t>2.1 영업부서장 (주관부서)</w:t>
      </w:r>
    </w:p>
    <w:p w14:paraId="6E3C230F" w14:textId="65ECCB57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연간</w:t>
      </w:r>
      <w:r>
        <w:t xml:space="preserve"> 고객 만족도 조사 계획 수립</w:t>
      </w:r>
      <w:r>
        <w:rPr>
          <w:rFonts w:hint="eastAsia"/>
        </w:rPr>
        <w:t>하고 실시한다.</w:t>
      </w:r>
    </w:p>
    <w:p w14:paraId="4057F62D" w14:textId="3908CF20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2) 고객</w:t>
      </w:r>
      <w:r>
        <w:t xml:space="preserve"> 만족도 결과 집계, 분석</w:t>
      </w:r>
      <w:r>
        <w:rPr>
          <w:rFonts w:hint="eastAsia"/>
        </w:rPr>
        <w:t>하여 보고하고 공유한다</w:t>
      </w:r>
      <w:r>
        <w:t>.</w:t>
      </w:r>
    </w:p>
    <w:p w14:paraId="5A6D9845" w14:textId="2612278A" w:rsidR="000D3863" w:rsidRDefault="00D66CE1" w:rsidP="000D3863">
      <w:pPr>
        <w:pStyle w:val="12"/>
        <w:ind w:left="910" w:right="364" w:hanging="273"/>
      </w:pPr>
      <w:r>
        <w:rPr>
          <w:rFonts w:hint="eastAsia"/>
        </w:rPr>
        <w:t>3</w:t>
      </w:r>
      <w:r w:rsidR="000D3863">
        <w:rPr>
          <w:rFonts w:hint="eastAsia"/>
        </w:rPr>
        <w:t>) 설문</w:t>
      </w:r>
      <w:r w:rsidR="000D3863">
        <w:t xml:space="preserve"> </w:t>
      </w:r>
      <w:proofErr w:type="spellStart"/>
      <w:r w:rsidR="000D3863">
        <w:t>미회수</w:t>
      </w:r>
      <w:proofErr w:type="spellEnd"/>
      <w:r w:rsidR="000D3863">
        <w:t xml:space="preserve"> 시 대체 평가(내부 지표 분석)</w:t>
      </w:r>
      <w:r w:rsidR="000D3863">
        <w:rPr>
          <w:rFonts w:hint="eastAsia"/>
        </w:rPr>
        <w:t>를</w:t>
      </w:r>
      <w:r w:rsidR="000D3863">
        <w:t xml:space="preserve"> 수행</w:t>
      </w:r>
      <w:r w:rsidR="000D3863">
        <w:rPr>
          <w:rFonts w:hint="eastAsia"/>
        </w:rPr>
        <w:t>한다</w:t>
      </w:r>
      <w:r w:rsidR="000D3863">
        <w:t>.</w:t>
      </w:r>
    </w:p>
    <w:p w14:paraId="39776E9A" w14:textId="77777777" w:rsidR="000D3863" w:rsidRPr="000D3863" w:rsidRDefault="000D3863" w:rsidP="000D3863">
      <w:pPr>
        <w:pStyle w:val="12"/>
        <w:ind w:left="910" w:right="364" w:hanging="273"/>
      </w:pPr>
    </w:p>
    <w:p w14:paraId="35DAD420" w14:textId="77777777" w:rsidR="000D3863" w:rsidRDefault="000D3863" w:rsidP="000D3863">
      <w:pPr>
        <w:pStyle w:val="11"/>
        <w:ind w:left="273"/>
      </w:pPr>
      <w:r>
        <w:t>2.2 품질부서장</w:t>
      </w:r>
    </w:p>
    <w:p w14:paraId="1157578B" w14:textId="6449E099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불만(Claim) 및 부적합 사항에 대한 원인 분석 및 시정조치</w:t>
      </w:r>
      <w:r>
        <w:rPr>
          <w:rFonts w:hint="eastAsia"/>
        </w:rPr>
        <w:t>를 주관한다</w:t>
      </w:r>
      <w:r>
        <w:t>.</w:t>
      </w:r>
    </w:p>
    <w:p w14:paraId="75FE50AC" w14:textId="4B559C0F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2) 고객의</w:t>
      </w:r>
      <w:r>
        <w:t xml:space="preserve"> 품질 평가 지표(PPM 등) 데이터 제공 및 분석 지원</w:t>
      </w:r>
      <w:r>
        <w:rPr>
          <w:rFonts w:hint="eastAsia"/>
        </w:rPr>
        <w:t>한다</w:t>
      </w:r>
      <w:r>
        <w:t>.</w:t>
      </w:r>
    </w:p>
    <w:p w14:paraId="3869D2A4" w14:textId="77777777" w:rsidR="000D3863" w:rsidRDefault="000D3863" w:rsidP="000D3863">
      <w:pPr>
        <w:pStyle w:val="12"/>
        <w:ind w:left="910" w:right="364" w:hanging="273"/>
      </w:pPr>
    </w:p>
    <w:p w14:paraId="4EC2B6AB" w14:textId="77777777" w:rsidR="000D3863" w:rsidRDefault="000D3863" w:rsidP="000D3863">
      <w:pPr>
        <w:pStyle w:val="11"/>
        <w:ind w:left="273"/>
      </w:pPr>
      <w:r>
        <w:t>2.3 생산부서장</w:t>
      </w:r>
    </w:p>
    <w:p w14:paraId="0F356BFB" w14:textId="30F59EDA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납기</w:t>
      </w:r>
      <w:r>
        <w:t xml:space="preserve"> </w:t>
      </w:r>
      <w:proofErr w:type="spellStart"/>
      <w:r>
        <w:t>준수율</w:t>
      </w:r>
      <w:proofErr w:type="spellEnd"/>
      <w:r>
        <w:t xml:space="preserve"> 및 특차(Premium Freight) 발생 현황 데이터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 xml:space="preserve">취합, 관리, </w:t>
      </w:r>
      <w:r>
        <w:t>제공</w:t>
      </w:r>
      <w:r>
        <w:rPr>
          <w:rFonts w:hint="eastAsia"/>
        </w:rPr>
        <w:t>한다</w:t>
      </w:r>
      <w:r>
        <w:t>.</w:t>
      </w:r>
    </w:p>
    <w:p w14:paraId="0F7C46AA" w14:textId="77777777" w:rsidR="000D3863" w:rsidRPr="000D3863" w:rsidRDefault="000D3863" w:rsidP="000D3863">
      <w:pPr>
        <w:pStyle w:val="12"/>
        <w:ind w:left="910" w:right="364" w:hanging="273"/>
      </w:pPr>
    </w:p>
    <w:p w14:paraId="64FFA800" w14:textId="77777777" w:rsidR="000D3863" w:rsidRDefault="000D3863" w:rsidP="000D3863">
      <w:pPr>
        <w:pStyle w:val="10"/>
      </w:pPr>
      <w:r>
        <w:t xml:space="preserve">3. 용어의 정의 </w:t>
      </w:r>
    </w:p>
    <w:p w14:paraId="3CFB8DD1" w14:textId="77777777" w:rsidR="000D3863" w:rsidRDefault="000D3863" w:rsidP="000D3863">
      <w:pPr>
        <w:pStyle w:val="11"/>
        <w:ind w:left="273"/>
      </w:pPr>
      <w:r>
        <w:t xml:space="preserve">3.1 고객 만족 (Customer Satisfaction) </w:t>
      </w:r>
    </w:p>
    <w:p w14:paraId="15168555" w14:textId="77777777" w:rsidR="00775C53" w:rsidRDefault="000D3863" w:rsidP="000D3863">
      <w:pPr>
        <w:pStyle w:val="11TEXT"/>
        <w:ind w:left="637"/>
      </w:pPr>
      <w:r>
        <w:t xml:space="preserve">고객의 기대치가 충족된 정도에 대한 고객의 인식. </w:t>
      </w:r>
    </w:p>
    <w:p w14:paraId="25A37D0A" w14:textId="77777777" w:rsidR="00775C53" w:rsidRDefault="00775C53" w:rsidP="000D3863">
      <w:pPr>
        <w:pStyle w:val="11TEXT"/>
        <w:ind w:left="637"/>
      </w:pPr>
    </w:p>
    <w:p w14:paraId="40948546" w14:textId="77777777" w:rsidR="000D3863" w:rsidRDefault="000D3863" w:rsidP="000D3863">
      <w:pPr>
        <w:pStyle w:val="10"/>
      </w:pPr>
      <w:r>
        <w:t xml:space="preserve">4. (Plan) 고객 만족도 평가 계획 </w:t>
      </w:r>
    </w:p>
    <w:p w14:paraId="51A56026" w14:textId="2C291EEF" w:rsidR="000D3863" w:rsidRDefault="000D3863" w:rsidP="000D3863">
      <w:pPr>
        <w:pStyle w:val="11"/>
        <w:ind w:left="273"/>
      </w:pPr>
      <w:r>
        <w:t>4.1 평가 대상 및 주기</w:t>
      </w:r>
    </w:p>
    <w:p w14:paraId="06D46CBE" w14:textId="40E5BB39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영업부서장은</w:t>
      </w:r>
      <w:r>
        <w:t xml:space="preserve"> 매년 초 주요 거래 고객(매출 상위 80% 또는 전략적 중요 고객)을 대상으로 평가 계획을 수립한다.</w:t>
      </w:r>
    </w:p>
    <w:p w14:paraId="5B219CA9" w14:textId="4D7F75FF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lastRenderedPageBreak/>
        <w:t>2) 평가는</w:t>
      </w:r>
      <w:r>
        <w:t xml:space="preserve"> 연 1회 이상 정기적으로 실시한다. (단, 고객 스코어카드는 매월/분기별 모니터링)</w:t>
      </w:r>
    </w:p>
    <w:p w14:paraId="3383E9A5" w14:textId="77777777" w:rsidR="000D3863" w:rsidRDefault="000D3863" w:rsidP="000D3863">
      <w:pPr>
        <w:pStyle w:val="12"/>
        <w:ind w:left="910" w:right="364" w:hanging="273"/>
      </w:pPr>
    </w:p>
    <w:p w14:paraId="66A72825" w14:textId="77777777" w:rsidR="000D3863" w:rsidRDefault="000D3863" w:rsidP="000D3863">
      <w:pPr>
        <w:pStyle w:val="11"/>
        <w:ind w:left="273"/>
      </w:pPr>
      <w:r>
        <w:t>4.2 평가 방법의 결정</w:t>
      </w:r>
    </w:p>
    <w:p w14:paraId="0833F62E" w14:textId="3EF5DB81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만족도 모니터링은 다음 중 하나 이상의 방법을 사용한다.</w:t>
      </w:r>
    </w:p>
    <w:tbl>
      <w:tblPr>
        <w:tblStyle w:val="a5"/>
        <w:tblW w:w="0" w:type="auto"/>
        <w:tblInd w:w="910" w:type="dxa"/>
        <w:tblLook w:val="04A0" w:firstRow="1" w:lastRow="0" w:firstColumn="1" w:lastColumn="0" w:noHBand="0" w:noVBand="1"/>
      </w:tblPr>
      <w:tblGrid>
        <w:gridCol w:w="928"/>
        <w:gridCol w:w="1701"/>
        <w:gridCol w:w="6203"/>
      </w:tblGrid>
      <w:tr w:rsidR="0002036A" w14:paraId="08FA4013" w14:textId="77777777" w:rsidTr="000022D0">
        <w:trPr>
          <w:trHeight w:val="680"/>
        </w:trPr>
        <w:tc>
          <w:tcPr>
            <w:tcW w:w="928" w:type="dxa"/>
            <w:vAlign w:val="center"/>
          </w:tcPr>
          <w:p w14:paraId="50A3CB7C" w14:textId="39D515F3" w:rsidR="0002036A" w:rsidRDefault="0002036A" w:rsidP="0002036A">
            <w:pPr>
              <w:pStyle w:val="a3"/>
            </w:pPr>
            <w:r w:rsidRPr="000E7774">
              <w:t>Type A</w:t>
            </w:r>
          </w:p>
        </w:tc>
        <w:tc>
          <w:tcPr>
            <w:tcW w:w="1701" w:type="dxa"/>
            <w:vAlign w:val="center"/>
          </w:tcPr>
          <w:p w14:paraId="36C227BE" w14:textId="081DEBA8" w:rsidR="0002036A" w:rsidRDefault="0002036A" w:rsidP="0002036A">
            <w:pPr>
              <w:pStyle w:val="a3"/>
            </w:pPr>
            <w:r w:rsidRPr="000E7774">
              <w:t>고객 스코어카드</w:t>
            </w:r>
          </w:p>
        </w:tc>
        <w:tc>
          <w:tcPr>
            <w:tcW w:w="6203" w:type="dxa"/>
            <w:vAlign w:val="center"/>
          </w:tcPr>
          <w:p w14:paraId="7A1833D0" w14:textId="77777777" w:rsidR="000022D0" w:rsidRDefault="0002036A" w:rsidP="0002036A">
            <w:pPr>
              <w:pStyle w:val="a3"/>
            </w:pPr>
            <w:r w:rsidRPr="0002036A">
              <w:t xml:space="preserve">고객이 포털 시스템 등을 통해 직접 점수를 부여하는 경우 </w:t>
            </w:r>
          </w:p>
          <w:p w14:paraId="517B79BE" w14:textId="5B6984CB" w:rsidR="0002036A" w:rsidRDefault="0002036A" w:rsidP="0002036A">
            <w:pPr>
              <w:pStyle w:val="a3"/>
            </w:pPr>
            <w:r w:rsidRPr="0002036A">
              <w:t>(최우선 적용)</w:t>
            </w:r>
          </w:p>
        </w:tc>
      </w:tr>
      <w:tr w:rsidR="0002036A" w14:paraId="185B66C0" w14:textId="77777777" w:rsidTr="000022D0">
        <w:trPr>
          <w:trHeight w:val="510"/>
        </w:trPr>
        <w:tc>
          <w:tcPr>
            <w:tcW w:w="928" w:type="dxa"/>
            <w:vAlign w:val="center"/>
          </w:tcPr>
          <w:p w14:paraId="0378C869" w14:textId="5C8164DD" w:rsidR="0002036A" w:rsidRDefault="0002036A" w:rsidP="0002036A">
            <w:pPr>
              <w:pStyle w:val="a3"/>
            </w:pPr>
            <w:r w:rsidRPr="000E7774">
              <w:t>Type B</w:t>
            </w:r>
          </w:p>
        </w:tc>
        <w:tc>
          <w:tcPr>
            <w:tcW w:w="1701" w:type="dxa"/>
            <w:vAlign w:val="center"/>
          </w:tcPr>
          <w:p w14:paraId="4BAD1DC4" w14:textId="3B6FA306" w:rsidR="0002036A" w:rsidRDefault="0002036A" w:rsidP="0002036A">
            <w:pPr>
              <w:pStyle w:val="a3"/>
            </w:pPr>
            <w:r w:rsidRPr="000E7774">
              <w:t>설문조사</w:t>
            </w:r>
          </w:p>
        </w:tc>
        <w:tc>
          <w:tcPr>
            <w:tcW w:w="6203" w:type="dxa"/>
            <w:vAlign w:val="center"/>
          </w:tcPr>
          <w:p w14:paraId="4B5BB5D4" w14:textId="775E055A" w:rsidR="0002036A" w:rsidRDefault="0002036A" w:rsidP="0002036A">
            <w:pPr>
              <w:pStyle w:val="a3"/>
            </w:pPr>
            <w:r w:rsidRPr="0002036A">
              <w:t>스코어카드가 없는 고객에게 당사 양식의 설문지를 발송하여 평가</w:t>
            </w:r>
          </w:p>
        </w:tc>
      </w:tr>
      <w:tr w:rsidR="0002036A" w14:paraId="192C1371" w14:textId="77777777" w:rsidTr="000022D0">
        <w:trPr>
          <w:trHeight w:val="680"/>
        </w:trPr>
        <w:tc>
          <w:tcPr>
            <w:tcW w:w="928" w:type="dxa"/>
            <w:vAlign w:val="center"/>
          </w:tcPr>
          <w:p w14:paraId="05819A56" w14:textId="702B77C8" w:rsidR="0002036A" w:rsidRDefault="0002036A" w:rsidP="0002036A">
            <w:pPr>
              <w:pStyle w:val="a3"/>
            </w:pPr>
            <w:r w:rsidRPr="000E7774">
              <w:t>Type C</w:t>
            </w:r>
          </w:p>
        </w:tc>
        <w:tc>
          <w:tcPr>
            <w:tcW w:w="1701" w:type="dxa"/>
            <w:vAlign w:val="center"/>
          </w:tcPr>
          <w:p w14:paraId="580A8CC3" w14:textId="7041D658" w:rsidR="0002036A" w:rsidRDefault="0002036A" w:rsidP="0002036A">
            <w:pPr>
              <w:pStyle w:val="a3"/>
            </w:pPr>
            <w:r w:rsidRPr="000E7774">
              <w:t>내부 지표 평가</w:t>
            </w:r>
          </w:p>
        </w:tc>
        <w:tc>
          <w:tcPr>
            <w:tcW w:w="6203" w:type="dxa"/>
            <w:vAlign w:val="center"/>
          </w:tcPr>
          <w:p w14:paraId="4F19A824" w14:textId="77777777" w:rsidR="000022D0" w:rsidRDefault="0002036A" w:rsidP="0002036A">
            <w:pPr>
              <w:pStyle w:val="a3"/>
            </w:pPr>
            <w:r w:rsidRPr="0002036A">
              <w:t xml:space="preserve">설문 회수가 불가능한 경우, 내부 품질/납기 데이터를 근거로 </w:t>
            </w:r>
          </w:p>
          <w:p w14:paraId="27C70589" w14:textId="0D88AB20" w:rsidR="0002036A" w:rsidRPr="0002036A" w:rsidRDefault="0002036A" w:rsidP="0002036A">
            <w:pPr>
              <w:pStyle w:val="a3"/>
            </w:pPr>
            <w:r w:rsidRPr="0002036A">
              <w:t>자체 평가.</w:t>
            </w:r>
          </w:p>
        </w:tc>
      </w:tr>
    </w:tbl>
    <w:p w14:paraId="342761E7" w14:textId="77777777" w:rsidR="0002036A" w:rsidRDefault="0002036A" w:rsidP="000D3863">
      <w:pPr>
        <w:pStyle w:val="12"/>
        <w:ind w:left="910" w:right="364" w:hanging="273"/>
      </w:pPr>
    </w:p>
    <w:p w14:paraId="62583D81" w14:textId="77777777" w:rsidR="000D3863" w:rsidRDefault="000D3863" w:rsidP="000D3863">
      <w:pPr>
        <w:pStyle w:val="11"/>
        <w:ind w:left="273"/>
      </w:pPr>
      <w:r>
        <w:t>4.3 목표 설정</w:t>
      </w:r>
    </w:p>
    <w:p w14:paraId="1C9B7EF4" w14:textId="69CFE932" w:rsidR="000D3863" w:rsidRDefault="000D3863" w:rsidP="000D3863">
      <w:pPr>
        <w:pStyle w:val="12"/>
        <w:ind w:left="910" w:right="364" w:hanging="273"/>
      </w:pPr>
      <w:r>
        <w:rPr>
          <w:rFonts w:hint="eastAsia"/>
        </w:rPr>
        <w:t>1) 전년도</w:t>
      </w:r>
      <w:r>
        <w:t xml:space="preserve"> 실적 및 경영 방침을 고려하여 고객 만족도 목표 점수를 설정하고 대표이사의 승인을 득한다.</w:t>
      </w:r>
    </w:p>
    <w:p w14:paraId="14620D44" w14:textId="77777777" w:rsidR="000D3863" w:rsidRDefault="000D3863" w:rsidP="000D3863">
      <w:pPr>
        <w:pStyle w:val="12"/>
        <w:ind w:left="910" w:right="364" w:hanging="273"/>
      </w:pPr>
    </w:p>
    <w:p w14:paraId="62536F0F" w14:textId="77777777" w:rsidR="000D3863" w:rsidRDefault="000D3863" w:rsidP="000D3863">
      <w:pPr>
        <w:pStyle w:val="10"/>
      </w:pPr>
      <w:r>
        <w:t xml:space="preserve">5. (Do) 고객 만족도 조사 및 측정 </w:t>
      </w:r>
    </w:p>
    <w:p w14:paraId="6EB82222" w14:textId="77777777" w:rsidR="005A4545" w:rsidRDefault="005A4545" w:rsidP="005A4545">
      <w:pPr>
        <w:pStyle w:val="11"/>
        <w:ind w:left="273"/>
      </w:pPr>
      <w:r>
        <w:t>5.1 Type A: 고객 스코어카드 (Customer Scorecard)</w:t>
      </w:r>
    </w:p>
    <w:p w14:paraId="59683794" w14:textId="0704BBF0" w:rsidR="005A4545" w:rsidRDefault="000E7774" w:rsidP="005A454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5A4545">
        <w:rPr>
          <w:rFonts w:hint="eastAsia"/>
        </w:rPr>
        <w:t>영업</w:t>
      </w:r>
      <w:r w:rsidR="005A4545">
        <w:t>/품질 담당자는 고객 포털 사이트에 접속하여 매월/분기별 평가 점수를 확인한다.</w:t>
      </w:r>
    </w:p>
    <w:p w14:paraId="599A4058" w14:textId="7D8C2405" w:rsidR="005A4545" w:rsidRDefault="000E7774" w:rsidP="005A454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A4545">
        <w:rPr>
          <w:rFonts w:hint="eastAsia"/>
        </w:rPr>
        <w:t>평가</w:t>
      </w:r>
      <w:r w:rsidR="005A4545">
        <w:t xml:space="preserve"> 결과(등급)를 다운로드하거나 캡처하여 내부 보고서로 갈음할 수 있다.</w:t>
      </w:r>
    </w:p>
    <w:p w14:paraId="50838BA2" w14:textId="03403DFC" w:rsidR="005A4545" w:rsidRDefault="000E7774" w:rsidP="005A454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5A4545">
        <w:rPr>
          <w:rFonts w:hint="eastAsia"/>
        </w:rPr>
        <w:t>고객</w:t>
      </w:r>
      <w:r w:rsidR="005A4545">
        <w:t xml:space="preserve"> 평가 점수가 목표 미달이거나 '불량(Red/Yellow)' 등급인 경우 즉시 관련 부서에 전파하여 개선 대책을 수립한다.</w:t>
      </w:r>
    </w:p>
    <w:p w14:paraId="61909C9E" w14:textId="77777777" w:rsidR="005A4545" w:rsidRPr="000E7774" w:rsidRDefault="005A4545" w:rsidP="005A4545">
      <w:pPr>
        <w:pStyle w:val="12"/>
        <w:ind w:left="910" w:right="364" w:hanging="273"/>
      </w:pPr>
    </w:p>
    <w:p w14:paraId="03D54047" w14:textId="77777777" w:rsidR="005A4545" w:rsidRDefault="005A4545" w:rsidP="000E7774">
      <w:pPr>
        <w:pStyle w:val="11"/>
        <w:ind w:left="273"/>
      </w:pPr>
      <w:r>
        <w:t>5.2 Type B: 설문조사 (Survey)</w:t>
      </w:r>
    </w:p>
    <w:p w14:paraId="1E6CC9BF" w14:textId="264520CF" w:rsidR="005A4545" w:rsidRDefault="000E7774" w:rsidP="005A4545">
      <w:pPr>
        <w:pStyle w:val="12"/>
        <w:ind w:left="910" w:right="364" w:hanging="273"/>
      </w:pPr>
      <w:r>
        <w:rPr>
          <w:rFonts w:hint="eastAsia"/>
        </w:rPr>
        <w:t>1) 스코어카드가 없는 고객에게는 '고객 만족도 설문서({{DOC_PREFIX}}-QM-301-01)'를 이메일 등으로 발송한다.</w:t>
      </w:r>
    </w:p>
    <w:p w14:paraId="487310B4" w14:textId="6AC93254" w:rsidR="005A4545" w:rsidRDefault="000E7774" w:rsidP="005A454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A4545">
        <w:rPr>
          <w:rFonts w:hint="eastAsia"/>
        </w:rPr>
        <w:t>설문</w:t>
      </w:r>
      <w:r w:rsidR="005A4545">
        <w:t xml:space="preserve"> 항목은 품질, 납기, 기술력, 서비스(대응) 등을 포함한다.</w:t>
      </w:r>
    </w:p>
    <w:p w14:paraId="28123414" w14:textId="750CE7A6" w:rsidR="005A4545" w:rsidRDefault="000E7774" w:rsidP="005A454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5A4545">
        <w:rPr>
          <w:rFonts w:hint="eastAsia"/>
        </w:rPr>
        <w:t>회수</w:t>
      </w:r>
      <w:r w:rsidR="005A4545">
        <w:t xml:space="preserve"> 독려 및 증빙: 고객이 응답하지 않는 경우, 최소 3회 이상 독려하고 그 기록(이메일 발송 내역, 통화 일지)을 유지해야 한다. (이 기록이 있어야 Type C로 넘어갈 명분이 생김)</w:t>
      </w:r>
    </w:p>
    <w:p w14:paraId="5D64BD08" w14:textId="77777777" w:rsidR="005A4545" w:rsidRDefault="005A4545" w:rsidP="005A4545">
      <w:pPr>
        <w:pStyle w:val="12"/>
        <w:ind w:left="910" w:right="364" w:hanging="273"/>
      </w:pPr>
    </w:p>
    <w:p w14:paraId="7CB4B21C" w14:textId="77777777" w:rsidR="005A4545" w:rsidRDefault="005A4545" w:rsidP="000E7774">
      <w:pPr>
        <w:pStyle w:val="11"/>
        <w:ind w:left="273"/>
      </w:pPr>
      <w:r>
        <w:lastRenderedPageBreak/>
        <w:t xml:space="preserve">5.3 Type C: 설문 </w:t>
      </w:r>
      <w:proofErr w:type="spellStart"/>
      <w:r>
        <w:t>미회수</w:t>
      </w:r>
      <w:proofErr w:type="spellEnd"/>
      <w:r>
        <w:t xml:space="preserve"> 시 대체 평가 (Internal Indicators)</w:t>
      </w:r>
    </w:p>
    <w:p w14:paraId="1A10A314" w14:textId="6296A5D5" w:rsidR="005A4545" w:rsidRDefault="000E7774" w:rsidP="005A454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5A4545">
        <w:t>3회 이상 독려에도 불구하고 설문이 회수되지 않은 경우, 영업부서장은 '내부 성과 지표'</w:t>
      </w:r>
      <w:proofErr w:type="spellStart"/>
      <w:r w:rsidR="005A4545">
        <w:t>를</w:t>
      </w:r>
      <w:proofErr w:type="spellEnd"/>
      <w:r w:rsidR="005A4545">
        <w:t xml:space="preserve"> 활용하여 만족도를 자체 산출한다.</w:t>
      </w:r>
    </w:p>
    <w:p w14:paraId="2489E357" w14:textId="44FA2028" w:rsidR="005A4545" w:rsidRDefault="0092134B" w:rsidP="005A454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5A4545">
        <w:rPr>
          <w:rFonts w:hint="eastAsia"/>
        </w:rPr>
        <w:t>평가</w:t>
      </w:r>
      <w:r w:rsidR="005A4545">
        <w:t xml:space="preserve"> 항목 및 배점 기준 (예시):</w:t>
      </w:r>
    </w:p>
    <w:p w14:paraId="2023B1DD" w14:textId="0E45B161" w:rsidR="005A4545" w:rsidRDefault="0092134B" w:rsidP="0092134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A4545">
        <w:rPr>
          <w:rFonts w:hint="eastAsia"/>
        </w:rPr>
        <w:t>품질</w:t>
      </w:r>
      <w:r w:rsidR="005A4545">
        <w:t xml:space="preserve"> (40점): 수입검사 합격률, 공정 불량 발생 이력</w:t>
      </w:r>
    </w:p>
    <w:p w14:paraId="6D5F86CF" w14:textId="36D59D98" w:rsidR="005A4545" w:rsidRDefault="0092134B" w:rsidP="0092134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A4545">
        <w:rPr>
          <w:rFonts w:hint="eastAsia"/>
        </w:rPr>
        <w:t>납기</w:t>
      </w:r>
      <w:r w:rsidR="005A4545">
        <w:t xml:space="preserve"> (30점): 납기 </w:t>
      </w:r>
      <w:proofErr w:type="spellStart"/>
      <w:r w:rsidR="005A4545">
        <w:t>준수율</w:t>
      </w:r>
      <w:proofErr w:type="spellEnd"/>
    </w:p>
    <w:p w14:paraId="6261AC9D" w14:textId="22E75CE5" w:rsidR="005A4545" w:rsidRDefault="0092134B" w:rsidP="0092134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5A4545">
        <w:rPr>
          <w:rFonts w:hint="eastAsia"/>
        </w:rPr>
        <w:t>서비스</w:t>
      </w:r>
      <w:r w:rsidR="005A4545">
        <w:t xml:space="preserve"> (30점): VOC 발생 건수 및 대응 속도</w:t>
      </w:r>
    </w:p>
    <w:p w14:paraId="516BDD19" w14:textId="5F5B4871" w:rsidR="000D3863" w:rsidRDefault="0092134B" w:rsidP="005A4545">
      <w:pPr>
        <w:pStyle w:val="12"/>
        <w:ind w:left="910" w:right="364" w:hanging="273"/>
      </w:pPr>
      <w:r>
        <w:rPr>
          <w:rFonts w:hint="eastAsia"/>
        </w:rPr>
        <w:t>3) 자체 평가 결과는 ‘({{DOC_PREFIX}}-QM-301-02) 고객 만족도 자체 평가표’에 작성하며, 비고란에 "고객 무응답에 의한 내부 성과 기반 평가"임을 명시하고 대표이사의 승인을 받는다.</w:t>
      </w:r>
    </w:p>
    <w:p w14:paraId="2263E09E" w14:textId="77777777" w:rsidR="005A4545" w:rsidRDefault="005A4545" w:rsidP="005A4545">
      <w:pPr>
        <w:pStyle w:val="12"/>
        <w:ind w:left="910" w:right="364" w:hanging="273"/>
      </w:pPr>
    </w:p>
    <w:p w14:paraId="76EE2DCC" w14:textId="77777777" w:rsidR="00147558" w:rsidRDefault="000D3863" w:rsidP="00147558">
      <w:pPr>
        <w:pStyle w:val="10"/>
      </w:pPr>
      <w:r>
        <w:t xml:space="preserve">6. (Check) 결과 분석 및 평가 </w:t>
      </w:r>
    </w:p>
    <w:p w14:paraId="320DE85E" w14:textId="6DB9408C" w:rsidR="000D3863" w:rsidRDefault="000D3863" w:rsidP="00147558">
      <w:pPr>
        <w:pStyle w:val="11"/>
        <w:ind w:left="273"/>
      </w:pPr>
      <w:r>
        <w:t>6.1 데이터 집계 및 분석</w:t>
      </w:r>
    </w:p>
    <w:p w14:paraId="1941BDC5" w14:textId="6B77FEDF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D3863">
        <w:rPr>
          <w:rFonts w:hint="eastAsia"/>
        </w:rPr>
        <w:t>영업부서장은</w:t>
      </w:r>
      <w:r w:rsidR="000D3863">
        <w:t xml:space="preserve"> 수집된 결과(설문, 스코어카드, 대체 평가)를 집계하여 </w:t>
      </w:r>
      <w:proofErr w:type="spellStart"/>
      <w:r w:rsidR="000D3863">
        <w:t>점수화한다</w:t>
      </w:r>
      <w:proofErr w:type="spellEnd"/>
      <w:r w:rsidR="000D3863">
        <w:t>.</w:t>
      </w:r>
    </w:p>
    <w:p w14:paraId="21180E1B" w14:textId="1CB58A09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0D3863">
        <w:rPr>
          <w:rFonts w:hint="eastAsia"/>
        </w:rPr>
        <w:t>결과</w:t>
      </w:r>
      <w:r w:rsidR="000D3863">
        <w:t xml:space="preserve"> 분석 시 다음 사항을 포함한다.</w:t>
      </w:r>
    </w:p>
    <w:p w14:paraId="1F526594" w14:textId="6C838FAE" w:rsidR="000D3863" w:rsidRDefault="00147558" w:rsidP="001475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D3863">
        <w:rPr>
          <w:rFonts w:hint="eastAsia"/>
        </w:rPr>
        <w:t>목표</w:t>
      </w:r>
      <w:r w:rsidR="000D3863">
        <w:t xml:space="preserve"> 대비 달성도.</w:t>
      </w:r>
    </w:p>
    <w:p w14:paraId="6DA62C75" w14:textId="47360254" w:rsidR="000D3863" w:rsidRDefault="00147558" w:rsidP="001475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D3863">
        <w:rPr>
          <w:rFonts w:hint="eastAsia"/>
        </w:rPr>
        <w:t>항목별</w:t>
      </w:r>
      <w:r w:rsidR="000D3863">
        <w:t>(품질, 납기, 서비스) 강점과 약점 분석.</w:t>
      </w:r>
    </w:p>
    <w:p w14:paraId="1527DF2A" w14:textId="7FC2E345" w:rsidR="000D3863" w:rsidRDefault="00147558" w:rsidP="001475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D3863">
        <w:rPr>
          <w:rFonts w:hint="eastAsia"/>
        </w:rPr>
        <w:t>전년</w:t>
      </w:r>
      <w:r w:rsidR="000D3863">
        <w:t xml:space="preserve"> 대비 추세(Trend) 분석.</w:t>
      </w:r>
    </w:p>
    <w:p w14:paraId="31CDE2C9" w14:textId="7A72A3A7" w:rsidR="000D3863" w:rsidRDefault="00147558" w:rsidP="0014755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D3863">
        <w:rPr>
          <w:rFonts w:hint="eastAsia"/>
        </w:rPr>
        <w:t>주요</w:t>
      </w:r>
      <w:r w:rsidR="000D3863">
        <w:t xml:space="preserve"> 고객 불만 사항 요약.</w:t>
      </w:r>
    </w:p>
    <w:p w14:paraId="42820F0A" w14:textId="77777777" w:rsidR="000D3863" w:rsidRPr="00147558" w:rsidRDefault="000D3863" w:rsidP="000D3863">
      <w:pPr>
        <w:pStyle w:val="12"/>
        <w:ind w:left="910" w:right="364" w:hanging="273"/>
      </w:pPr>
    </w:p>
    <w:p w14:paraId="28128479" w14:textId="77777777" w:rsidR="00147558" w:rsidRDefault="000D3863" w:rsidP="00147558">
      <w:pPr>
        <w:pStyle w:val="10"/>
      </w:pPr>
      <w:r>
        <w:t xml:space="preserve">7. (Act) 개선 및 사후 관리 </w:t>
      </w:r>
    </w:p>
    <w:p w14:paraId="36CC8665" w14:textId="38A83553" w:rsidR="000D3863" w:rsidRDefault="000D3863" w:rsidP="00147558">
      <w:pPr>
        <w:pStyle w:val="11"/>
        <w:ind w:left="273"/>
      </w:pPr>
      <w:r>
        <w:t>7.1 개선 대책 수립</w:t>
      </w:r>
    </w:p>
    <w:p w14:paraId="19E0E478" w14:textId="0572FA21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D3863">
        <w:rPr>
          <w:rFonts w:hint="eastAsia"/>
        </w:rPr>
        <w:t>종합</w:t>
      </w:r>
      <w:r w:rsidR="000D3863">
        <w:t xml:space="preserve"> 평점이 목표에 미달하거나, 특정 항목의 점수가 현저히 낮은 경우 원인을 분석하고 개선 대책을 수립한다.</w:t>
      </w:r>
    </w:p>
    <w:p w14:paraId="7D858820" w14:textId="2106CC59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t>2) 개선 활동은 ‘({{DOC_PREFIX}}-QM-401) 시정 및 예방조치 절차서’에 따라 진행하며, 필요시 관련 부서(품질, 생산, 개발)에 시정조치를 요구(CAR 발행)한다.</w:t>
      </w:r>
    </w:p>
    <w:p w14:paraId="06C422D3" w14:textId="77777777" w:rsidR="000D3863" w:rsidRPr="00147558" w:rsidRDefault="000D3863" w:rsidP="000D3863">
      <w:pPr>
        <w:pStyle w:val="12"/>
        <w:ind w:left="910" w:right="364" w:hanging="273"/>
      </w:pPr>
    </w:p>
    <w:p w14:paraId="2D789B0C" w14:textId="77777777" w:rsidR="000D3863" w:rsidRDefault="000D3863" w:rsidP="00147558">
      <w:pPr>
        <w:pStyle w:val="11"/>
        <w:ind w:left="273"/>
      </w:pPr>
      <w:r>
        <w:t>7.2 피드백 및 경영검토</w:t>
      </w:r>
    </w:p>
    <w:p w14:paraId="7B90C0B6" w14:textId="5CBCB49C" w:rsidR="000D3863" w:rsidRDefault="00147558" w:rsidP="000D3863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="000D3863">
        <w:rPr>
          <w:rFonts w:hint="eastAsia"/>
        </w:rPr>
        <w:t>분석</w:t>
      </w:r>
      <w:r w:rsidR="000D3863">
        <w:t xml:space="preserve"> 결과 및 개선 계획은 '고객 만족도 평가 보고서'로 작성하여 대표이사에게 보고한다.</w:t>
      </w:r>
    </w:p>
    <w:p w14:paraId="4A2EC260" w14:textId="74451F4A" w:rsidR="003E3644" w:rsidRPr="000D3863" w:rsidRDefault="00147558" w:rsidP="000D386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0D3863">
        <w:rPr>
          <w:rFonts w:hint="eastAsia"/>
        </w:rPr>
        <w:t>최종</w:t>
      </w:r>
      <w:r w:rsidR="000D3863">
        <w:t xml:space="preserve"> 결과는 경영검토 회의의 입력 자료로 상정하여 자원 지원이나 시스템 개선 필요성을 논의한다.</w:t>
      </w:r>
    </w:p>
    <w:p w14:paraId="0163D677" w14:textId="77777777" w:rsidR="00914F0D" w:rsidRPr="004C4E7B" w:rsidRDefault="00914F0D" w:rsidP="003E3644">
      <w:pPr>
        <w:pStyle w:val="12"/>
        <w:ind w:left="910" w:right="364" w:hanging="273"/>
      </w:pPr>
    </w:p>
    <w:p w14:paraId="6E2750E5" w14:textId="584EDDCF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142D8AF7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5574DD6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3151FEA8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31A34CDF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60C8D8AF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05389A" w:rsidRPr="006D28DA" w14:paraId="778E4CB2" w14:textId="77777777" w:rsidTr="0005389A">
        <w:trPr>
          <w:trHeight w:val="397"/>
        </w:trPr>
        <w:tc>
          <w:tcPr>
            <w:tcW w:w="1984" w:type="dxa"/>
            <w:vAlign w:val="center"/>
          </w:tcPr>
          <w:p w14:paraId="3238F3F5" w14:textId="48D28A86" w:rsidR="0005389A" w:rsidRPr="0005389A" w:rsidRDefault="0005389A" w:rsidP="0005389A">
            <w:pPr>
              <w:pStyle w:val="a3"/>
              <w:jc w:val="center"/>
            </w:pPr>
            <w:r w:rsidRPr="0005389A">
              <w:t>{{DOC_PREFIX}}-QM-301-01</w:t>
            </w:r>
          </w:p>
        </w:tc>
        <w:tc>
          <w:tcPr>
            <w:tcW w:w="3118" w:type="dxa"/>
            <w:vAlign w:val="center"/>
          </w:tcPr>
          <w:p w14:paraId="4DF3C9C2" w14:textId="6C23D538" w:rsidR="0005389A" w:rsidRPr="0005389A" w:rsidRDefault="0005389A" w:rsidP="0005389A">
            <w:pPr>
              <w:pStyle w:val="a3"/>
              <w:jc w:val="center"/>
            </w:pPr>
            <w:r w:rsidRPr="0005389A">
              <w:t>고객 만족도 설문서</w:t>
            </w:r>
          </w:p>
        </w:tc>
        <w:tc>
          <w:tcPr>
            <w:tcW w:w="1984" w:type="dxa"/>
            <w:vAlign w:val="center"/>
          </w:tcPr>
          <w:p w14:paraId="1C8FE375" w14:textId="4FBC3ADC" w:rsidR="0005389A" w:rsidRPr="0005389A" w:rsidRDefault="0005389A" w:rsidP="0005389A">
            <w:pPr>
              <w:pStyle w:val="a3"/>
              <w:jc w:val="center"/>
            </w:pPr>
            <w:r w:rsidRPr="0005389A">
              <w:t>3년</w:t>
            </w:r>
          </w:p>
        </w:tc>
        <w:tc>
          <w:tcPr>
            <w:tcW w:w="1984" w:type="dxa"/>
            <w:vAlign w:val="center"/>
          </w:tcPr>
          <w:p w14:paraId="5715BA06" w14:textId="032ADED2" w:rsidR="0005389A" w:rsidRPr="0005389A" w:rsidRDefault="0005389A" w:rsidP="0005389A">
            <w:pPr>
              <w:pStyle w:val="a3"/>
              <w:jc w:val="center"/>
            </w:pPr>
            <w:r w:rsidRPr="0005389A">
              <w:t>영업부서</w:t>
            </w:r>
          </w:p>
        </w:tc>
      </w:tr>
      <w:tr w:rsidR="0005389A" w:rsidRPr="006D28DA" w14:paraId="03B51139" w14:textId="77777777" w:rsidTr="0005389A">
        <w:trPr>
          <w:trHeight w:val="397"/>
        </w:trPr>
        <w:tc>
          <w:tcPr>
            <w:tcW w:w="1984" w:type="dxa"/>
            <w:vAlign w:val="center"/>
          </w:tcPr>
          <w:p w14:paraId="292144AC" w14:textId="006E68C9" w:rsidR="0005389A" w:rsidRPr="0005389A" w:rsidRDefault="00DA2CFA" w:rsidP="0005389A">
            <w:pPr>
              <w:pStyle w:val="a3"/>
              <w:jc w:val="center"/>
            </w:pPr>
            <w:r>
              <w:rPr>
                <w:rFonts w:hint="eastAsia"/>
              </w:rPr>
              <w:t>{{DOC_PREFIX}}-QM-301-02</w:t>
            </w:r>
          </w:p>
        </w:tc>
        <w:tc>
          <w:tcPr>
            <w:tcW w:w="3118" w:type="dxa"/>
            <w:vAlign w:val="center"/>
          </w:tcPr>
          <w:p w14:paraId="6C148D11" w14:textId="346BF923" w:rsidR="0005389A" w:rsidRDefault="0005389A" w:rsidP="0005389A">
            <w:pPr>
              <w:pStyle w:val="a3"/>
              <w:jc w:val="center"/>
            </w:pPr>
            <w:r w:rsidRPr="0005389A">
              <w:t xml:space="preserve">고객 만족도 </w:t>
            </w:r>
            <w:r w:rsidR="007E3A57">
              <w:rPr>
                <w:rFonts w:hint="eastAsia"/>
              </w:rPr>
              <w:t>자체 평가서</w:t>
            </w:r>
            <w:r w:rsidRPr="0005389A">
              <w:t xml:space="preserve"> </w:t>
            </w:r>
          </w:p>
          <w:p w14:paraId="7C5445A2" w14:textId="57DB4E34" w:rsidR="0005389A" w:rsidRPr="0005389A" w:rsidRDefault="0005389A" w:rsidP="0005389A">
            <w:pPr>
              <w:pStyle w:val="a3"/>
              <w:jc w:val="center"/>
            </w:pPr>
            <w:r w:rsidRPr="0005389A">
              <w:t xml:space="preserve">(대체평가 </w:t>
            </w:r>
            <w:r w:rsidR="00626EDC">
              <w:rPr>
                <w:rFonts w:hint="eastAsia"/>
              </w:rPr>
              <w:t>용</w:t>
            </w:r>
            <w:r w:rsidRPr="0005389A">
              <w:t>)</w:t>
            </w:r>
          </w:p>
        </w:tc>
        <w:tc>
          <w:tcPr>
            <w:tcW w:w="1984" w:type="dxa"/>
            <w:vAlign w:val="center"/>
          </w:tcPr>
          <w:p w14:paraId="48005F2C" w14:textId="6C007007" w:rsidR="0005389A" w:rsidRPr="0005389A" w:rsidRDefault="0005389A" w:rsidP="0005389A">
            <w:pPr>
              <w:pStyle w:val="a3"/>
              <w:jc w:val="center"/>
            </w:pPr>
            <w:r w:rsidRPr="0005389A">
              <w:t>3년</w:t>
            </w:r>
          </w:p>
        </w:tc>
        <w:tc>
          <w:tcPr>
            <w:tcW w:w="1984" w:type="dxa"/>
            <w:vAlign w:val="center"/>
          </w:tcPr>
          <w:p w14:paraId="514FF69F" w14:textId="67D6A7D7" w:rsidR="0005389A" w:rsidRPr="0005389A" w:rsidRDefault="0005389A" w:rsidP="0005389A">
            <w:pPr>
              <w:pStyle w:val="a3"/>
              <w:jc w:val="center"/>
            </w:pPr>
            <w:r w:rsidRPr="0005389A">
              <w:t>영업부서</w:t>
            </w:r>
          </w:p>
        </w:tc>
      </w:tr>
      <w:tr w:rsidR="0005389A" w:rsidRPr="006D28DA" w14:paraId="731E648E" w14:textId="77777777" w:rsidTr="0005389A">
        <w:trPr>
          <w:trHeight w:val="397"/>
        </w:trPr>
        <w:tc>
          <w:tcPr>
            <w:tcW w:w="1984" w:type="dxa"/>
            <w:vAlign w:val="center"/>
          </w:tcPr>
          <w:p w14:paraId="54627AEB" w14:textId="027D33A7" w:rsidR="0005389A" w:rsidRPr="0005389A" w:rsidRDefault="0005389A" w:rsidP="0005389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89FB92C" w14:textId="77777777" w:rsidR="0005389A" w:rsidRDefault="0005389A" w:rsidP="0005389A">
            <w:pPr>
              <w:pStyle w:val="a3"/>
              <w:jc w:val="center"/>
            </w:pPr>
            <w:r w:rsidRPr="0005389A">
              <w:t xml:space="preserve">설문 발송 및 독려 기록 </w:t>
            </w:r>
          </w:p>
          <w:p w14:paraId="61126096" w14:textId="6B74BDBC" w:rsidR="0005389A" w:rsidRPr="0005389A" w:rsidRDefault="0005389A" w:rsidP="0005389A">
            <w:pPr>
              <w:pStyle w:val="a3"/>
              <w:jc w:val="center"/>
            </w:pPr>
            <w:r w:rsidRPr="0005389A">
              <w:t>(이메일 등)</w:t>
            </w:r>
          </w:p>
        </w:tc>
        <w:tc>
          <w:tcPr>
            <w:tcW w:w="1984" w:type="dxa"/>
            <w:vAlign w:val="center"/>
          </w:tcPr>
          <w:p w14:paraId="191044D1" w14:textId="0E15BAC3" w:rsidR="0005389A" w:rsidRPr="0005389A" w:rsidRDefault="0005389A" w:rsidP="0005389A">
            <w:pPr>
              <w:pStyle w:val="a3"/>
              <w:jc w:val="center"/>
            </w:pPr>
            <w:r w:rsidRPr="0005389A">
              <w:t>3년</w:t>
            </w:r>
          </w:p>
        </w:tc>
        <w:tc>
          <w:tcPr>
            <w:tcW w:w="1984" w:type="dxa"/>
            <w:vAlign w:val="center"/>
          </w:tcPr>
          <w:p w14:paraId="202CD61A" w14:textId="72AA87AE" w:rsidR="0005389A" w:rsidRPr="0005389A" w:rsidRDefault="0005389A" w:rsidP="0005389A">
            <w:pPr>
              <w:pStyle w:val="a3"/>
              <w:jc w:val="center"/>
            </w:pPr>
            <w:r w:rsidRPr="0005389A">
              <w:t>영업부서</w:t>
            </w:r>
          </w:p>
        </w:tc>
      </w:tr>
      <w:tr w:rsidR="0005389A" w:rsidRPr="006D28DA" w14:paraId="1FAC983A" w14:textId="77777777" w:rsidTr="0005389A">
        <w:trPr>
          <w:trHeight w:val="397"/>
        </w:trPr>
        <w:tc>
          <w:tcPr>
            <w:tcW w:w="1984" w:type="dxa"/>
            <w:vAlign w:val="center"/>
          </w:tcPr>
          <w:p w14:paraId="700495DE" w14:textId="18334438" w:rsidR="0005389A" w:rsidRPr="0005389A" w:rsidRDefault="0005389A" w:rsidP="0005389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AF65045" w14:textId="68C43BE1" w:rsidR="0005389A" w:rsidRPr="0005389A" w:rsidRDefault="0005389A" w:rsidP="0005389A">
            <w:pPr>
              <w:pStyle w:val="a3"/>
              <w:jc w:val="center"/>
            </w:pPr>
            <w:r w:rsidRPr="0005389A">
              <w:t>고객 포털 스코어카드 캡처/사본</w:t>
            </w:r>
          </w:p>
        </w:tc>
        <w:tc>
          <w:tcPr>
            <w:tcW w:w="1984" w:type="dxa"/>
            <w:vAlign w:val="center"/>
          </w:tcPr>
          <w:p w14:paraId="56725330" w14:textId="4B3A0466" w:rsidR="0005389A" w:rsidRPr="0005389A" w:rsidRDefault="0005389A" w:rsidP="0005389A">
            <w:pPr>
              <w:pStyle w:val="a3"/>
              <w:jc w:val="center"/>
            </w:pPr>
            <w:r w:rsidRPr="0005389A">
              <w:t>3년</w:t>
            </w:r>
          </w:p>
        </w:tc>
        <w:tc>
          <w:tcPr>
            <w:tcW w:w="1984" w:type="dxa"/>
            <w:vAlign w:val="center"/>
          </w:tcPr>
          <w:p w14:paraId="7AEE3678" w14:textId="0BC798D8" w:rsidR="0005389A" w:rsidRPr="0005389A" w:rsidRDefault="0005389A" w:rsidP="0005389A">
            <w:pPr>
              <w:pStyle w:val="a3"/>
              <w:jc w:val="center"/>
            </w:pPr>
            <w:r w:rsidRPr="0005389A">
              <w:t>영업부서</w:t>
            </w:r>
          </w:p>
        </w:tc>
      </w:tr>
    </w:tbl>
    <w:p w14:paraId="6FB88FBC" w14:textId="77777777" w:rsidR="001E019D" w:rsidRDefault="001E019D" w:rsidP="00344280">
      <w:pPr>
        <w:pStyle w:val="12"/>
        <w:ind w:left="910" w:right="364" w:hanging="273"/>
      </w:pPr>
    </w:p>
    <w:p w14:paraId="166F1011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3DC81DE3" w14:textId="36E6B7B5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[{{DOC_PREFIX}}-QM-301 고객만족도 관리 절차서] 개정 이력</w:t>
      </w:r>
    </w:p>
    <w:p w14:paraId="412F72C5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7050567E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5452B938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49888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AB51F25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178BED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03DDCE6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4DCC623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51312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57A7E39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ED42A5E" w14:textId="1DB0DDE6" w:rsidR="00972BBF" w:rsidRDefault="005C157D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C6A4FA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57ED55E" w14:textId="60F1A497" w:rsidR="00972BBF" w:rsidRDefault="00B30B97" w:rsidP="00CA2DEF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0AAA247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4E0EDD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4110F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D87872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59B71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3D2D7B5" w14:textId="77777777" w:rsidR="00972BBF" w:rsidRDefault="00972BBF" w:rsidP="00A55BE4">
            <w:pPr>
              <w:pStyle w:val="a3"/>
            </w:pPr>
          </w:p>
        </w:tc>
      </w:tr>
      <w:tr w:rsidR="003C7695" w14:paraId="2751ABD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C46417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E4AA1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010CD8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FAAA10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FF00DE4" w14:textId="77777777" w:rsidR="00972BBF" w:rsidRDefault="00972BBF" w:rsidP="00A55BE4">
            <w:pPr>
              <w:pStyle w:val="a3"/>
            </w:pPr>
          </w:p>
        </w:tc>
      </w:tr>
      <w:tr w:rsidR="003C7695" w14:paraId="0BE6D5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39F99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228452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DF1F7A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6B7D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4EC64E0" w14:textId="77777777" w:rsidR="00972BBF" w:rsidRDefault="00972BBF" w:rsidP="00A55BE4">
            <w:pPr>
              <w:pStyle w:val="a3"/>
            </w:pPr>
          </w:p>
        </w:tc>
      </w:tr>
      <w:tr w:rsidR="003C7695" w14:paraId="3D87D2C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9DEBF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272F75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889C4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6E116E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43983F3" w14:textId="77777777" w:rsidR="00972BBF" w:rsidRDefault="00972BBF" w:rsidP="00A55BE4">
            <w:pPr>
              <w:pStyle w:val="a3"/>
            </w:pPr>
          </w:p>
        </w:tc>
      </w:tr>
      <w:tr w:rsidR="003C7695" w14:paraId="70B67D0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AECDE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331ED39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0A72CA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869E23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18D52A" w14:textId="77777777" w:rsidR="00972BBF" w:rsidRDefault="00972BBF" w:rsidP="00A55BE4">
            <w:pPr>
              <w:pStyle w:val="a3"/>
            </w:pPr>
          </w:p>
        </w:tc>
      </w:tr>
      <w:tr w:rsidR="003C7695" w14:paraId="6D21419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3E76E6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00833ED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0D59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2C765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9C53224" w14:textId="77777777" w:rsidR="00972BBF" w:rsidRDefault="00972BBF" w:rsidP="00A55BE4">
            <w:pPr>
              <w:pStyle w:val="a3"/>
            </w:pPr>
          </w:p>
        </w:tc>
      </w:tr>
      <w:tr w:rsidR="003C7695" w14:paraId="5C7EFD7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DDB4F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77343D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BFF459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B1E40B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2A5C4E2" w14:textId="77777777" w:rsidR="00972BBF" w:rsidRDefault="00972BBF" w:rsidP="00A55BE4">
            <w:pPr>
              <w:pStyle w:val="a3"/>
            </w:pPr>
          </w:p>
        </w:tc>
      </w:tr>
      <w:tr w:rsidR="003C7695" w14:paraId="3D7EE0D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ECEF0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33DB646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2A6D8A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5D2120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095E98" w14:textId="77777777" w:rsidR="00972BBF" w:rsidRDefault="00972BBF" w:rsidP="00A55BE4">
            <w:pPr>
              <w:pStyle w:val="a3"/>
            </w:pPr>
          </w:p>
        </w:tc>
      </w:tr>
      <w:tr w:rsidR="003C7695" w14:paraId="3A0420C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7842FB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52714E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75A068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3B9921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1260113" w14:textId="77777777" w:rsidR="00972BBF" w:rsidRDefault="00972BBF" w:rsidP="00A55BE4">
            <w:pPr>
              <w:pStyle w:val="a3"/>
            </w:pPr>
          </w:p>
        </w:tc>
      </w:tr>
    </w:tbl>
    <w:p w14:paraId="4B694057" w14:textId="77777777" w:rsidR="00A94945" w:rsidRDefault="00A94945" w:rsidP="00FF7838">
      <w:pPr>
        <w:pStyle w:val="1TEXT"/>
        <w:ind w:left="273" w:right="273"/>
      </w:pPr>
    </w:p>
    <w:p w14:paraId="1FD6143D" w14:textId="77777777" w:rsidR="002566BE" w:rsidRDefault="002566BE" w:rsidP="00FF7838">
      <w:pPr>
        <w:pStyle w:val="1TEXT"/>
        <w:ind w:left="273" w:right="273"/>
      </w:pPr>
    </w:p>
    <w:p w14:paraId="72D31856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49C42" w14:textId="77777777" w:rsidR="00A1192B" w:rsidRDefault="00A1192B" w:rsidP="00503B0A">
      <w:r>
        <w:separator/>
      </w:r>
    </w:p>
  </w:endnote>
  <w:endnote w:type="continuationSeparator" w:id="0">
    <w:p w14:paraId="7825212B" w14:textId="77777777" w:rsidR="00A1192B" w:rsidRDefault="00A1192B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44B5" w14:textId="7BBA1D59" w:rsidR="008F5E20" w:rsidRPr="00BE34B1" w:rsidRDefault="00BE34B1" w:rsidP="00AE0100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AE0100">
      <w:rPr>
        <w:sz w:val="18"/>
        <w:szCs w:val="18"/>
      </w:rPr>
      <w:ptab w:relativeTo="margin" w:alignment="right" w:leader="none"/>
    </w:r>
    <w:r w:rsidR="00AE0100" w:rsidRPr="00AE0100">
      <w:rPr>
        <w:sz w:val="18"/>
        <w:szCs w:val="18"/>
      </w:rPr>
      <w:fldChar w:fldCharType="begin"/>
    </w:r>
    <w:r w:rsidR="00AE0100" w:rsidRPr="00AE0100">
      <w:rPr>
        <w:sz w:val="18"/>
        <w:szCs w:val="18"/>
      </w:rPr>
      <w:instrText>PAGE  \* Arabic  \* MERGEFORMAT</w:instrText>
    </w:r>
    <w:r w:rsidR="00AE0100" w:rsidRPr="00AE0100">
      <w:rPr>
        <w:sz w:val="18"/>
        <w:szCs w:val="18"/>
      </w:rPr>
      <w:fldChar w:fldCharType="separate"/>
    </w:r>
    <w:r w:rsidR="00AE0100" w:rsidRPr="00AE0100">
      <w:rPr>
        <w:sz w:val="18"/>
        <w:szCs w:val="18"/>
        <w:lang w:val="ko-KR"/>
      </w:rPr>
      <w:t>1</w:t>
    </w:r>
    <w:r w:rsidR="00AE0100" w:rsidRPr="00AE0100">
      <w:rPr>
        <w:sz w:val="18"/>
        <w:szCs w:val="18"/>
      </w:rPr>
      <w:fldChar w:fldCharType="end"/>
    </w:r>
    <w:r w:rsidR="00AE0100" w:rsidRPr="00AE0100">
      <w:rPr>
        <w:sz w:val="18"/>
        <w:szCs w:val="18"/>
        <w:lang w:val="ko-KR"/>
      </w:rPr>
      <w:t xml:space="preserve"> / </w:t>
    </w:r>
    <w:r w:rsidR="00AE0100" w:rsidRPr="00AE0100">
      <w:rPr>
        <w:sz w:val="18"/>
        <w:szCs w:val="18"/>
      </w:rPr>
      <w:fldChar w:fldCharType="begin"/>
    </w:r>
    <w:r w:rsidR="00AE0100" w:rsidRPr="00AE0100">
      <w:rPr>
        <w:sz w:val="18"/>
        <w:szCs w:val="18"/>
      </w:rPr>
      <w:instrText>NUMPAGES  \* Arabic  \* MERGEFORMAT</w:instrText>
    </w:r>
    <w:r w:rsidR="00AE0100" w:rsidRPr="00AE0100">
      <w:rPr>
        <w:sz w:val="18"/>
        <w:szCs w:val="18"/>
      </w:rPr>
      <w:fldChar w:fldCharType="separate"/>
    </w:r>
    <w:r w:rsidR="00AE0100" w:rsidRPr="00AE0100">
      <w:rPr>
        <w:sz w:val="18"/>
        <w:szCs w:val="18"/>
        <w:lang w:val="ko-KR"/>
      </w:rPr>
      <w:t>2</w:t>
    </w:r>
    <w:r w:rsidR="00AE0100" w:rsidRPr="00AE010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8F14" w14:textId="77777777" w:rsidR="00A1192B" w:rsidRDefault="00A1192B" w:rsidP="00503B0A">
      <w:r>
        <w:separator/>
      </w:r>
    </w:p>
  </w:footnote>
  <w:footnote w:type="continuationSeparator" w:id="0">
    <w:p w14:paraId="303D4628" w14:textId="77777777" w:rsidR="00A1192B" w:rsidRDefault="00A1192B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034AF" w14:textId="5EBD9576" w:rsidR="008F5E20" w:rsidRPr="00960A15" w:rsidRDefault="00951AAB" w:rsidP="00AE0100">
    <w:pPr>
      <w:pBdr>
        <w:top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{{DOC_PREFIX}}-QM-301 고객만족도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63"/>
    <w:rsid w:val="000022D0"/>
    <w:rsid w:val="00007871"/>
    <w:rsid w:val="00011085"/>
    <w:rsid w:val="000141D6"/>
    <w:rsid w:val="00016FB5"/>
    <w:rsid w:val="0002036A"/>
    <w:rsid w:val="0002144E"/>
    <w:rsid w:val="00023894"/>
    <w:rsid w:val="0002782C"/>
    <w:rsid w:val="00030A4B"/>
    <w:rsid w:val="00034DB7"/>
    <w:rsid w:val="0004069F"/>
    <w:rsid w:val="000470FD"/>
    <w:rsid w:val="00047D68"/>
    <w:rsid w:val="0005389A"/>
    <w:rsid w:val="00054EED"/>
    <w:rsid w:val="00055E1F"/>
    <w:rsid w:val="000571EE"/>
    <w:rsid w:val="0006228C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63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E7774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47558"/>
    <w:rsid w:val="00161068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2BB"/>
    <w:rsid w:val="001A048B"/>
    <w:rsid w:val="001A05C5"/>
    <w:rsid w:val="001A13E6"/>
    <w:rsid w:val="001A1ECC"/>
    <w:rsid w:val="001A3F23"/>
    <w:rsid w:val="001A4C28"/>
    <w:rsid w:val="001B6CCE"/>
    <w:rsid w:val="001B7B64"/>
    <w:rsid w:val="001C0DBB"/>
    <w:rsid w:val="001C3FA7"/>
    <w:rsid w:val="001C41E4"/>
    <w:rsid w:val="001D0A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103C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178BF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14C2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5EFF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4545"/>
    <w:rsid w:val="005A51DB"/>
    <w:rsid w:val="005B0992"/>
    <w:rsid w:val="005B16F0"/>
    <w:rsid w:val="005B1A10"/>
    <w:rsid w:val="005B2020"/>
    <w:rsid w:val="005B4DBE"/>
    <w:rsid w:val="005B5AD0"/>
    <w:rsid w:val="005C11F5"/>
    <w:rsid w:val="005C157D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26EDC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75C53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3A57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4DAA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5DDD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315"/>
    <w:rsid w:val="00911828"/>
    <w:rsid w:val="00914F0D"/>
    <w:rsid w:val="00916B1B"/>
    <w:rsid w:val="00916C14"/>
    <w:rsid w:val="0092134B"/>
    <w:rsid w:val="009213DE"/>
    <w:rsid w:val="00923D0A"/>
    <w:rsid w:val="009318F1"/>
    <w:rsid w:val="00933AFE"/>
    <w:rsid w:val="00941244"/>
    <w:rsid w:val="009416FB"/>
    <w:rsid w:val="00941D84"/>
    <w:rsid w:val="00950B08"/>
    <w:rsid w:val="00951AAB"/>
    <w:rsid w:val="00953202"/>
    <w:rsid w:val="00957D07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09C8"/>
    <w:rsid w:val="009B1CEA"/>
    <w:rsid w:val="009C59F5"/>
    <w:rsid w:val="009E5CD1"/>
    <w:rsid w:val="009E771D"/>
    <w:rsid w:val="009F0A5A"/>
    <w:rsid w:val="009F5895"/>
    <w:rsid w:val="009F6F63"/>
    <w:rsid w:val="009F7F19"/>
    <w:rsid w:val="009F7F77"/>
    <w:rsid w:val="00A00CCC"/>
    <w:rsid w:val="00A05E83"/>
    <w:rsid w:val="00A061B6"/>
    <w:rsid w:val="00A06526"/>
    <w:rsid w:val="00A1098F"/>
    <w:rsid w:val="00A1137A"/>
    <w:rsid w:val="00A1192B"/>
    <w:rsid w:val="00A11EAC"/>
    <w:rsid w:val="00A153B0"/>
    <w:rsid w:val="00A15617"/>
    <w:rsid w:val="00A16FC1"/>
    <w:rsid w:val="00A2355C"/>
    <w:rsid w:val="00A262FE"/>
    <w:rsid w:val="00A2793A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0100"/>
    <w:rsid w:val="00AE4AB2"/>
    <w:rsid w:val="00AE6D98"/>
    <w:rsid w:val="00AF35DA"/>
    <w:rsid w:val="00AF379F"/>
    <w:rsid w:val="00AF4965"/>
    <w:rsid w:val="00AF516C"/>
    <w:rsid w:val="00B0761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0B97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1FCF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3685"/>
    <w:rsid w:val="00C45F4B"/>
    <w:rsid w:val="00C55D69"/>
    <w:rsid w:val="00C56C89"/>
    <w:rsid w:val="00C57AE5"/>
    <w:rsid w:val="00C60E15"/>
    <w:rsid w:val="00C64138"/>
    <w:rsid w:val="00C64365"/>
    <w:rsid w:val="00C64C7C"/>
    <w:rsid w:val="00C67657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DEF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42B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66CE1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2CFA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46F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7058F"/>
  <w15:chartTrackingRefBased/>
  <w15:docId w15:val="{02366954-F564-42BE-996B-138884FD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376</TotalTime>
  <Pages>6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32</cp:revision>
  <dcterms:created xsi:type="dcterms:W3CDTF">2026-01-12T05:42:00Z</dcterms:created>
  <dcterms:modified xsi:type="dcterms:W3CDTF">2026-09-30T05:25:00Z</dcterms:modified>
</cp:coreProperties>
</file>