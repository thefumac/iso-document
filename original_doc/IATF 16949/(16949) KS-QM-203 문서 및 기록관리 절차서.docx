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00D" w14:textId="77777777" w:rsidR="00F62B20" w:rsidRDefault="00F62B20" w:rsidP="0004069F">
      <w:pPr>
        <w:pStyle w:val="1TEXT"/>
        <w:ind w:left="273" w:right="273"/>
      </w:pPr>
    </w:p>
    <w:p w14:paraId="63F7404D" w14:textId="77777777" w:rsidR="00F62B20" w:rsidRDefault="00F62B20" w:rsidP="0004069F">
      <w:pPr>
        <w:pStyle w:val="1TEXT"/>
        <w:ind w:left="273" w:right="273"/>
      </w:pPr>
    </w:p>
    <w:p w14:paraId="1F6ABA84" w14:textId="2A1F34D6" w:rsidR="005728F6" w:rsidRDefault="00344280" w:rsidP="00362127">
      <w:pPr>
        <w:pStyle w:val="a8"/>
      </w:pPr>
      <w:r>
        <w:rPr>
          <w:rFonts w:hint="eastAsia"/>
        </w:rPr>
        <w:t>문서 및 기록관리 절차서</w:t>
      </w:r>
    </w:p>
    <w:p w14:paraId="5C822D0C" w14:textId="1FA06636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203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9071010" w14:textId="25416B4C" w:rsidR="00F62B20" w:rsidRPr="005728F6" w:rsidRDefault="00BE62C5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BE1029" wp14:editId="1A18DF66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75476440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FFDC19" w14:textId="2B0F2C28" w:rsidR="00F62B20" w:rsidRPr="00430188" w:rsidRDefault="00F62B20" w:rsidP="0004069F">
      <w:pPr>
        <w:pStyle w:val="1TEXT"/>
        <w:ind w:left="273" w:right="273"/>
      </w:pPr>
    </w:p>
    <w:p w14:paraId="68ABA450" w14:textId="77777777" w:rsidR="00F62B20" w:rsidRPr="00FA50B1" w:rsidRDefault="00F62B20" w:rsidP="0004069F">
      <w:pPr>
        <w:pStyle w:val="1TEXT"/>
        <w:ind w:left="273" w:right="273"/>
      </w:pPr>
    </w:p>
    <w:p w14:paraId="1BCB8D5F" w14:textId="77777777" w:rsidR="00F62B20" w:rsidRPr="00192C28" w:rsidRDefault="00F62B20" w:rsidP="0004069F">
      <w:pPr>
        <w:pStyle w:val="1TEXT"/>
        <w:ind w:left="273" w:right="273"/>
      </w:pPr>
    </w:p>
    <w:p w14:paraId="6AFB3619" w14:textId="5EB372A1" w:rsidR="00F62B20" w:rsidRPr="00FA50B1" w:rsidRDefault="00F62B20" w:rsidP="0004069F">
      <w:pPr>
        <w:pStyle w:val="1TEXT"/>
        <w:ind w:left="273" w:right="273"/>
      </w:pPr>
    </w:p>
    <w:p w14:paraId="42574CF3" w14:textId="77777777" w:rsidR="00F62B20" w:rsidRPr="00FA50B1" w:rsidRDefault="00F62B20" w:rsidP="0004069F">
      <w:pPr>
        <w:pStyle w:val="1TEXT"/>
        <w:ind w:left="273" w:right="273"/>
      </w:pPr>
    </w:p>
    <w:p w14:paraId="2A2FE776" w14:textId="77777777" w:rsidR="00F62B20" w:rsidRPr="00FA50B1" w:rsidRDefault="00F62B20" w:rsidP="0004069F">
      <w:pPr>
        <w:pStyle w:val="1TEXT"/>
        <w:ind w:left="273" w:right="273"/>
      </w:pPr>
    </w:p>
    <w:p w14:paraId="0ACF63E6" w14:textId="77777777" w:rsidR="00F62B20" w:rsidRPr="00FA50B1" w:rsidRDefault="00F62B20" w:rsidP="0004069F">
      <w:pPr>
        <w:pStyle w:val="1TEXT"/>
        <w:ind w:left="273" w:right="273"/>
      </w:pPr>
    </w:p>
    <w:p w14:paraId="513833B6" w14:textId="77777777" w:rsidR="00F62B20" w:rsidRPr="00FA50B1" w:rsidRDefault="00F62B20" w:rsidP="0004069F">
      <w:pPr>
        <w:pStyle w:val="1TEXT"/>
        <w:ind w:left="273" w:right="273"/>
      </w:pPr>
    </w:p>
    <w:p w14:paraId="7424C00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B1FB14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E8CB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CE15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622BA2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4D6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E8A4FA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E6B0F9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E106A6" w14:textId="21F8B7C1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8C8F2E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1C927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32CB3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4E88944" w14:textId="009A8F0A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8200DE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55885AF0" w14:textId="1D6269DE" w:rsidR="00344280" w:rsidRDefault="00344280" w:rsidP="00344280">
      <w:pPr>
        <w:pStyle w:val="10"/>
      </w:pPr>
      <w:r>
        <w:lastRenderedPageBreak/>
        <w:t>1. 적용범위</w:t>
      </w:r>
    </w:p>
    <w:p w14:paraId="3510E10A" w14:textId="7BDF8981" w:rsidR="00344280" w:rsidRDefault="000C3AE9" w:rsidP="000C3AE9">
      <w:pPr>
        <w:pStyle w:val="1TEXT"/>
        <w:ind w:left="273" w:right="273"/>
      </w:pPr>
      <w:r w:rsidRPr="000C3AE9">
        <w:rPr>
          <w:rFonts w:hint="eastAsia"/>
        </w:rPr>
        <w:t>이</w:t>
      </w:r>
      <w:r w:rsidRPr="000C3AE9">
        <w:t xml:space="preserve"> 절차서는 당사의 품질(ISO 9001/IATF 16949), 환경(ISO 14001), 안전보건(ISO 45001), 정보보호(ISO 27001), 부패방지(ISO 37001) 및 에너지(ISO 50001) 경영시스템 운영에 필요한 문서와 기록의 관리 전반에 적용한다.</w:t>
      </w:r>
    </w:p>
    <w:p w14:paraId="61B376B0" w14:textId="77777777" w:rsidR="000C3AE9" w:rsidRDefault="000C3AE9" w:rsidP="000C3AE9">
      <w:pPr>
        <w:pStyle w:val="12"/>
        <w:ind w:left="910" w:right="364" w:hanging="273"/>
      </w:pPr>
    </w:p>
    <w:p w14:paraId="63961F76" w14:textId="77777777" w:rsidR="00344280" w:rsidRDefault="00344280" w:rsidP="00344280">
      <w:pPr>
        <w:pStyle w:val="10"/>
      </w:pPr>
      <w:r>
        <w:t>2. 책임과 권한</w:t>
      </w:r>
    </w:p>
    <w:p w14:paraId="1141E21D" w14:textId="77777777" w:rsidR="00344280" w:rsidRDefault="00344280" w:rsidP="00344280">
      <w:pPr>
        <w:pStyle w:val="11"/>
        <w:ind w:left="273"/>
      </w:pPr>
      <w:r>
        <w:t>2.1 대표이사</w:t>
      </w:r>
    </w:p>
    <w:p w14:paraId="278C29C2" w14:textId="77777777" w:rsidR="00344280" w:rsidRDefault="00344280" w:rsidP="00344280">
      <w:pPr>
        <w:pStyle w:val="12"/>
        <w:ind w:left="910" w:right="364" w:hanging="273"/>
      </w:pPr>
      <w:r>
        <w:t>1) 대표이사는 조직의 품질경영시스템 운영과 관련하여 문서화가 요구된 사항의 문서화에 대한 책임과 권한을 가진다.</w:t>
      </w:r>
    </w:p>
    <w:p w14:paraId="472ACC4C" w14:textId="77777777" w:rsidR="00344280" w:rsidRDefault="00344280" w:rsidP="00344280">
      <w:pPr>
        <w:pStyle w:val="12"/>
        <w:ind w:left="910" w:right="364" w:hanging="273"/>
      </w:pPr>
      <w:r>
        <w:t>2) 대표이사는 문서관리에 관한 주관부서를 정하고, 조직의 활동에 따라 문서화를 요구할 수 있는 책임과 권한을 가진다.</w:t>
      </w:r>
    </w:p>
    <w:p w14:paraId="4FEC4AC3" w14:textId="77777777" w:rsidR="00344280" w:rsidRDefault="00344280" w:rsidP="00344280">
      <w:pPr>
        <w:pStyle w:val="12"/>
        <w:ind w:left="910" w:right="364" w:hanging="273"/>
      </w:pPr>
    </w:p>
    <w:p w14:paraId="36FCFBCC" w14:textId="469B7752" w:rsidR="00344280" w:rsidRDefault="00344280" w:rsidP="00344280">
      <w:pPr>
        <w:pStyle w:val="11"/>
        <w:ind w:left="273"/>
      </w:pPr>
      <w:r>
        <w:t xml:space="preserve">2.2 </w:t>
      </w:r>
      <w:r w:rsidR="00315190">
        <w:rPr>
          <w:rFonts w:hint="eastAsia"/>
        </w:rPr>
        <w:t>품질</w:t>
      </w:r>
      <w:r>
        <w:t xml:space="preserve">부서장 </w:t>
      </w:r>
    </w:p>
    <w:p w14:paraId="22549C99" w14:textId="5FDDAC98" w:rsidR="00344280" w:rsidRDefault="00344280" w:rsidP="00344280">
      <w:pPr>
        <w:pStyle w:val="12"/>
        <w:ind w:left="910" w:right="364" w:hanging="273"/>
      </w:pPr>
      <w:r>
        <w:t xml:space="preserve">1) </w:t>
      </w:r>
      <w:r w:rsidR="00315190">
        <w:rPr>
          <w:rFonts w:hint="eastAsia"/>
        </w:rPr>
        <w:t>품질부서장은 경영시스템 문서의 제정과 개정 이력</w:t>
      </w:r>
      <w:r w:rsidR="007D002E">
        <w:rPr>
          <w:rFonts w:hint="eastAsia"/>
        </w:rPr>
        <w:t xml:space="preserve"> 관리와 유효하지 않은 문서의 폐기에 관</w:t>
      </w:r>
      <w:r w:rsidR="00D57772">
        <w:rPr>
          <w:rFonts w:hint="eastAsia"/>
        </w:rPr>
        <w:t>한</w:t>
      </w:r>
      <w:r w:rsidR="007D002E">
        <w:rPr>
          <w:rFonts w:hint="eastAsia"/>
        </w:rPr>
        <w:t xml:space="preserve"> 권한과 책임을 가진다. </w:t>
      </w:r>
    </w:p>
    <w:p w14:paraId="63711633" w14:textId="19731708" w:rsidR="00344280" w:rsidRDefault="00344280" w:rsidP="00344280">
      <w:pPr>
        <w:pStyle w:val="12"/>
        <w:ind w:left="910" w:right="364" w:hanging="273"/>
      </w:pPr>
      <w:r>
        <w:t xml:space="preserve">2) </w:t>
      </w:r>
      <w:r w:rsidR="00D57772">
        <w:rPr>
          <w:rFonts w:hint="eastAsia"/>
        </w:rPr>
        <w:t xml:space="preserve">품질부서장은 사내 모든 표준 문서의 보유현황과 </w:t>
      </w:r>
      <w:proofErr w:type="spellStart"/>
      <w:r w:rsidR="00D57772">
        <w:rPr>
          <w:rFonts w:hint="eastAsia"/>
        </w:rPr>
        <w:t>최신본</w:t>
      </w:r>
      <w:proofErr w:type="spellEnd"/>
      <w:r w:rsidR="00D57772">
        <w:rPr>
          <w:rFonts w:hint="eastAsia"/>
        </w:rPr>
        <w:t xml:space="preserve"> </w:t>
      </w:r>
      <w:r w:rsidR="000B5BB2">
        <w:rPr>
          <w:rFonts w:hint="eastAsia"/>
        </w:rPr>
        <w:t>현황을 관리할 책임과 권한을 가진다.</w:t>
      </w:r>
    </w:p>
    <w:p w14:paraId="046D9BFD" w14:textId="77777777" w:rsidR="00344280" w:rsidRDefault="00344280" w:rsidP="00344280">
      <w:pPr>
        <w:pStyle w:val="12"/>
        <w:ind w:left="910" w:right="364" w:hanging="273"/>
      </w:pPr>
    </w:p>
    <w:p w14:paraId="7C05FD3E" w14:textId="6A9CDD69" w:rsidR="00344280" w:rsidRDefault="00344280" w:rsidP="000B652A">
      <w:pPr>
        <w:pStyle w:val="11"/>
        <w:ind w:left="273"/>
      </w:pPr>
      <w:r>
        <w:t>2.3 부서장</w:t>
      </w:r>
    </w:p>
    <w:p w14:paraId="494BEB89" w14:textId="0D5C788B" w:rsidR="00C42D59" w:rsidRDefault="00344280" w:rsidP="00344280">
      <w:pPr>
        <w:pStyle w:val="12"/>
        <w:ind w:left="910" w:right="364" w:hanging="273"/>
      </w:pPr>
      <w:r>
        <w:t xml:space="preserve">1) </w:t>
      </w:r>
      <w:r w:rsidR="00C42D59">
        <w:rPr>
          <w:rFonts w:hint="eastAsia"/>
        </w:rPr>
        <w:t>모든 부서장은 책임과 권한이 있는 업무</w:t>
      </w:r>
      <w:r w:rsidR="00DB4131">
        <w:rPr>
          <w:rFonts w:hint="eastAsia"/>
        </w:rPr>
        <w:t>를</w:t>
      </w:r>
      <w:r w:rsidR="00C42D59">
        <w:rPr>
          <w:rFonts w:hint="eastAsia"/>
        </w:rPr>
        <w:t xml:space="preserve"> </w:t>
      </w:r>
      <w:r w:rsidR="0021765B">
        <w:rPr>
          <w:rFonts w:hint="eastAsia"/>
        </w:rPr>
        <w:t>품질 경영시스템 요구사항을 만족하</w:t>
      </w:r>
      <w:r w:rsidR="000C4C83">
        <w:rPr>
          <w:rFonts w:hint="eastAsia"/>
        </w:rPr>
        <w:t>도록</w:t>
      </w:r>
      <w:r w:rsidR="0021765B">
        <w:rPr>
          <w:rFonts w:hint="eastAsia"/>
        </w:rPr>
        <w:t xml:space="preserve"> </w:t>
      </w:r>
      <w:r w:rsidR="00890B4A">
        <w:rPr>
          <w:rFonts w:hint="eastAsia"/>
        </w:rPr>
        <w:t xml:space="preserve">절차를 </w:t>
      </w:r>
      <w:r w:rsidR="00F30B94">
        <w:rPr>
          <w:rFonts w:hint="eastAsia"/>
        </w:rPr>
        <w:t xml:space="preserve">문서화할 </w:t>
      </w:r>
      <w:r w:rsidR="000819C6">
        <w:rPr>
          <w:rFonts w:hint="eastAsia"/>
        </w:rPr>
        <w:t>책임과 권한을 가진다.</w:t>
      </w:r>
    </w:p>
    <w:p w14:paraId="4BEEE845" w14:textId="4278B6FF" w:rsidR="000819C6" w:rsidRDefault="000819C6" w:rsidP="00344280">
      <w:pPr>
        <w:pStyle w:val="12"/>
        <w:ind w:left="910" w:right="364" w:hanging="273"/>
      </w:pPr>
      <w:r>
        <w:rPr>
          <w:rFonts w:hint="eastAsia"/>
        </w:rPr>
        <w:t>2) 모든 부서장은 책임과 권한이 있는 업무의 표준의 현황과 변경 사항을 품질부서장에게 통보해야 한다.</w:t>
      </w:r>
    </w:p>
    <w:p w14:paraId="2CB0C2EE" w14:textId="1DB26158" w:rsidR="00121A8E" w:rsidRDefault="00121A8E" w:rsidP="00344280">
      <w:pPr>
        <w:pStyle w:val="12"/>
        <w:ind w:left="910" w:right="364" w:hanging="273"/>
      </w:pPr>
      <w:r>
        <w:rPr>
          <w:rFonts w:hint="eastAsia"/>
        </w:rPr>
        <w:t xml:space="preserve">3) 모든 부서장은 책임과 권한이 있는 표준을 이 문서 및 기록관리 절차에 따라 </w:t>
      </w:r>
      <w:r w:rsidR="004165E3">
        <w:rPr>
          <w:rFonts w:hint="eastAsia"/>
        </w:rPr>
        <w:t>문서를 사용, 보관</w:t>
      </w:r>
      <w:r w:rsidR="00DB4131">
        <w:rPr>
          <w:rFonts w:hint="eastAsia"/>
        </w:rPr>
        <w:t xml:space="preserve">, </w:t>
      </w:r>
      <w:r>
        <w:rPr>
          <w:rFonts w:hint="eastAsia"/>
        </w:rPr>
        <w:t>관리할 책임이 있다.</w:t>
      </w:r>
    </w:p>
    <w:p w14:paraId="42A68F07" w14:textId="77777777" w:rsidR="00344280" w:rsidRDefault="00344280" w:rsidP="00344280">
      <w:pPr>
        <w:pStyle w:val="12"/>
        <w:ind w:left="910" w:right="364" w:hanging="273"/>
      </w:pPr>
    </w:p>
    <w:p w14:paraId="349C6A05" w14:textId="0765F00B" w:rsidR="00F06BC3" w:rsidRDefault="00F06BC3" w:rsidP="005C11F5">
      <w:pPr>
        <w:pStyle w:val="11"/>
        <w:ind w:left="273"/>
      </w:pPr>
      <w:r>
        <w:rPr>
          <w:rFonts w:hint="eastAsia"/>
        </w:rPr>
        <w:t>2.4 정보보호 최고 책임자(CISO)</w:t>
      </w:r>
    </w:p>
    <w:p w14:paraId="32EFAB2E" w14:textId="77B30A50" w:rsidR="00F06BC3" w:rsidRDefault="005C11F5" w:rsidP="00344280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5C11F5">
        <w:t>문서의 정보 보안 등급 분류 기준을 수립하고, 중요 정보의 유출 방지를 위한 보안 대책을 승인한다. (ISO 27001)</w:t>
      </w:r>
    </w:p>
    <w:p w14:paraId="501D8D63" w14:textId="77777777" w:rsidR="00F06BC3" w:rsidRDefault="00F06BC3" w:rsidP="00344280">
      <w:pPr>
        <w:pStyle w:val="12"/>
        <w:ind w:left="910" w:right="364" w:hanging="273"/>
      </w:pPr>
    </w:p>
    <w:p w14:paraId="0AC9D471" w14:textId="77777777" w:rsidR="00344280" w:rsidRDefault="00344280" w:rsidP="00344280">
      <w:pPr>
        <w:pStyle w:val="10"/>
      </w:pPr>
      <w:r>
        <w:lastRenderedPageBreak/>
        <w:t>3. 용어의 정의</w:t>
      </w:r>
    </w:p>
    <w:p w14:paraId="7C6636AA" w14:textId="50A26DDD" w:rsidR="00344280" w:rsidRDefault="00344280" w:rsidP="00344280">
      <w:pPr>
        <w:pStyle w:val="11"/>
        <w:ind w:left="273"/>
      </w:pPr>
      <w:r>
        <w:t>3.</w:t>
      </w:r>
      <w:r w:rsidR="007B7530">
        <w:rPr>
          <w:rFonts w:hint="eastAsia"/>
        </w:rPr>
        <w:t>1</w:t>
      </w:r>
      <w:r>
        <w:t xml:space="preserve"> 기</w:t>
      </w:r>
      <w:r w:rsidR="007B7530">
        <w:rPr>
          <w:rFonts w:hint="eastAsia"/>
        </w:rPr>
        <w:t>본 용어 정의</w:t>
      </w:r>
    </w:p>
    <w:p w14:paraId="78AB0E11" w14:textId="77777777" w:rsidR="000E5B9C" w:rsidRDefault="000E5B9C" w:rsidP="000E5B9C">
      <w:pPr>
        <w:pStyle w:val="11TEXT"/>
        <w:ind w:left="637"/>
      </w:pPr>
      <w:r>
        <w:rPr>
          <w:rFonts w:hint="eastAsia"/>
        </w:rPr>
        <w:t>본</w:t>
      </w:r>
      <w:r>
        <w:t xml:space="preserve"> 절차에 적용된 </w:t>
      </w:r>
      <w:r>
        <w:rPr>
          <w:rFonts w:hint="eastAsia"/>
        </w:rPr>
        <w:t xml:space="preserve">기본적 </w:t>
      </w:r>
      <w:r>
        <w:t xml:space="preserve">용어의 정의는 </w:t>
      </w:r>
      <w:r>
        <w:rPr>
          <w:rFonts w:hint="eastAsia"/>
        </w:rPr>
        <w:t xml:space="preserve">품질 </w:t>
      </w:r>
      <w:r>
        <w:t>경영</w:t>
      </w:r>
      <w:r>
        <w:rPr>
          <w:rFonts w:hint="eastAsia"/>
        </w:rPr>
        <w:t xml:space="preserve"> </w:t>
      </w:r>
      <w:r>
        <w:t>매뉴얼과 기반 규격에 따른다</w:t>
      </w:r>
    </w:p>
    <w:p w14:paraId="197C92E9" w14:textId="77777777" w:rsidR="00344280" w:rsidRDefault="00344280" w:rsidP="00344280">
      <w:pPr>
        <w:pStyle w:val="12"/>
        <w:ind w:left="910" w:right="364" w:hanging="273"/>
      </w:pPr>
    </w:p>
    <w:p w14:paraId="62C309A3" w14:textId="0B4B0A12" w:rsidR="005C11F5" w:rsidRDefault="005C11F5" w:rsidP="005C11F5">
      <w:pPr>
        <w:pStyle w:val="11"/>
        <w:ind w:left="273"/>
      </w:pPr>
      <w:r>
        <w:rPr>
          <w:rFonts w:hint="eastAsia"/>
        </w:rPr>
        <w:t xml:space="preserve">3.2 </w:t>
      </w:r>
      <w:r>
        <w:t>정보</w:t>
      </w:r>
      <w:r>
        <w:rPr>
          <w:rFonts w:hint="eastAsia"/>
        </w:rPr>
        <w:t xml:space="preserve"> 보안 등급</w:t>
      </w:r>
    </w:p>
    <w:p w14:paraId="42B6868E" w14:textId="1F218BC0" w:rsidR="005C11F5" w:rsidRDefault="006E17FA" w:rsidP="00344280">
      <w:pPr>
        <w:pStyle w:val="12"/>
        <w:ind w:left="910" w:right="364" w:hanging="273"/>
      </w:pPr>
      <w:r>
        <w:t>문서</w:t>
      </w:r>
      <w:r>
        <w:rPr>
          <w:rFonts w:hint="eastAsia"/>
        </w:rPr>
        <w:t>는 정보보호 경영시스템 절차에 따라 보안 등급을 관리하고, 등급별 관리 기준을 준수해야 한다.</w:t>
      </w:r>
    </w:p>
    <w:p w14:paraId="1DF24AE6" w14:textId="77777777" w:rsidR="006E17FA" w:rsidRPr="000E5B9C" w:rsidRDefault="006E17FA" w:rsidP="00344280">
      <w:pPr>
        <w:pStyle w:val="12"/>
        <w:ind w:left="910" w:right="364" w:hanging="273"/>
      </w:pPr>
    </w:p>
    <w:p w14:paraId="5B1CBA67" w14:textId="10A30E01" w:rsidR="00344280" w:rsidRDefault="00344280" w:rsidP="00344280">
      <w:pPr>
        <w:pStyle w:val="10"/>
      </w:pPr>
      <w:r>
        <w:t xml:space="preserve">4. </w:t>
      </w:r>
      <w:r w:rsidR="006E2ED5">
        <w:rPr>
          <w:rFonts w:hint="eastAsia"/>
        </w:rPr>
        <w:t>(</w:t>
      </w:r>
      <w:r w:rsidR="00B65D08">
        <w:rPr>
          <w:rFonts w:hint="eastAsia"/>
        </w:rPr>
        <w:t xml:space="preserve">Plan) </w:t>
      </w:r>
      <w:r>
        <w:t>문서</w:t>
      </w:r>
      <w:r w:rsidR="0061664C">
        <w:rPr>
          <w:rFonts w:hint="eastAsia"/>
        </w:rPr>
        <w:t xml:space="preserve"> 정의와 번호 부여</w:t>
      </w:r>
    </w:p>
    <w:p w14:paraId="7827DF60" w14:textId="709B86C6" w:rsidR="00344280" w:rsidRDefault="00344280" w:rsidP="00344280">
      <w:pPr>
        <w:pStyle w:val="11"/>
        <w:ind w:left="273"/>
      </w:pPr>
      <w:r>
        <w:t>4.1 문서(화)와 요구사항</w:t>
      </w:r>
    </w:p>
    <w:p w14:paraId="2B5E2DC2" w14:textId="1C7C8A35" w:rsidR="00344280" w:rsidRDefault="00344280" w:rsidP="00344280">
      <w:pPr>
        <w:pStyle w:val="12"/>
        <w:ind w:left="910" w:right="364" w:hanging="273"/>
      </w:pPr>
      <w:r>
        <w:t xml:space="preserve">1) </w:t>
      </w:r>
      <w:r w:rsidR="00573D3D">
        <w:rPr>
          <w:rFonts w:hint="eastAsia"/>
        </w:rPr>
        <w:t xml:space="preserve">회사는 </w:t>
      </w:r>
      <w:r w:rsidR="00074C0F">
        <w:rPr>
          <w:rFonts w:hint="eastAsia"/>
        </w:rPr>
        <w:t xml:space="preserve">경영시스템 국제 표준과 </w:t>
      </w:r>
      <w:r>
        <w:t>사내/외 이해관계자의 문서화 요구사항</w:t>
      </w:r>
      <w:r w:rsidR="006E41DE">
        <w:rPr>
          <w:rFonts w:hint="eastAsia"/>
        </w:rPr>
        <w:t>에 따라 문서를 제정</w:t>
      </w:r>
      <w:r w:rsidR="00746741">
        <w:rPr>
          <w:rFonts w:hint="eastAsia"/>
        </w:rPr>
        <w:t>, 개정</w:t>
      </w:r>
      <w:r w:rsidR="006E41DE">
        <w:rPr>
          <w:rFonts w:hint="eastAsia"/>
        </w:rPr>
        <w:t>하</w:t>
      </w:r>
      <w:r w:rsidR="00746741">
        <w:rPr>
          <w:rFonts w:hint="eastAsia"/>
        </w:rPr>
        <w:t>고</w:t>
      </w:r>
      <w:r w:rsidR="006E41DE">
        <w:rPr>
          <w:rFonts w:hint="eastAsia"/>
        </w:rPr>
        <w:t xml:space="preserve"> </w:t>
      </w:r>
      <w:r w:rsidR="00746741">
        <w:rPr>
          <w:rFonts w:hint="eastAsia"/>
        </w:rPr>
        <w:t>그 이력을</w:t>
      </w:r>
      <w:r w:rsidR="00EC2E40">
        <w:rPr>
          <w:rFonts w:hint="eastAsia"/>
        </w:rPr>
        <w:t xml:space="preserve"> 관리한다.</w:t>
      </w:r>
    </w:p>
    <w:p w14:paraId="5D2E229C" w14:textId="76C47E12" w:rsidR="00EC2E40" w:rsidRDefault="00EC2E40" w:rsidP="00EC2E40">
      <w:pPr>
        <w:pStyle w:val="12"/>
        <w:ind w:left="910" w:right="364" w:hanging="273"/>
      </w:pPr>
      <w:r>
        <w:rPr>
          <w:rFonts w:hint="eastAsia"/>
        </w:rPr>
        <w:t xml:space="preserve">2) 회사의 문서는 </w:t>
      </w:r>
      <w:r w:rsidR="00D60CE1" w:rsidRPr="00D60CE1">
        <w:rPr>
          <w:color w:val="4472C4" w:themeColor="accent1"/>
        </w:rPr>
        <w:t>‘</w:t>
      </w:r>
      <w:r w:rsidRPr="00D60CE1">
        <w:rPr>
          <w:color w:val="4472C4" w:themeColor="accent1"/>
        </w:rPr>
        <w:t xml:space="preserve">[첨부 </w:t>
      </w:r>
      <w:r w:rsidR="00D60CE1" w:rsidRPr="00D60CE1">
        <w:rPr>
          <w:rFonts w:hint="eastAsia"/>
          <w:color w:val="4472C4" w:themeColor="accent1"/>
        </w:rPr>
        <w:t>2</w:t>
      </w:r>
      <w:r w:rsidRPr="00D60CE1">
        <w:rPr>
          <w:color w:val="4472C4" w:themeColor="accent1"/>
        </w:rPr>
        <w:t>] 문서의 분류</w:t>
      </w:r>
      <w:r w:rsidR="00D60CE1" w:rsidRPr="00D60CE1">
        <w:rPr>
          <w:color w:val="4472C4" w:themeColor="accent1"/>
        </w:rPr>
        <w:t>’</w:t>
      </w:r>
      <w:r>
        <w:rPr>
          <w:rFonts w:hint="eastAsia"/>
        </w:rPr>
        <w:t>와 같이 분류한다.</w:t>
      </w:r>
    </w:p>
    <w:p w14:paraId="2AEF6418" w14:textId="77777777" w:rsidR="00746741" w:rsidRDefault="00746741" w:rsidP="00344280">
      <w:pPr>
        <w:pStyle w:val="12"/>
        <w:ind w:left="910" w:right="364" w:hanging="273"/>
      </w:pPr>
    </w:p>
    <w:p w14:paraId="562A8CC4" w14:textId="513366BA" w:rsidR="00344280" w:rsidRDefault="00344280" w:rsidP="00344280">
      <w:pPr>
        <w:pStyle w:val="11"/>
        <w:ind w:left="273"/>
      </w:pPr>
      <w:r>
        <w:t xml:space="preserve">4.2 </w:t>
      </w:r>
      <w:r w:rsidR="00CF04F5">
        <w:rPr>
          <w:rFonts w:hint="eastAsia"/>
        </w:rPr>
        <w:t xml:space="preserve">매뉴얼, 절차서 </w:t>
      </w:r>
      <w:r>
        <w:t>문서번호</w:t>
      </w:r>
    </w:p>
    <w:p w14:paraId="3967192A" w14:textId="3EF2D496" w:rsidR="00344280" w:rsidRDefault="00344280" w:rsidP="00344280">
      <w:pPr>
        <w:pStyle w:val="12"/>
        <w:ind w:left="910" w:right="364" w:hanging="273"/>
      </w:pPr>
      <w:r>
        <w:t xml:space="preserve">1) </w:t>
      </w:r>
      <w:r w:rsidR="00B90854">
        <w:rPr>
          <w:rFonts w:hint="eastAsia"/>
        </w:rPr>
        <w:t xml:space="preserve">경영시스템 문서는 매뉴얼, 절차서로 구성하고, 세부적인 업무 표준과 지침 등은 별도의 지침으로 </w:t>
      </w:r>
      <w:r w:rsidR="00FD5860">
        <w:rPr>
          <w:rFonts w:hint="eastAsia"/>
        </w:rPr>
        <w:t>규정한다.</w:t>
      </w:r>
    </w:p>
    <w:p w14:paraId="4CC39887" w14:textId="09FCAE6C" w:rsidR="001F7E0B" w:rsidRDefault="00344280" w:rsidP="00344280">
      <w:pPr>
        <w:pStyle w:val="12"/>
        <w:ind w:left="910" w:right="364" w:hanging="273"/>
      </w:pPr>
      <w:r>
        <w:t xml:space="preserve">2) </w:t>
      </w:r>
      <w:r w:rsidR="00FD5860">
        <w:rPr>
          <w:rFonts w:hint="eastAsia"/>
        </w:rPr>
        <w:t xml:space="preserve">매뉴얼과 절차서는 </w:t>
      </w:r>
      <w:r w:rsidR="001F7E0B">
        <w:rPr>
          <w:rFonts w:hint="eastAsia"/>
        </w:rPr>
        <w:t>관리를 위하여 문서번호를 부여한다. 문서번호는 HLS 구조 기반 ISO 요건 번호</w:t>
      </w:r>
      <w:r w:rsidR="00AD1CC6">
        <w:rPr>
          <w:rFonts w:hint="eastAsia"/>
        </w:rPr>
        <w:t>를 기반으로 결정한다.</w:t>
      </w:r>
    </w:p>
    <w:p w14:paraId="1DA2F180" w14:textId="23AEB18C" w:rsidR="00344280" w:rsidRDefault="00344280" w:rsidP="00344280">
      <w:pPr>
        <w:pStyle w:val="12"/>
        <w:ind w:left="910" w:right="364" w:hanging="273"/>
      </w:pPr>
      <w:r>
        <w:t xml:space="preserve">3) </w:t>
      </w:r>
      <w:r w:rsidR="004979FA">
        <w:rPr>
          <w:rFonts w:hint="eastAsia"/>
        </w:rPr>
        <w:t xml:space="preserve">당사의 </w:t>
      </w:r>
      <w:r>
        <w:t>경영시스템 문서</w:t>
      </w:r>
      <w:r w:rsidR="004979FA">
        <w:rPr>
          <w:rFonts w:hint="eastAsia"/>
        </w:rPr>
        <w:t>의 문서번호는 다음과 같은 형식으로 부여한다</w:t>
      </w:r>
      <w:r>
        <w:t>.</w:t>
      </w:r>
    </w:p>
    <w:p w14:paraId="0F1777F8" w14:textId="77777777" w:rsidR="00344280" w:rsidRPr="00B31970" w:rsidRDefault="00344280" w:rsidP="00344280">
      <w:pPr>
        <w:pStyle w:val="--"/>
        <w:ind w:left="1165" w:right="637" w:hanging="255"/>
        <w:rPr>
          <w:b/>
          <w:bCs/>
          <w:sz w:val="28"/>
          <w:szCs w:val="28"/>
        </w:rPr>
      </w:pPr>
      <w:r w:rsidRPr="00B31970">
        <w:rPr>
          <w:b/>
          <w:bCs/>
          <w:sz w:val="28"/>
          <w:szCs w:val="28"/>
        </w:rPr>
        <w:t>XX-①①-②③③</w:t>
      </w:r>
    </w:p>
    <w:p w14:paraId="12622EFA" w14:textId="77777777" w:rsidR="00344280" w:rsidRDefault="00344280" w:rsidP="00344280">
      <w:pPr>
        <w:pStyle w:val="--"/>
        <w:ind w:left="1092" w:right="637" w:hanging="182"/>
      </w:pPr>
      <w:proofErr w:type="gramStart"/>
      <w:r>
        <w:t>XX :</w:t>
      </w:r>
      <w:proofErr w:type="gramEnd"/>
      <w:r>
        <w:t xml:space="preserve"> 회사 이니셜(2~3자리 알파벳 권장)</w:t>
      </w:r>
    </w:p>
    <w:p w14:paraId="5BB0E40B" w14:textId="24E99F04" w:rsidR="00344280" w:rsidRDefault="00095067" w:rsidP="00344280">
      <w:pPr>
        <w:pStyle w:val="--"/>
        <w:ind w:left="1092" w:right="637" w:hanging="182"/>
      </w:pPr>
      <w:r>
        <w:rPr>
          <w:rFonts w:hint="eastAsia"/>
        </w:rPr>
        <w:t>①</w:t>
      </w:r>
      <w:proofErr w:type="gramStart"/>
      <w:r>
        <w:rPr>
          <w:rFonts w:hint="eastAsia"/>
        </w:rPr>
        <w:t>①</w:t>
      </w:r>
      <w:r w:rsidR="00344280">
        <w:t xml:space="preserve"> :</w:t>
      </w:r>
      <w:proofErr w:type="gramEnd"/>
      <w:r w:rsidR="00344280">
        <w:t xml:space="preserve"> 경영시스템 구분</w:t>
      </w:r>
    </w:p>
    <w:p w14:paraId="0774E511" w14:textId="43D868AC" w:rsidR="004979FA" w:rsidRDefault="004979FA" w:rsidP="00344280">
      <w:pPr>
        <w:pStyle w:val="--"/>
        <w:ind w:left="1092" w:right="637" w:hanging="182"/>
      </w:pPr>
      <w:proofErr w:type="gramStart"/>
      <w:r>
        <w:rPr>
          <w:rFonts w:hint="eastAsia"/>
        </w:rPr>
        <w:t>②</w:t>
      </w:r>
      <w:r w:rsidR="00D5511C">
        <w:rPr>
          <w:rFonts w:hint="eastAsia"/>
        </w:rPr>
        <w:t xml:space="preserve">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 w:rsidR="00FC0AD6">
        <w:rPr>
          <w:rFonts w:hint="eastAsia"/>
        </w:rPr>
        <w:t>절차의 PDCA 분류</w:t>
      </w:r>
      <w:r w:rsidR="00D5511C">
        <w:rPr>
          <w:rFonts w:hint="eastAsia"/>
        </w:rPr>
        <w:t>(문서 대분류)</w:t>
      </w:r>
    </w:p>
    <w:p w14:paraId="5A07CC73" w14:textId="77ED8C44" w:rsidR="00FC0AD6" w:rsidRDefault="00FC0AD6" w:rsidP="00344280">
      <w:pPr>
        <w:pStyle w:val="--"/>
        <w:ind w:left="1092" w:right="637" w:hanging="182"/>
      </w:pPr>
      <w:r>
        <w:rPr>
          <w:rFonts w:hint="eastAsia"/>
        </w:rPr>
        <w:t>③</w:t>
      </w:r>
      <w:proofErr w:type="gramStart"/>
      <w:r>
        <w:rPr>
          <w:rFonts w:hint="eastAsia"/>
        </w:rPr>
        <w:t>③ :</w:t>
      </w:r>
      <w:proofErr w:type="gramEnd"/>
      <w:r>
        <w:rPr>
          <w:rFonts w:hint="eastAsia"/>
        </w:rPr>
        <w:t xml:space="preserve"> PDCA 분류 내 일련번호</w:t>
      </w:r>
    </w:p>
    <w:p w14:paraId="7C9274F3" w14:textId="77777777" w:rsidR="00D60CE1" w:rsidRDefault="00D60CE1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6733050B" w14:textId="2F201355" w:rsidR="005C171F" w:rsidRDefault="005C171F" w:rsidP="00866BCD">
      <w:pPr>
        <w:pStyle w:val="12"/>
        <w:ind w:left="910" w:right="364" w:hanging="273"/>
      </w:pPr>
      <w:r>
        <w:rPr>
          <w:rFonts w:hint="eastAsia"/>
        </w:rPr>
        <w:lastRenderedPageBreak/>
        <w:t xml:space="preserve">4) </w:t>
      </w:r>
      <w:r w:rsidR="00073653">
        <w:rPr>
          <w:rFonts w:hint="eastAsia"/>
        </w:rPr>
        <w:t>문서번호</w:t>
      </w:r>
      <w:r w:rsidR="00866BCD">
        <w:rPr>
          <w:rFonts w:hint="eastAsia"/>
        </w:rPr>
        <w:t xml:space="preserve"> 중 </w:t>
      </w:r>
      <w:r w:rsidR="000C65EF">
        <w:rPr>
          <w:rFonts w:hint="eastAsia"/>
        </w:rPr>
        <w:t xml:space="preserve">①①에 해당하는 </w:t>
      </w:r>
      <w:r w:rsidR="00866BCD">
        <w:rPr>
          <w:rFonts w:hint="eastAsia"/>
        </w:rPr>
        <w:t>경영시스템</w:t>
      </w:r>
      <w:r w:rsidR="0029458F">
        <w:rPr>
          <w:rFonts w:hint="eastAsia"/>
        </w:rPr>
        <w:t xml:space="preserve"> 분류 기호는 </w:t>
      </w:r>
      <w:r w:rsidR="00866BCD">
        <w:rPr>
          <w:rFonts w:hint="eastAsia"/>
        </w:rPr>
        <w:t>다음과 같다.</w:t>
      </w:r>
    </w:p>
    <w:tbl>
      <w:tblPr>
        <w:tblStyle w:val="a5"/>
        <w:tblW w:w="0" w:type="auto"/>
        <w:tblInd w:w="1092" w:type="dxa"/>
        <w:tblLook w:val="04A0" w:firstRow="1" w:lastRow="0" w:firstColumn="1" w:lastColumn="0" w:noHBand="0" w:noVBand="1"/>
      </w:tblPr>
      <w:tblGrid>
        <w:gridCol w:w="1139"/>
        <w:gridCol w:w="3920"/>
        <w:gridCol w:w="2491"/>
      </w:tblGrid>
      <w:tr w:rsidR="00515911" w:rsidRPr="00515911" w14:paraId="2A708C09" w14:textId="54860844" w:rsidTr="00746741">
        <w:trPr>
          <w:trHeight w:val="369"/>
        </w:trPr>
        <w:tc>
          <w:tcPr>
            <w:tcW w:w="1139" w:type="dxa"/>
            <w:shd w:val="clear" w:color="auto" w:fill="F2F2F2" w:themeFill="background1" w:themeFillShade="F2"/>
            <w:vAlign w:val="center"/>
          </w:tcPr>
          <w:p w14:paraId="609EE45B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t>①①</w:t>
            </w:r>
          </w:p>
        </w:tc>
        <w:tc>
          <w:tcPr>
            <w:tcW w:w="3920" w:type="dxa"/>
            <w:shd w:val="clear" w:color="auto" w:fill="F2F2F2" w:themeFill="background1" w:themeFillShade="F2"/>
            <w:vAlign w:val="center"/>
          </w:tcPr>
          <w:p w14:paraId="4AAB588A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경영시스템 구분</w:t>
            </w:r>
          </w:p>
        </w:tc>
        <w:tc>
          <w:tcPr>
            <w:tcW w:w="2491" w:type="dxa"/>
            <w:shd w:val="clear" w:color="auto" w:fill="F2F2F2" w:themeFill="background1" w:themeFillShade="F2"/>
            <w:vAlign w:val="center"/>
          </w:tcPr>
          <w:p w14:paraId="34F7F77D" w14:textId="45DCFC56" w:rsidR="00515911" w:rsidRPr="00515911" w:rsidRDefault="00515911" w:rsidP="00515911">
            <w:pPr>
              <w:pStyle w:val="a3"/>
              <w:jc w:val="center"/>
            </w:pPr>
            <w:r w:rsidRPr="00515911">
              <w:t>비고</w:t>
            </w:r>
          </w:p>
        </w:tc>
      </w:tr>
      <w:tr w:rsidR="00515911" w:rsidRPr="00515911" w14:paraId="4793B41C" w14:textId="5ABF3DB2" w:rsidTr="00746741">
        <w:trPr>
          <w:trHeight w:val="369"/>
        </w:trPr>
        <w:tc>
          <w:tcPr>
            <w:tcW w:w="1139" w:type="dxa"/>
            <w:vAlign w:val="center"/>
          </w:tcPr>
          <w:p w14:paraId="3AB9104F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QM</w:t>
            </w:r>
          </w:p>
        </w:tc>
        <w:tc>
          <w:tcPr>
            <w:tcW w:w="3920" w:type="dxa"/>
            <w:vAlign w:val="center"/>
          </w:tcPr>
          <w:p w14:paraId="68B374C6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품질경영시스템 (ISO 9001/IATF 16949)</w:t>
            </w:r>
          </w:p>
        </w:tc>
        <w:tc>
          <w:tcPr>
            <w:tcW w:w="2491" w:type="dxa"/>
            <w:vAlign w:val="center"/>
          </w:tcPr>
          <w:p w14:paraId="75AEC587" w14:textId="65EEA278" w:rsidR="00515911" w:rsidRPr="00515911" w:rsidRDefault="000B6E7F" w:rsidP="00515911">
            <w:pPr>
              <w:pStyle w:val="a3"/>
              <w:jc w:val="center"/>
            </w:pPr>
            <w:r>
              <w:rPr>
                <w:rFonts w:hint="eastAsia"/>
              </w:rPr>
              <w:t xml:space="preserve">{{REV_DATE}} 적용 </w:t>
            </w:r>
          </w:p>
        </w:tc>
      </w:tr>
      <w:tr w:rsidR="00515911" w:rsidRPr="00515911" w14:paraId="0933B06F" w14:textId="18AA8CBC" w:rsidTr="00746741">
        <w:trPr>
          <w:trHeight w:val="369"/>
        </w:trPr>
        <w:tc>
          <w:tcPr>
            <w:tcW w:w="1139" w:type="dxa"/>
            <w:vAlign w:val="center"/>
          </w:tcPr>
          <w:p w14:paraId="08716A65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EM</w:t>
            </w:r>
          </w:p>
        </w:tc>
        <w:tc>
          <w:tcPr>
            <w:tcW w:w="3920" w:type="dxa"/>
            <w:vAlign w:val="center"/>
          </w:tcPr>
          <w:p w14:paraId="020B5E77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환경경영시스템 (ISO 14001)</w:t>
            </w:r>
          </w:p>
        </w:tc>
        <w:tc>
          <w:tcPr>
            <w:tcW w:w="2491" w:type="dxa"/>
            <w:vAlign w:val="center"/>
          </w:tcPr>
          <w:p w14:paraId="61E5D47F" w14:textId="64480237" w:rsidR="00515911" w:rsidRPr="00515911" w:rsidRDefault="00282148" w:rsidP="00515911">
            <w:pPr>
              <w:pStyle w:val="a3"/>
              <w:jc w:val="center"/>
            </w:pPr>
            <w:r>
              <w:t>시스템</w:t>
            </w:r>
            <w:r>
              <w:rPr>
                <w:rFonts w:hint="eastAsia"/>
              </w:rPr>
              <w:t xml:space="preserve"> </w:t>
            </w:r>
            <w:r>
              <w:t>수립</w:t>
            </w:r>
            <w:r>
              <w:rPr>
                <w:rFonts w:hint="eastAsia"/>
              </w:rPr>
              <w:t xml:space="preserve"> 시 </w:t>
            </w:r>
            <w:r>
              <w:t>적용</w:t>
            </w:r>
            <w:r>
              <w:rPr>
                <w:rFonts w:hint="eastAsia"/>
              </w:rPr>
              <w:t xml:space="preserve"> </w:t>
            </w:r>
          </w:p>
        </w:tc>
      </w:tr>
      <w:tr w:rsidR="00515911" w:rsidRPr="00515911" w14:paraId="2F295E1F" w14:textId="06EDF962" w:rsidTr="00746741">
        <w:trPr>
          <w:trHeight w:val="369"/>
        </w:trPr>
        <w:tc>
          <w:tcPr>
            <w:tcW w:w="1139" w:type="dxa"/>
            <w:vAlign w:val="center"/>
          </w:tcPr>
          <w:p w14:paraId="1F044475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OH</w:t>
            </w:r>
          </w:p>
        </w:tc>
        <w:tc>
          <w:tcPr>
            <w:tcW w:w="3920" w:type="dxa"/>
            <w:vAlign w:val="center"/>
          </w:tcPr>
          <w:p w14:paraId="01C2F478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안전보건경영시스템 (ISO 45001)</w:t>
            </w:r>
          </w:p>
        </w:tc>
        <w:tc>
          <w:tcPr>
            <w:tcW w:w="2491" w:type="dxa"/>
            <w:vAlign w:val="center"/>
          </w:tcPr>
          <w:p w14:paraId="7284E543" w14:textId="0DFA650B" w:rsidR="00515911" w:rsidRPr="00515911" w:rsidRDefault="00282148" w:rsidP="00515911">
            <w:pPr>
              <w:pStyle w:val="a3"/>
              <w:jc w:val="center"/>
            </w:pPr>
            <w:r>
              <w:t>시스템</w:t>
            </w:r>
            <w:r>
              <w:rPr>
                <w:rFonts w:hint="eastAsia"/>
              </w:rPr>
              <w:t xml:space="preserve"> </w:t>
            </w:r>
            <w:r>
              <w:t>수립</w:t>
            </w:r>
            <w:r>
              <w:rPr>
                <w:rFonts w:hint="eastAsia"/>
              </w:rPr>
              <w:t xml:space="preserve"> 시 </w:t>
            </w:r>
            <w:r>
              <w:t>적용</w:t>
            </w:r>
          </w:p>
        </w:tc>
      </w:tr>
      <w:tr w:rsidR="00515911" w:rsidRPr="00515911" w14:paraId="04A29920" w14:textId="288DF77F" w:rsidTr="00746741">
        <w:trPr>
          <w:trHeight w:val="369"/>
        </w:trPr>
        <w:tc>
          <w:tcPr>
            <w:tcW w:w="1139" w:type="dxa"/>
            <w:vAlign w:val="center"/>
          </w:tcPr>
          <w:p w14:paraId="610CA823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IS</w:t>
            </w:r>
          </w:p>
        </w:tc>
        <w:tc>
          <w:tcPr>
            <w:tcW w:w="3920" w:type="dxa"/>
            <w:vAlign w:val="center"/>
          </w:tcPr>
          <w:p w14:paraId="3D9B29E2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정보보호경영시스템 (ISO 27001)</w:t>
            </w:r>
          </w:p>
        </w:tc>
        <w:tc>
          <w:tcPr>
            <w:tcW w:w="2491" w:type="dxa"/>
            <w:vAlign w:val="center"/>
          </w:tcPr>
          <w:p w14:paraId="695C879E" w14:textId="5A030BAB" w:rsidR="00515911" w:rsidRPr="00515911" w:rsidRDefault="00282148" w:rsidP="00515911">
            <w:pPr>
              <w:pStyle w:val="a3"/>
              <w:jc w:val="center"/>
            </w:pPr>
            <w:r>
              <w:t>시스템</w:t>
            </w:r>
            <w:r>
              <w:rPr>
                <w:rFonts w:hint="eastAsia"/>
              </w:rPr>
              <w:t xml:space="preserve"> </w:t>
            </w:r>
            <w:r>
              <w:t>수립</w:t>
            </w:r>
            <w:r>
              <w:rPr>
                <w:rFonts w:hint="eastAsia"/>
              </w:rPr>
              <w:t xml:space="preserve"> 시 </w:t>
            </w:r>
            <w:r>
              <w:t>적용</w:t>
            </w:r>
          </w:p>
        </w:tc>
      </w:tr>
      <w:tr w:rsidR="00515911" w:rsidRPr="00515911" w14:paraId="76659A1D" w14:textId="2DB852B2" w:rsidTr="00746741">
        <w:trPr>
          <w:trHeight w:val="369"/>
        </w:trPr>
        <w:tc>
          <w:tcPr>
            <w:tcW w:w="1139" w:type="dxa"/>
            <w:vAlign w:val="center"/>
          </w:tcPr>
          <w:p w14:paraId="6CD901D1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AB</w:t>
            </w:r>
          </w:p>
        </w:tc>
        <w:tc>
          <w:tcPr>
            <w:tcW w:w="3920" w:type="dxa"/>
            <w:vAlign w:val="center"/>
          </w:tcPr>
          <w:p w14:paraId="5C279AAC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부패방지경영시스템 (ISO 37001)</w:t>
            </w:r>
          </w:p>
        </w:tc>
        <w:tc>
          <w:tcPr>
            <w:tcW w:w="2491" w:type="dxa"/>
            <w:vAlign w:val="center"/>
          </w:tcPr>
          <w:p w14:paraId="134948A3" w14:textId="41E3938F" w:rsidR="00515911" w:rsidRPr="00515911" w:rsidRDefault="00282148" w:rsidP="00515911">
            <w:pPr>
              <w:pStyle w:val="a3"/>
              <w:jc w:val="center"/>
            </w:pPr>
            <w:r>
              <w:t>시스템</w:t>
            </w:r>
            <w:r>
              <w:rPr>
                <w:rFonts w:hint="eastAsia"/>
              </w:rPr>
              <w:t xml:space="preserve"> </w:t>
            </w:r>
            <w:r>
              <w:t>수립</w:t>
            </w:r>
            <w:r>
              <w:rPr>
                <w:rFonts w:hint="eastAsia"/>
              </w:rPr>
              <w:t xml:space="preserve"> 시 </w:t>
            </w:r>
            <w:r>
              <w:t>적용</w:t>
            </w:r>
          </w:p>
        </w:tc>
      </w:tr>
      <w:tr w:rsidR="00515911" w:rsidRPr="00515911" w14:paraId="55E9440D" w14:textId="0986B0D5" w:rsidTr="00746741">
        <w:trPr>
          <w:trHeight w:val="369"/>
        </w:trPr>
        <w:tc>
          <w:tcPr>
            <w:tcW w:w="1139" w:type="dxa"/>
            <w:vAlign w:val="center"/>
          </w:tcPr>
          <w:p w14:paraId="32D63E60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EG</w:t>
            </w:r>
          </w:p>
        </w:tc>
        <w:tc>
          <w:tcPr>
            <w:tcW w:w="3920" w:type="dxa"/>
            <w:vAlign w:val="center"/>
          </w:tcPr>
          <w:p w14:paraId="6023BBD2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에너지경영시스템 (ISO 50001)</w:t>
            </w:r>
          </w:p>
        </w:tc>
        <w:tc>
          <w:tcPr>
            <w:tcW w:w="2491" w:type="dxa"/>
            <w:vAlign w:val="center"/>
          </w:tcPr>
          <w:p w14:paraId="0F3A9959" w14:textId="52A0B921" w:rsidR="00515911" w:rsidRPr="00515911" w:rsidRDefault="00282148" w:rsidP="00515911">
            <w:pPr>
              <w:pStyle w:val="a3"/>
              <w:jc w:val="center"/>
            </w:pPr>
            <w:r>
              <w:t>시스템</w:t>
            </w:r>
            <w:r>
              <w:rPr>
                <w:rFonts w:hint="eastAsia"/>
              </w:rPr>
              <w:t xml:space="preserve"> </w:t>
            </w:r>
            <w:r>
              <w:t>수립</w:t>
            </w:r>
            <w:r>
              <w:rPr>
                <w:rFonts w:hint="eastAsia"/>
              </w:rPr>
              <w:t xml:space="preserve"> 시 </w:t>
            </w:r>
            <w:r>
              <w:t>적용</w:t>
            </w:r>
          </w:p>
        </w:tc>
      </w:tr>
      <w:tr w:rsidR="00515911" w:rsidRPr="00515911" w14:paraId="79708126" w14:textId="3229FA44" w:rsidTr="00746741">
        <w:trPr>
          <w:trHeight w:val="369"/>
        </w:trPr>
        <w:tc>
          <w:tcPr>
            <w:tcW w:w="1139" w:type="dxa"/>
            <w:vAlign w:val="center"/>
          </w:tcPr>
          <w:p w14:paraId="70E47B9D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GM</w:t>
            </w:r>
          </w:p>
        </w:tc>
        <w:tc>
          <w:tcPr>
            <w:tcW w:w="3920" w:type="dxa"/>
            <w:vAlign w:val="center"/>
          </w:tcPr>
          <w:p w14:paraId="08672E86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 xml:space="preserve">일반경영시스템 </w:t>
            </w:r>
            <w:r w:rsidRPr="00515911">
              <w:t>–</w:t>
            </w:r>
            <w:r w:rsidRPr="00515911">
              <w:rPr>
                <w:rFonts w:hint="eastAsia"/>
              </w:rPr>
              <w:t xml:space="preserve"> 인사, 노무, 재무 등</w:t>
            </w:r>
          </w:p>
        </w:tc>
        <w:tc>
          <w:tcPr>
            <w:tcW w:w="2491" w:type="dxa"/>
            <w:vAlign w:val="center"/>
          </w:tcPr>
          <w:p w14:paraId="0F72D427" w14:textId="40715408" w:rsidR="00515911" w:rsidRPr="00515911" w:rsidRDefault="00A4657C" w:rsidP="00515911">
            <w:pPr>
              <w:pStyle w:val="a3"/>
              <w:jc w:val="center"/>
            </w:pPr>
            <w:r>
              <w:rPr>
                <w:rFonts w:hint="eastAsia"/>
              </w:rPr>
              <w:t>해당 시 적용</w:t>
            </w:r>
          </w:p>
        </w:tc>
      </w:tr>
      <w:tr w:rsidR="00515911" w:rsidRPr="00515911" w14:paraId="76D93A4E" w14:textId="38E60B9B" w:rsidTr="00746741">
        <w:trPr>
          <w:trHeight w:val="369"/>
        </w:trPr>
        <w:tc>
          <w:tcPr>
            <w:tcW w:w="1139" w:type="dxa"/>
            <w:vAlign w:val="center"/>
          </w:tcPr>
          <w:p w14:paraId="6C179107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ZM</w:t>
            </w:r>
          </w:p>
        </w:tc>
        <w:tc>
          <w:tcPr>
            <w:tcW w:w="3920" w:type="dxa"/>
            <w:vAlign w:val="center"/>
          </w:tcPr>
          <w:p w14:paraId="5F23AE0E" w14:textId="77777777" w:rsidR="00515911" w:rsidRPr="00515911" w:rsidRDefault="00515911" w:rsidP="00515911">
            <w:pPr>
              <w:pStyle w:val="a3"/>
              <w:jc w:val="center"/>
            </w:pPr>
            <w:r w:rsidRPr="00515911">
              <w:rPr>
                <w:rFonts w:hint="eastAsia"/>
              </w:rPr>
              <w:t>기업 특수 업무 절차/규정</w:t>
            </w:r>
          </w:p>
        </w:tc>
        <w:tc>
          <w:tcPr>
            <w:tcW w:w="2491" w:type="dxa"/>
            <w:vAlign w:val="center"/>
          </w:tcPr>
          <w:p w14:paraId="6C580FD9" w14:textId="6CD700B2" w:rsidR="00515911" w:rsidRPr="00515911" w:rsidRDefault="00A4657C" w:rsidP="00515911">
            <w:pPr>
              <w:pStyle w:val="a3"/>
              <w:jc w:val="center"/>
            </w:pPr>
            <w:r>
              <w:rPr>
                <w:rFonts w:hint="eastAsia"/>
              </w:rPr>
              <w:t>해당 시 적용</w:t>
            </w:r>
          </w:p>
        </w:tc>
      </w:tr>
    </w:tbl>
    <w:p w14:paraId="664AC7DA" w14:textId="43935E60" w:rsidR="00364433" w:rsidRPr="00476647" w:rsidRDefault="004A0839" w:rsidP="004A0839">
      <w:pPr>
        <w:pStyle w:val="12"/>
        <w:ind w:left="910" w:right="364" w:hanging="273"/>
      </w:pPr>
      <w:r>
        <w:rPr>
          <w:rFonts w:hint="eastAsia"/>
        </w:rPr>
        <w:t>5) ②</w:t>
      </w:r>
      <w:r w:rsidR="004D4E00">
        <w:rPr>
          <w:rFonts w:hint="eastAsia"/>
        </w:rPr>
        <w:t>는 절사(문서)가 ISO HLS</w:t>
      </w:r>
      <w:r w:rsidR="00476647">
        <w:rPr>
          <w:rFonts w:hint="eastAsia"/>
        </w:rPr>
        <w:t xml:space="preserve"> 시스템의 어느 요구사항에 분류되는지를 구분한다. 단 각 경영시스템의 매뉴얼은 ②에 </w:t>
      </w:r>
      <w:r w:rsidR="00476647">
        <w:t>“</w:t>
      </w:r>
      <w:r w:rsidR="00476647">
        <w:rPr>
          <w:rFonts w:hint="eastAsia"/>
        </w:rPr>
        <w:t>0</w:t>
      </w:r>
      <w:r w:rsidR="00476647">
        <w:t>”</w:t>
      </w:r>
      <w:r w:rsidR="00476647">
        <w:rPr>
          <w:rFonts w:hint="eastAsia"/>
        </w:rPr>
        <w:t>을 부여하며, 품질 경영시스템에서는 ②를 프로세스 분류 번호로 적용한다.</w:t>
      </w:r>
    </w:p>
    <w:tbl>
      <w:tblPr>
        <w:tblStyle w:val="a5"/>
        <w:tblW w:w="0" w:type="auto"/>
        <w:tblInd w:w="1092" w:type="dxa"/>
        <w:tblLook w:val="04A0" w:firstRow="1" w:lastRow="0" w:firstColumn="1" w:lastColumn="0" w:noHBand="0" w:noVBand="1"/>
      </w:tblPr>
      <w:tblGrid>
        <w:gridCol w:w="587"/>
        <w:gridCol w:w="1718"/>
        <w:gridCol w:w="1843"/>
        <w:gridCol w:w="3260"/>
      </w:tblGrid>
      <w:tr w:rsidR="0070333A" w14:paraId="47C6CCA1" w14:textId="00691A6E" w:rsidTr="00746741">
        <w:trPr>
          <w:trHeight w:val="369"/>
        </w:trPr>
        <w:tc>
          <w:tcPr>
            <w:tcW w:w="587" w:type="dxa"/>
            <w:shd w:val="clear" w:color="auto" w:fill="F2F2F2" w:themeFill="background1" w:themeFillShade="F2"/>
            <w:vAlign w:val="center"/>
          </w:tcPr>
          <w:p w14:paraId="71C3E453" w14:textId="30A5283D" w:rsidR="0070333A" w:rsidRDefault="0070333A" w:rsidP="00AB7B7A">
            <w:pPr>
              <w:pStyle w:val="a3"/>
              <w:jc w:val="center"/>
            </w:pPr>
            <w:r>
              <w:rPr>
                <w:rFonts w:hint="eastAsia"/>
              </w:rPr>
              <w:t>②</w:t>
            </w:r>
          </w:p>
        </w:tc>
        <w:tc>
          <w:tcPr>
            <w:tcW w:w="1718" w:type="dxa"/>
            <w:shd w:val="clear" w:color="auto" w:fill="F2F2F2" w:themeFill="background1" w:themeFillShade="F2"/>
            <w:vAlign w:val="center"/>
          </w:tcPr>
          <w:p w14:paraId="3F925C6C" w14:textId="12D2FF05" w:rsidR="0070333A" w:rsidRDefault="0070333A" w:rsidP="00916C14">
            <w:pPr>
              <w:pStyle w:val="a3"/>
              <w:jc w:val="center"/>
            </w:pPr>
            <w:r>
              <w:rPr>
                <w:rFonts w:hint="eastAsia"/>
              </w:rPr>
              <w:t>PDCA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031B4230" w14:textId="4C83A74D" w:rsidR="0070333A" w:rsidRDefault="0070333A" w:rsidP="00AB7B7A">
            <w:pPr>
              <w:pStyle w:val="a3"/>
              <w:jc w:val="center"/>
            </w:pPr>
            <w:r>
              <w:rPr>
                <w:rFonts w:hint="eastAsia"/>
              </w:rPr>
              <w:t>ISO HLS 연관성</w:t>
            </w:r>
          </w:p>
        </w:tc>
        <w:tc>
          <w:tcPr>
            <w:tcW w:w="3260" w:type="dxa"/>
            <w:shd w:val="clear" w:color="auto" w:fill="F2F2F2" w:themeFill="background1" w:themeFillShade="F2"/>
            <w:vAlign w:val="center"/>
          </w:tcPr>
          <w:p w14:paraId="5B279A64" w14:textId="330763FC" w:rsidR="0070333A" w:rsidRDefault="0070333A" w:rsidP="0070333A">
            <w:pPr>
              <w:pStyle w:val="a3"/>
              <w:jc w:val="center"/>
            </w:pPr>
            <w:r>
              <w:rPr>
                <w:rFonts w:hint="eastAsia"/>
              </w:rPr>
              <w:t>QMS에서의 프로세스</w:t>
            </w:r>
          </w:p>
        </w:tc>
      </w:tr>
      <w:tr w:rsidR="0070333A" w14:paraId="370F9505" w14:textId="2F8556E6" w:rsidTr="00746741">
        <w:trPr>
          <w:trHeight w:val="369"/>
        </w:trPr>
        <w:tc>
          <w:tcPr>
            <w:tcW w:w="587" w:type="dxa"/>
            <w:vAlign w:val="center"/>
          </w:tcPr>
          <w:p w14:paraId="0EE41828" w14:textId="77777777" w:rsidR="0070333A" w:rsidRPr="00A642F6" w:rsidRDefault="0070333A" w:rsidP="00AB7B7A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18" w:type="dxa"/>
            <w:vAlign w:val="center"/>
          </w:tcPr>
          <w:p w14:paraId="154A6A81" w14:textId="699740B4" w:rsidR="0070333A" w:rsidRDefault="00FE3C71" w:rsidP="00916C14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843" w:type="dxa"/>
            <w:vAlign w:val="center"/>
          </w:tcPr>
          <w:p w14:paraId="5F7F7099" w14:textId="6A9A2FA0" w:rsidR="0070333A" w:rsidRPr="00A642F6" w:rsidRDefault="00FE3C71" w:rsidP="00AB7B7A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260" w:type="dxa"/>
            <w:vAlign w:val="center"/>
          </w:tcPr>
          <w:p w14:paraId="29638175" w14:textId="7BF2102F" w:rsidR="0070333A" w:rsidRDefault="00DD79D9" w:rsidP="0070333A">
            <w:pPr>
              <w:pStyle w:val="a3"/>
              <w:jc w:val="center"/>
            </w:pPr>
            <w:r>
              <w:rPr>
                <w:rFonts w:hint="eastAsia"/>
              </w:rPr>
              <w:t>매뉴얼 식별 번호</w:t>
            </w:r>
          </w:p>
        </w:tc>
      </w:tr>
      <w:tr w:rsidR="0070333A" w14:paraId="138AB0CE" w14:textId="73F2AADB" w:rsidTr="00746741">
        <w:trPr>
          <w:trHeight w:val="369"/>
        </w:trPr>
        <w:tc>
          <w:tcPr>
            <w:tcW w:w="587" w:type="dxa"/>
            <w:vAlign w:val="center"/>
          </w:tcPr>
          <w:p w14:paraId="6BD4A8D2" w14:textId="77777777" w:rsidR="0070333A" w:rsidRPr="00A642F6" w:rsidRDefault="0070333A" w:rsidP="00AB7B7A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18" w:type="dxa"/>
            <w:vAlign w:val="center"/>
          </w:tcPr>
          <w:p w14:paraId="134119A0" w14:textId="7C25C115" w:rsidR="0070333A" w:rsidRDefault="0070333A" w:rsidP="00916C14">
            <w:pPr>
              <w:pStyle w:val="a3"/>
              <w:jc w:val="center"/>
            </w:pPr>
            <w:r>
              <w:rPr>
                <w:rFonts w:hint="eastAsia"/>
              </w:rPr>
              <w:t>Plan(기획)</w:t>
            </w:r>
          </w:p>
        </w:tc>
        <w:tc>
          <w:tcPr>
            <w:tcW w:w="1843" w:type="dxa"/>
            <w:vAlign w:val="center"/>
          </w:tcPr>
          <w:p w14:paraId="585D6F7B" w14:textId="1F348769" w:rsidR="0070333A" w:rsidRPr="00A642F6" w:rsidRDefault="0070333A" w:rsidP="00AB7B7A">
            <w:pPr>
              <w:pStyle w:val="a3"/>
              <w:jc w:val="center"/>
            </w:pPr>
            <w:r>
              <w:rPr>
                <w:rFonts w:hint="eastAsia"/>
              </w:rPr>
              <w:t>4-6항</w:t>
            </w:r>
          </w:p>
        </w:tc>
        <w:tc>
          <w:tcPr>
            <w:tcW w:w="3260" w:type="dxa"/>
            <w:vAlign w:val="center"/>
          </w:tcPr>
          <w:p w14:paraId="3F918886" w14:textId="1B3CE7C2" w:rsidR="0070333A" w:rsidRDefault="00DD79D9" w:rsidP="0070333A">
            <w:pPr>
              <w:pStyle w:val="a3"/>
              <w:jc w:val="center"/>
            </w:pPr>
            <w:r>
              <w:rPr>
                <w:rFonts w:hint="eastAsia"/>
              </w:rPr>
              <w:t>기획 프로세스 절차임을 나타냄</w:t>
            </w:r>
          </w:p>
        </w:tc>
      </w:tr>
      <w:tr w:rsidR="0070333A" w14:paraId="217DEECE" w14:textId="3CBDE1E3" w:rsidTr="00746741">
        <w:trPr>
          <w:trHeight w:val="369"/>
        </w:trPr>
        <w:tc>
          <w:tcPr>
            <w:tcW w:w="587" w:type="dxa"/>
            <w:vAlign w:val="center"/>
          </w:tcPr>
          <w:p w14:paraId="4AAD909F" w14:textId="77777777" w:rsidR="0070333A" w:rsidRPr="00A642F6" w:rsidRDefault="0070333A" w:rsidP="00AB7B7A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718" w:type="dxa"/>
            <w:vAlign w:val="center"/>
          </w:tcPr>
          <w:p w14:paraId="020401FF" w14:textId="443E0E06" w:rsidR="0070333A" w:rsidRDefault="0070333A" w:rsidP="00916C14">
            <w:pPr>
              <w:pStyle w:val="a3"/>
              <w:jc w:val="center"/>
            </w:pPr>
            <w:r>
              <w:rPr>
                <w:rFonts w:hint="eastAsia"/>
              </w:rPr>
              <w:t>Do(실행)</w:t>
            </w:r>
          </w:p>
        </w:tc>
        <w:tc>
          <w:tcPr>
            <w:tcW w:w="1843" w:type="dxa"/>
            <w:vAlign w:val="center"/>
          </w:tcPr>
          <w:p w14:paraId="7F921008" w14:textId="4AD8A645" w:rsidR="0070333A" w:rsidRPr="00A642F6" w:rsidRDefault="0070333A" w:rsidP="00AB7B7A">
            <w:pPr>
              <w:pStyle w:val="a3"/>
              <w:jc w:val="center"/>
            </w:pPr>
            <w:r>
              <w:rPr>
                <w:rFonts w:hint="eastAsia"/>
              </w:rPr>
              <w:t>7-8항</w:t>
            </w:r>
          </w:p>
        </w:tc>
        <w:tc>
          <w:tcPr>
            <w:tcW w:w="3260" w:type="dxa"/>
            <w:vAlign w:val="center"/>
          </w:tcPr>
          <w:p w14:paraId="5B8F84C0" w14:textId="75F4E326" w:rsidR="0070333A" w:rsidRDefault="00DD79D9" w:rsidP="0070333A">
            <w:pPr>
              <w:pStyle w:val="a3"/>
              <w:jc w:val="center"/>
            </w:pPr>
            <w:r>
              <w:rPr>
                <w:rFonts w:hint="eastAsia"/>
              </w:rPr>
              <w:t>실행 프로세스 절차임을 나타냄</w:t>
            </w:r>
          </w:p>
        </w:tc>
      </w:tr>
      <w:tr w:rsidR="0070333A" w14:paraId="525C4459" w14:textId="19DFE718" w:rsidTr="00746741">
        <w:trPr>
          <w:trHeight w:val="369"/>
        </w:trPr>
        <w:tc>
          <w:tcPr>
            <w:tcW w:w="587" w:type="dxa"/>
            <w:vAlign w:val="center"/>
          </w:tcPr>
          <w:p w14:paraId="773F1DE3" w14:textId="77777777" w:rsidR="0070333A" w:rsidRPr="00A642F6" w:rsidRDefault="0070333A" w:rsidP="00AB7B7A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718" w:type="dxa"/>
            <w:vAlign w:val="center"/>
          </w:tcPr>
          <w:p w14:paraId="347AA48B" w14:textId="26E677A4" w:rsidR="0070333A" w:rsidRDefault="0070333A" w:rsidP="00916C14">
            <w:pPr>
              <w:pStyle w:val="a3"/>
              <w:jc w:val="center"/>
            </w:pPr>
            <w:r>
              <w:rPr>
                <w:rFonts w:hint="eastAsia"/>
              </w:rPr>
              <w:t>Check(점검)</w:t>
            </w:r>
          </w:p>
        </w:tc>
        <w:tc>
          <w:tcPr>
            <w:tcW w:w="1843" w:type="dxa"/>
            <w:vAlign w:val="center"/>
          </w:tcPr>
          <w:p w14:paraId="4B6A917D" w14:textId="4BE27CC0" w:rsidR="0070333A" w:rsidRPr="00A642F6" w:rsidRDefault="0070333A" w:rsidP="00AB7B7A">
            <w:pPr>
              <w:pStyle w:val="a3"/>
              <w:jc w:val="center"/>
            </w:pPr>
            <w:r>
              <w:rPr>
                <w:rFonts w:hint="eastAsia"/>
              </w:rPr>
              <w:t>9항</w:t>
            </w:r>
          </w:p>
        </w:tc>
        <w:tc>
          <w:tcPr>
            <w:tcW w:w="3260" w:type="dxa"/>
            <w:vAlign w:val="center"/>
          </w:tcPr>
          <w:p w14:paraId="3DB14163" w14:textId="7AB854A5" w:rsidR="0070333A" w:rsidRDefault="00DD79D9" w:rsidP="0070333A">
            <w:pPr>
              <w:pStyle w:val="a3"/>
              <w:jc w:val="center"/>
            </w:pPr>
            <w:r>
              <w:rPr>
                <w:rFonts w:hint="eastAsia"/>
              </w:rPr>
              <w:t>점검 프로세스 절차임을 나타냄</w:t>
            </w:r>
          </w:p>
        </w:tc>
      </w:tr>
      <w:tr w:rsidR="0070333A" w14:paraId="7CD54C86" w14:textId="1482FB28" w:rsidTr="00746741">
        <w:trPr>
          <w:trHeight w:val="369"/>
        </w:trPr>
        <w:tc>
          <w:tcPr>
            <w:tcW w:w="587" w:type="dxa"/>
            <w:vAlign w:val="center"/>
          </w:tcPr>
          <w:p w14:paraId="38B6DF4D" w14:textId="77777777" w:rsidR="0070333A" w:rsidRPr="00A642F6" w:rsidRDefault="0070333A" w:rsidP="00AB7B7A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718" w:type="dxa"/>
            <w:vAlign w:val="center"/>
          </w:tcPr>
          <w:p w14:paraId="5A93DC7A" w14:textId="077397A7" w:rsidR="0070333A" w:rsidRDefault="0070333A" w:rsidP="00916C14">
            <w:pPr>
              <w:pStyle w:val="a3"/>
              <w:jc w:val="center"/>
            </w:pPr>
            <w:r>
              <w:rPr>
                <w:rFonts w:hint="eastAsia"/>
              </w:rPr>
              <w:t>Action(개선)</w:t>
            </w:r>
          </w:p>
        </w:tc>
        <w:tc>
          <w:tcPr>
            <w:tcW w:w="1843" w:type="dxa"/>
            <w:vAlign w:val="center"/>
          </w:tcPr>
          <w:p w14:paraId="5AA16610" w14:textId="4C421A13" w:rsidR="0070333A" w:rsidRPr="00A642F6" w:rsidRDefault="0070333A" w:rsidP="00AB7B7A">
            <w:pPr>
              <w:pStyle w:val="a3"/>
              <w:jc w:val="center"/>
            </w:pPr>
            <w:r>
              <w:rPr>
                <w:rFonts w:hint="eastAsia"/>
              </w:rPr>
              <w:t>10항</w:t>
            </w:r>
          </w:p>
        </w:tc>
        <w:tc>
          <w:tcPr>
            <w:tcW w:w="3260" w:type="dxa"/>
            <w:vAlign w:val="center"/>
          </w:tcPr>
          <w:p w14:paraId="7FE9E6B3" w14:textId="5CDA13C1" w:rsidR="0070333A" w:rsidRDefault="00DD79D9" w:rsidP="0070333A">
            <w:pPr>
              <w:pStyle w:val="a3"/>
              <w:jc w:val="center"/>
            </w:pPr>
            <w:r>
              <w:rPr>
                <w:rFonts w:hint="eastAsia"/>
              </w:rPr>
              <w:t>개선 프로세스 절차임을 나타냄</w:t>
            </w:r>
          </w:p>
        </w:tc>
      </w:tr>
    </w:tbl>
    <w:p w14:paraId="098A8909" w14:textId="63A7AB57" w:rsidR="00344280" w:rsidRDefault="009213DE" w:rsidP="009213DE">
      <w:pPr>
        <w:pStyle w:val="12"/>
        <w:ind w:left="910" w:right="364" w:hanging="273"/>
      </w:pPr>
      <w:r>
        <w:rPr>
          <w:rFonts w:hint="eastAsia"/>
        </w:rPr>
        <w:t xml:space="preserve">6) </w:t>
      </w:r>
      <w:r w:rsidR="00344280">
        <w:rPr>
          <w:rFonts w:hint="eastAsia"/>
        </w:rPr>
        <w:t>③</w:t>
      </w:r>
      <w:r>
        <w:rPr>
          <w:rFonts w:hint="eastAsia"/>
        </w:rPr>
        <w:t xml:space="preserve">③ 자리에는 </w:t>
      </w:r>
      <w:r w:rsidR="00344280">
        <w:t>프로세스내 절차</w:t>
      </w:r>
      <w:r>
        <w:rPr>
          <w:rFonts w:hint="eastAsia"/>
        </w:rPr>
        <w:t>의</w:t>
      </w:r>
      <w:r w:rsidR="00344280">
        <w:t xml:space="preserve"> 일련번호</w:t>
      </w:r>
      <w:r>
        <w:rPr>
          <w:rFonts w:hint="eastAsia"/>
        </w:rPr>
        <w:t>를</w:t>
      </w:r>
      <w:r w:rsidR="00344280">
        <w:t xml:space="preserve"> 2자리</w:t>
      </w:r>
      <w:r>
        <w:rPr>
          <w:rFonts w:hint="eastAsia"/>
        </w:rPr>
        <w:t>로 부여한다.</w:t>
      </w:r>
      <w:r w:rsidR="00463A4B">
        <w:rPr>
          <w:rFonts w:hint="eastAsia"/>
        </w:rPr>
        <w:t xml:space="preserve"> 2자리인 일련번호는 식별의 편리를 위해 첫째 자리를 세분류로 적용할 수 있다.</w:t>
      </w:r>
    </w:p>
    <w:p w14:paraId="49401D48" w14:textId="77777777" w:rsidR="00615EB0" w:rsidRDefault="00615EB0" w:rsidP="009213DE">
      <w:pPr>
        <w:pStyle w:val="12"/>
        <w:ind w:left="910" w:right="364" w:hanging="273"/>
      </w:pPr>
    </w:p>
    <w:p w14:paraId="6FD50EA7" w14:textId="23AE880E" w:rsidR="00615EB0" w:rsidRDefault="00615EB0" w:rsidP="00463D20">
      <w:pPr>
        <w:pStyle w:val="11"/>
        <w:ind w:left="273"/>
      </w:pPr>
      <w:r>
        <w:rPr>
          <w:rFonts w:hint="eastAsia"/>
        </w:rPr>
        <w:t>4.3</w:t>
      </w:r>
      <w:r w:rsidR="00E763E4">
        <w:rPr>
          <w:rFonts w:hint="eastAsia"/>
        </w:rPr>
        <w:t xml:space="preserve"> </w:t>
      </w:r>
      <w:r w:rsidR="009416FB">
        <w:rPr>
          <w:rFonts w:hint="eastAsia"/>
        </w:rPr>
        <w:t>지침서</w:t>
      </w:r>
      <w:r w:rsidR="00463D20">
        <w:rPr>
          <w:rFonts w:hint="eastAsia"/>
        </w:rPr>
        <w:t xml:space="preserve"> 문서번호</w:t>
      </w:r>
    </w:p>
    <w:p w14:paraId="010A7D28" w14:textId="7DCD09D6" w:rsidR="00344280" w:rsidRDefault="009416FB" w:rsidP="00344280">
      <w:pPr>
        <w:pStyle w:val="12"/>
        <w:ind w:left="910" w:right="364" w:hanging="273"/>
      </w:pPr>
      <w:r>
        <w:rPr>
          <w:rFonts w:hint="eastAsia"/>
        </w:rPr>
        <w:t>1</w:t>
      </w:r>
      <w:r w:rsidR="00344280">
        <w:t xml:space="preserve">) 지침서는 다음과 같이 </w:t>
      </w:r>
      <w:r w:rsidR="002E7A30">
        <w:rPr>
          <w:rFonts w:hint="eastAsia"/>
        </w:rPr>
        <w:t>지침 사항을 규정한 문서</w:t>
      </w:r>
      <w:r w:rsidR="00EA291D">
        <w:rPr>
          <w:rFonts w:hint="eastAsia"/>
        </w:rPr>
        <w:t xml:space="preserve">에 부속하여 문서번호를 </w:t>
      </w:r>
      <w:r w:rsidR="00344280">
        <w:t>부여한다.</w:t>
      </w:r>
    </w:p>
    <w:p w14:paraId="0A702414" w14:textId="46173E26" w:rsidR="00344280" w:rsidRPr="00573313" w:rsidRDefault="00EE1988" w:rsidP="00344280">
      <w:pPr>
        <w:pStyle w:val="--"/>
        <w:ind w:left="1128" w:right="637" w:hanging="218"/>
        <w:rPr>
          <w:sz w:val="28"/>
          <w:szCs w:val="28"/>
        </w:rPr>
      </w:pPr>
      <w:r w:rsidRPr="00811915">
        <w:rPr>
          <w:rFonts w:hint="eastAsia"/>
          <w:sz w:val="24"/>
          <w:szCs w:val="24"/>
        </w:rPr>
        <w:t>[문서번호]</w:t>
      </w:r>
      <w:r w:rsidR="00344280" w:rsidRPr="00811915">
        <w:rPr>
          <w:sz w:val="24"/>
          <w:szCs w:val="24"/>
        </w:rPr>
        <w:t>-</w:t>
      </w:r>
      <w:r w:rsidRPr="00811915">
        <w:rPr>
          <w:rFonts w:hint="eastAsia"/>
          <w:sz w:val="24"/>
          <w:szCs w:val="24"/>
        </w:rPr>
        <w:t>W</w:t>
      </w:r>
      <w:r w:rsidR="00344280" w:rsidRPr="00811915">
        <w:rPr>
          <w:sz w:val="24"/>
          <w:szCs w:val="24"/>
        </w:rPr>
        <w:t>①</w:t>
      </w:r>
      <w:r w:rsidR="002E7A30" w:rsidRPr="00811915">
        <w:rPr>
          <w:sz w:val="24"/>
          <w:szCs w:val="24"/>
        </w:rPr>
        <w:t>①</w:t>
      </w:r>
    </w:p>
    <w:p w14:paraId="0B24BDC1" w14:textId="0BF0EBFE" w:rsidR="00344280" w:rsidRDefault="007B5D70" w:rsidP="00344280">
      <w:pPr>
        <w:pStyle w:val="--"/>
        <w:ind w:left="1092" w:right="637" w:hanging="182"/>
      </w:pPr>
      <w:proofErr w:type="gramStart"/>
      <w:r>
        <w:rPr>
          <w:rFonts w:hint="eastAsia"/>
        </w:rPr>
        <w:t>W</w:t>
      </w:r>
      <w:r w:rsidR="00344280">
        <w:t xml:space="preserve"> :</w:t>
      </w:r>
      <w:proofErr w:type="gramEnd"/>
      <w:r w:rsidR="00344280">
        <w:t xml:space="preserve"> </w:t>
      </w:r>
      <w:r w:rsidRPr="007B5D70">
        <w:t>Work Instruction</w:t>
      </w:r>
      <w:r w:rsidR="00344280">
        <w:t xml:space="preserve"> 이니셜</w:t>
      </w:r>
    </w:p>
    <w:p w14:paraId="07E145EF" w14:textId="2D94E80B" w:rsidR="00344280" w:rsidRDefault="00344280" w:rsidP="00C10B4B">
      <w:pPr>
        <w:pStyle w:val="--"/>
        <w:ind w:left="1092" w:right="637" w:hanging="182"/>
      </w:pPr>
      <w:proofErr w:type="gramStart"/>
      <w:r>
        <w:rPr>
          <w:rFonts w:hint="eastAsia"/>
        </w:rPr>
        <w:t>①</w:t>
      </w:r>
      <w:r>
        <w:t xml:space="preserve"> :</w:t>
      </w:r>
      <w:proofErr w:type="gramEnd"/>
      <w:r>
        <w:t xml:space="preserve"> 지침서 일련번호</w:t>
      </w:r>
    </w:p>
    <w:p w14:paraId="684489DF" w14:textId="3BBF5AB4" w:rsidR="00344280" w:rsidRDefault="00B70734" w:rsidP="00344280">
      <w:pPr>
        <w:pStyle w:val="12"/>
        <w:ind w:left="910" w:right="364" w:hanging="273"/>
      </w:pPr>
      <w:r>
        <w:rPr>
          <w:rFonts w:hint="eastAsia"/>
        </w:rPr>
        <w:t>2</w:t>
      </w:r>
      <w:r w:rsidR="00344280">
        <w:t>) 제품의 품번 식별</w:t>
      </w:r>
      <w:r w:rsidR="00C81BB4">
        <w:rPr>
          <w:rFonts w:hint="eastAsia"/>
        </w:rPr>
        <w:t>에 있어</w:t>
      </w:r>
      <w:r w:rsidR="00344280">
        <w:t xml:space="preserve"> 중요한 경우 제품의 품번을 지침서의 일련번호 혹은 지침서 문서번호로 활용할 수 있다. 특히 고객이 품번을 지정한 경우 이를 활용하는 것도 무방하다.</w:t>
      </w:r>
      <w:r w:rsidR="009B1CEA">
        <w:rPr>
          <w:rFonts w:hint="eastAsia"/>
        </w:rPr>
        <w:t xml:space="preserve"> 이와 같은 원칙을 적용하는 문서는 다음과 같다.</w:t>
      </w:r>
    </w:p>
    <w:p w14:paraId="700DB7A1" w14:textId="0A76C41C" w:rsidR="009B1CEA" w:rsidRDefault="009B1CEA" w:rsidP="009B1CEA">
      <w:pPr>
        <w:pStyle w:val="--"/>
        <w:ind w:left="1092" w:right="637" w:hanging="182"/>
      </w:pPr>
      <w:r>
        <w:rPr>
          <w:rFonts w:hint="eastAsia"/>
        </w:rPr>
        <w:t>- 도면</w:t>
      </w:r>
      <w:r w:rsidR="00C81BB4">
        <w:rPr>
          <w:rFonts w:hint="eastAsia"/>
        </w:rPr>
        <w:t>,</w:t>
      </w:r>
      <w:r w:rsidR="000E05B9" w:rsidRPr="000E05B9">
        <w:rPr>
          <w:rFonts w:hint="eastAsia"/>
        </w:rPr>
        <w:t xml:space="preserve"> </w:t>
      </w:r>
      <w:r w:rsidR="000E05B9">
        <w:rPr>
          <w:rFonts w:hint="eastAsia"/>
        </w:rPr>
        <w:t>시방서 등과 같은 제품 표준</w:t>
      </w:r>
    </w:p>
    <w:p w14:paraId="412EE35E" w14:textId="69A4070E" w:rsidR="009B1CEA" w:rsidRDefault="009B1CEA" w:rsidP="009B1CEA">
      <w:pPr>
        <w:pStyle w:val="--"/>
        <w:ind w:left="1092" w:right="637" w:hanging="182"/>
      </w:pPr>
      <w:r>
        <w:rPr>
          <w:rFonts w:hint="eastAsia"/>
        </w:rPr>
        <w:t xml:space="preserve">- 관리계획서, </w:t>
      </w:r>
      <w:r w:rsidR="000E05B9">
        <w:rPr>
          <w:rFonts w:hint="eastAsia"/>
        </w:rPr>
        <w:t>지침서, 검사표준, 작업표준 중 품번을 식별 번호로 사용하는 것이 효율적인 경우</w:t>
      </w:r>
    </w:p>
    <w:p w14:paraId="36837AA0" w14:textId="77777777" w:rsidR="00B70734" w:rsidRDefault="00B70734" w:rsidP="00B70734">
      <w:pPr>
        <w:pStyle w:val="12"/>
        <w:ind w:left="910" w:right="364" w:hanging="273"/>
      </w:pPr>
    </w:p>
    <w:p w14:paraId="286A205E" w14:textId="582E0113" w:rsidR="00344280" w:rsidRDefault="00E00B64" w:rsidP="00E00B64">
      <w:pPr>
        <w:pStyle w:val="11"/>
        <w:ind w:left="273"/>
      </w:pPr>
      <w:r>
        <w:rPr>
          <w:rFonts w:hint="eastAsia"/>
        </w:rPr>
        <w:t xml:space="preserve">4.4 </w:t>
      </w:r>
      <w:r>
        <w:t>양식</w:t>
      </w:r>
      <w:r>
        <w:rPr>
          <w:rFonts w:hint="eastAsia"/>
        </w:rPr>
        <w:t xml:space="preserve"> 번호</w:t>
      </w:r>
    </w:p>
    <w:p w14:paraId="1D3A6EC4" w14:textId="503CFF76" w:rsidR="00E00B64" w:rsidRDefault="008E4008" w:rsidP="00344280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C56C89">
        <w:rPr>
          <w:rFonts w:hint="eastAsia"/>
        </w:rPr>
        <w:t>절차서 등 표준 문서에서 기록을 작성하는 양식을 지정할 필요가 있는 경우 해당 절차를 작성(제정)</w:t>
      </w:r>
      <w:r w:rsidR="006E4DEA">
        <w:rPr>
          <w:rFonts w:hint="eastAsia"/>
        </w:rPr>
        <w:t>하는 부서에서 표준 양식을 작성하여 지정한다.</w:t>
      </w:r>
    </w:p>
    <w:p w14:paraId="4A11A856" w14:textId="106D69FD" w:rsidR="006E4DEA" w:rsidRPr="00D33404" w:rsidRDefault="006E4DEA" w:rsidP="00344280">
      <w:pPr>
        <w:pStyle w:val="12"/>
        <w:ind w:left="910" w:right="364" w:hanging="273"/>
      </w:pPr>
      <w:r>
        <w:rPr>
          <w:rFonts w:hint="eastAsia"/>
        </w:rPr>
        <w:t>2) 양식</w:t>
      </w:r>
      <w:r w:rsidR="00D62D59">
        <w:rPr>
          <w:rFonts w:hint="eastAsia"/>
        </w:rPr>
        <w:t xml:space="preserve"> 번호는 </w:t>
      </w:r>
      <w:r w:rsidR="007130C2">
        <w:t>문서버로</w:t>
      </w:r>
      <w:r w:rsidR="007130C2">
        <w:rPr>
          <w:rFonts w:hint="eastAsia"/>
        </w:rPr>
        <w:t xml:space="preserve"> </w:t>
      </w:r>
      <w:r w:rsidR="00D33404">
        <w:t>뒤에</w:t>
      </w:r>
      <w:r w:rsidR="00D33404">
        <w:rPr>
          <w:rFonts w:hint="eastAsia"/>
        </w:rPr>
        <w:t xml:space="preserve"> </w:t>
      </w:r>
      <w:r w:rsidR="00D62D59">
        <w:rPr>
          <w:rFonts w:hint="eastAsia"/>
        </w:rPr>
        <w:t>지정한 양식의 일련번호를 2자리</w:t>
      </w:r>
      <w:r w:rsidR="00D33404">
        <w:t>를</w:t>
      </w:r>
      <w:r w:rsidR="00D33404">
        <w:rPr>
          <w:rFonts w:hint="eastAsia"/>
        </w:rPr>
        <w:t xml:space="preserve"> </w:t>
      </w:r>
      <w:r w:rsidR="00D33404">
        <w:t>추가하여</w:t>
      </w:r>
      <w:r w:rsidR="00D33404">
        <w:rPr>
          <w:rFonts w:hint="eastAsia"/>
        </w:rPr>
        <w:t xml:space="preserve"> </w:t>
      </w:r>
      <w:r w:rsidR="00D33404">
        <w:t>부여한다</w:t>
      </w:r>
      <w:r w:rsidR="00D33404">
        <w:rPr>
          <w:rFonts w:hint="eastAsia"/>
        </w:rPr>
        <w:t>.</w:t>
      </w:r>
    </w:p>
    <w:p w14:paraId="079A14B3" w14:textId="355FBC15" w:rsidR="00D62D59" w:rsidRDefault="007130C2" w:rsidP="00D62D59">
      <w:pPr>
        <w:pStyle w:val="--"/>
        <w:ind w:left="1165" w:right="637" w:hanging="255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XX-</w:t>
      </w:r>
      <w:r w:rsidR="00A262FE" w:rsidRPr="00B31970">
        <w:rPr>
          <w:b/>
          <w:bCs/>
          <w:sz w:val="28"/>
          <w:szCs w:val="28"/>
        </w:rPr>
        <w:t>①①-②③③</w:t>
      </w:r>
      <w:r w:rsidR="00A262FE">
        <w:rPr>
          <w:rFonts w:hint="eastAsia"/>
          <w:b/>
          <w:bCs/>
          <w:sz w:val="28"/>
          <w:szCs w:val="28"/>
        </w:rPr>
        <w:t>-</w:t>
      </w:r>
      <w:r w:rsidR="00A262FE" w:rsidRPr="005D06F8">
        <w:rPr>
          <w:rFonts w:eastAsiaTheme="minorHAnsi"/>
          <w:b/>
          <w:bCs/>
          <w:color w:val="0070C0"/>
          <w:sz w:val="28"/>
          <w:szCs w:val="28"/>
        </w:rPr>
        <w:t>④④</w:t>
      </w:r>
    </w:p>
    <w:p w14:paraId="2BD9F822" w14:textId="3CEEB57C" w:rsidR="00A262FE" w:rsidRPr="00A262FE" w:rsidRDefault="00A262FE" w:rsidP="00A262FE">
      <w:pPr>
        <w:pStyle w:val="--"/>
        <w:ind w:left="1092" w:right="637" w:hanging="182"/>
      </w:pPr>
      <w:r w:rsidRPr="00A262FE">
        <w:rPr>
          <w:rFonts w:hint="eastAsia"/>
        </w:rPr>
        <w:t>④</w:t>
      </w:r>
      <w:proofErr w:type="gramStart"/>
      <w:r w:rsidRPr="00A262FE">
        <w:rPr>
          <w:rFonts w:hint="eastAsia"/>
        </w:rPr>
        <w:t>④</w:t>
      </w:r>
      <w:r w:rsidR="005D06F8">
        <w:rPr>
          <w:rFonts w:hint="eastAsia"/>
        </w:rPr>
        <w:t xml:space="preserve"> ;</w:t>
      </w:r>
      <w:proofErr w:type="gramEnd"/>
      <w:r w:rsidR="005D06F8">
        <w:rPr>
          <w:rFonts w:hint="eastAsia"/>
        </w:rPr>
        <w:t xml:space="preserve"> 해당 문서내 양식의 일련번호</w:t>
      </w:r>
    </w:p>
    <w:p w14:paraId="4841603F" w14:textId="1E990468" w:rsidR="00E00B64" w:rsidRDefault="005D06F8" w:rsidP="00344280">
      <w:pPr>
        <w:pStyle w:val="12"/>
        <w:ind w:left="910" w:right="364" w:hanging="273"/>
      </w:pPr>
      <w:r>
        <w:rPr>
          <w:rFonts w:hint="eastAsia"/>
        </w:rPr>
        <w:t>3) ERP, MES 등 전산 시스템에</w:t>
      </w:r>
      <w:r w:rsidR="00762E26">
        <w:rPr>
          <w:rFonts w:hint="eastAsia"/>
        </w:rPr>
        <w:t>서</w:t>
      </w:r>
      <w:r>
        <w:rPr>
          <w:rFonts w:hint="eastAsia"/>
        </w:rPr>
        <w:t xml:space="preserve"> </w:t>
      </w:r>
      <w:r w:rsidR="00762E26">
        <w:rPr>
          <w:rFonts w:hint="eastAsia"/>
        </w:rPr>
        <w:t xml:space="preserve">자체적으로 id를 부여하는 </w:t>
      </w:r>
      <w:r>
        <w:rPr>
          <w:rFonts w:hint="eastAsia"/>
        </w:rPr>
        <w:t>기록</w:t>
      </w:r>
      <w:r w:rsidR="00762E26">
        <w:rPr>
          <w:rFonts w:hint="eastAsia"/>
        </w:rPr>
        <w:t>은</w:t>
      </w:r>
      <w:r>
        <w:rPr>
          <w:rFonts w:hint="eastAsia"/>
        </w:rPr>
        <w:t xml:space="preserve"> 양식번호를 </w:t>
      </w:r>
      <w:r w:rsidR="0020576D">
        <w:rPr>
          <w:rFonts w:hint="eastAsia"/>
        </w:rPr>
        <w:t>부여하지 않아도 된다.</w:t>
      </w:r>
    </w:p>
    <w:p w14:paraId="3E934248" w14:textId="77777777" w:rsidR="005D06F8" w:rsidRDefault="005D06F8" w:rsidP="00344280">
      <w:pPr>
        <w:pStyle w:val="12"/>
        <w:ind w:left="910" w:right="364" w:hanging="273"/>
      </w:pPr>
    </w:p>
    <w:p w14:paraId="5BD7D478" w14:textId="649B466C" w:rsidR="009416FB" w:rsidRDefault="009416FB" w:rsidP="009416FB">
      <w:pPr>
        <w:pStyle w:val="11"/>
        <w:ind w:left="273"/>
      </w:pPr>
      <w:r>
        <w:rPr>
          <w:rFonts w:hint="eastAsia"/>
        </w:rPr>
        <w:t xml:space="preserve">4.5 </w:t>
      </w:r>
      <w:r>
        <w:t>외부</w:t>
      </w:r>
      <w:r>
        <w:rPr>
          <w:rFonts w:hint="eastAsia"/>
        </w:rPr>
        <w:t xml:space="preserve"> 출처 문서의 기획</w:t>
      </w:r>
    </w:p>
    <w:p w14:paraId="0FB50A36" w14:textId="19B3AC4B" w:rsidR="009416FB" w:rsidRDefault="009416FB" w:rsidP="009416FB">
      <w:pPr>
        <w:pStyle w:val="12"/>
        <w:ind w:left="910" w:right="364" w:hanging="273"/>
      </w:pPr>
      <w:r>
        <w:rPr>
          <w:rFonts w:hint="eastAsia"/>
        </w:rPr>
        <w:t>1</w:t>
      </w:r>
      <w:r>
        <w:t>) 국제표준, 국가표준, 고객기술표준</w:t>
      </w:r>
      <w:r w:rsidR="00B70734">
        <w:rPr>
          <w:rFonts w:hint="eastAsia"/>
        </w:rPr>
        <w:t>(CSR)</w:t>
      </w:r>
      <w:r>
        <w:t xml:space="preserve">, 설비 제작사의 기술표준, 원료의 기술표준 등은 </w:t>
      </w:r>
      <w:r>
        <w:rPr>
          <w:rFonts w:hint="eastAsia"/>
        </w:rPr>
        <w:t xml:space="preserve">특별한 이유가 없는 한 </w:t>
      </w:r>
      <w:r>
        <w:t xml:space="preserve">부여된 번호를 </w:t>
      </w:r>
      <w:r>
        <w:rPr>
          <w:rFonts w:hint="eastAsia"/>
        </w:rPr>
        <w:t>그대로 사용한다</w:t>
      </w:r>
      <w:r>
        <w:t>. 이러한 표준은 지침서로 분류한다.</w:t>
      </w:r>
    </w:p>
    <w:p w14:paraId="2B358E7C" w14:textId="6499A5E1" w:rsidR="009416FB" w:rsidRDefault="00DC21CC" w:rsidP="00344280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DC21CC">
        <w:t>특히 환경, 안전보건, 부패방지 경영시스템과 관련하여 법적 요구사항 외에 '준수 의무 사항(협약, 계약적 요구 등)'도 외부 출처 문서에 포함하여 관리한다.</w:t>
      </w:r>
      <w:r>
        <w:rPr>
          <w:rFonts w:hint="eastAsia"/>
        </w:rPr>
        <w:t xml:space="preserve"> </w:t>
      </w:r>
      <w:r>
        <w:t>이와</w:t>
      </w:r>
      <w:r>
        <w:rPr>
          <w:rFonts w:hint="eastAsia"/>
        </w:rPr>
        <w:t xml:space="preserve"> 관련하여 각 경영시스템 절차에서 준수 평가에 관하여 규정한다.</w:t>
      </w:r>
    </w:p>
    <w:p w14:paraId="2668D298" w14:textId="77777777" w:rsidR="008F694F" w:rsidRDefault="008F694F" w:rsidP="008F694F">
      <w:pPr>
        <w:pStyle w:val="12"/>
        <w:ind w:left="910" w:right="364" w:hanging="273"/>
      </w:pPr>
    </w:p>
    <w:p w14:paraId="40417679" w14:textId="0BED3722" w:rsidR="008F694F" w:rsidRDefault="008F694F" w:rsidP="008F694F">
      <w:pPr>
        <w:pStyle w:val="11"/>
        <w:ind w:left="273"/>
      </w:pPr>
      <w:r>
        <w:rPr>
          <w:rFonts w:hint="eastAsia"/>
        </w:rPr>
        <w:t xml:space="preserve">4.6 </w:t>
      </w:r>
      <w:r>
        <w:t>[IATF 16949] 고객 엔지니어링 표준/사양의 검토</w:t>
      </w:r>
    </w:p>
    <w:p w14:paraId="601B39D0" w14:textId="70796E7A" w:rsidR="008F694F" w:rsidRDefault="008F694F" w:rsidP="008F694F">
      <w:pPr>
        <w:pStyle w:val="12"/>
        <w:ind w:left="910" w:right="364" w:hanging="273"/>
      </w:pPr>
      <w:r>
        <w:rPr>
          <w:rFonts w:hint="eastAsia"/>
        </w:rPr>
        <w:t>1) 고객의</w:t>
      </w:r>
      <w:r>
        <w:t xml:space="preserve"> 엔지니어링 표준/사양 및 그 변경 사항은 접수된 시점으로부터 근무일 기준 10일(10 working days) 이내에 검토되어야 한다.</w:t>
      </w:r>
    </w:p>
    <w:p w14:paraId="6A15911F" w14:textId="3D74878A" w:rsidR="008F694F" w:rsidRPr="008F694F" w:rsidRDefault="008F694F" w:rsidP="00C94408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AD7FC0">
        <w:t xml:space="preserve">고객 엔지니어링 표준/사양의 </w:t>
      </w:r>
      <w:r>
        <w:rPr>
          <w:rFonts w:hint="eastAsia"/>
        </w:rPr>
        <w:t>검토</w:t>
      </w:r>
      <w:r>
        <w:t xml:space="preserve"> 결과(생산 가능성, 원가/납기 영향 등)는 기록으로 유지하며, 필요 시 PPAP(양산부품승인절차)를 갱신한다.</w:t>
      </w:r>
    </w:p>
    <w:p w14:paraId="2D2071FC" w14:textId="77777777" w:rsidR="00B70734" w:rsidRPr="00B70734" w:rsidRDefault="00B70734" w:rsidP="00344280">
      <w:pPr>
        <w:pStyle w:val="12"/>
        <w:ind w:left="910" w:right="364" w:hanging="273"/>
      </w:pPr>
    </w:p>
    <w:p w14:paraId="016CF87A" w14:textId="5C5D14CB" w:rsidR="0061664C" w:rsidRDefault="0061664C" w:rsidP="0061664C">
      <w:pPr>
        <w:pStyle w:val="10"/>
      </w:pPr>
      <w:r>
        <w:rPr>
          <w:rFonts w:hint="eastAsia"/>
        </w:rPr>
        <w:t xml:space="preserve">5. </w:t>
      </w:r>
      <w:r w:rsidR="006E2ED5">
        <w:rPr>
          <w:rFonts w:hint="eastAsia"/>
        </w:rPr>
        <w:t xml:space="preserve">(Do) </w:t>
      </w:r>
      <w:r>
        <w:rPr>
          <w:rFonts w:hint="eastAsia"/>
        </w:rPr>
        <w:t>문서관리</w:t>
      </w:r>
    </w:p>
    <w:p w14:paraId="0A688AF9" w14:textId="34367258" w:rsidR="00344280" w:rsidRDefault="0061664C" w:rsidP="00344280">
      <w:pPr>
        <w:pStyle w:val="11"/>
        <w:ind w:left="273"/>
      </w:pPr>
      <w:r>
        <w:rPr>
          <w:rFonts w:hint="eastAsia"/>
        </w:rPr>
        <w:t>5.1</w:t>
      </w:r>
      <w:r w:rsidR="00344280">
        <w:t xml:space="preserve"> 문서의 제정</w:t>
      </w:r>
    </w:p>
    <w:p w14:paraId="67A8173F" w14:textId="5D39DCB4" w:rsidR="00344280" w:rsidRDefault="00344280" w:rsidP="00344280">
      <w:pPr>
        <w:pStyle w:val="12"/>
        <w:ind w:left="910" w:right="364" w:hanging="273"/>
      </w:pPr>
      <w:r>
        <w:t xml:space="preserve">1) 문서는 해당 업무의 </w:t>
      </w:r>
      <w:r w:rsidR="00BC150A">
        <w:rPr>
          <w:rFonts w:hint="eastAsia"/>
        </w:rPr>
        <w:t xml:space="preserve">책임과 권한이 있는 </w:t>
      </w:r>
      <w:r>
        <w:t>부서에서 작성</w:t>
      </w:r>
      <w:r w:rsidR="00BC150A">
        <w:rPr>
          <w:rFonts w:hint="eastAsia"/>
        </w:rPr>
        <w:t>(제정)</w:t>
      </w:r>
      <w:r>
        <w:t>하여 대표이사의 승인을 받아 품질</w:t>
      </w:r>
      <w:r w:rsidR="000E05B9">
        <w:rPr>
          <w:rFonts w:hint="eastAsia"/>
        </w:rPr>
        <w:t>부서</w:t>
      </w:r>
      <w:r>
        <w:t xml:space="preserve">에서 </w:t>
      </w:r>
      <w:r w:rsidR="00BC150A">
        <w:rPr>
          <w:rFonts w:hint="eastAsia"/>
        </w:rPr>
        <w:t>제출한다</w:t>
      </w:r>
      <w:r>
        <w:t>.</w:t>
      </w:r>
      <w:r w:rsidR="00BC150A">
        <w:rPr>
          <w:rFonts w:hint="eastAsia"/>
        </w:rPr>
        <w:t xml:space="preserve"> 이때 문서번호, 분류 등은 이 절차서를 따르며, 일련번호는 품질부서에서 </w:t>
      </w:r>
      <w:r w:rsidR="005715D7">
        <w:rPr>
          <w:rFonts w:hint="eastAsia"/>
        </w:rPr>
        <w:t>부여</w:t>
      </w:r>
      <w:r w:rsidR="00FE3C71">
        <w:rPr>
          <w:rFonts w:hint="eastAsia"/>
        </w:rPr>
        <w:t>한</w:t>
      </w:r>
      <w:r w:rsidR="005715D7">
        <w:rPr>
          <w:rFonts w:hint="eastAsia"/>
        </w:rPr>
        <w:t>다</w:t>
      </w:r>
      <w:r w:rsidR="00BC150A">
        <w:rPr>
          <w:rFonts w:hint="eastAsia"/>
        </w:rPr>
        <w:t>.</w:t>
      </w:r>
    </w:p>
    <w:p w14:paraId="5D0BC4FB" w14:textId="37D8E24A" w:rsidR="00344FA9" w:rsidRDefault="00344FA9" w:rsidP="00344FA9">
      <w:pPr>
        <w:pStyle w:val="12"/>
        <w:ind w:left="910" w:right="364" w:hanging="273"/>
      </w:pPr>
      <w:r>
        <w:rPr>
          <w:rFonts w:hint="eastAsia"/>
        </w:rPr>
        <w:lastRenderedPageBreak/>
        <w:t>2</w:t>
      </w:r>
      <w:r>
        <w:t>) 문서</w:t>
      </w:r>
      <w:r w:rsidR="00A575F7">
        <w:rPr>
          <w:rFonts w:hint="eastAsia"/>
        </w:rPr>
        <w:t xml:space="preserve">를 제정(작성)할 때는 </w:t>
      </w:r>
      <w:r w:rsidR="00AF4965">
        <w:rPr>
          <w:rFonts w:hint="eastAsia"/>
        </w:rPr>
        <w:t xml:space="preserve">반드시 </w:t>
      </w:r>
      <w:r>
        <w:t xml:space="preserve">제목, 문서번호, 개정일자, 개정번호, </w:t>
      </w:r>
      <w:r w:rsidR="00F74CBA">
        <w:rPr>
          <w:rFonts w:hint="eastAsia"/>
        </w:rPr>
        <w:t xml:space="preserve">보안등급 </w:t>
      </w:r>
      <w:r>
        <w:t>등</w:t>
      </w:r>
      <w:r w:rsidR="00AF4965">
        <w:rPr>
          <w:rFonts w:hint="eastAsia"/>
        </w:rPr>
        <w:t>을 알 수 있도록 해야</w:t>
      </w:r>
      <w:r w:rsidR="00703E52">
        <w:rPr>
          <w:rFonts w:hint="eastAsia"/>
        </w:rPr>
        <w:t xml:space="preserve"> </w:t>
      </w:r>
      <w:r w:rsidR="00AF4965">
        <w:rPr>
          <w:rFonts w:hint="eastAsia"/>
        </w:rPr>
        <w:t xml:space="preserve">하며 </w:t>
      </w:r>
      <w:r>
        <w:t>사내</w:t>
      </w:r>
      <w:r w:rsidR="00422415">
        <w:rPr>
          <w:rFonts w:hint="eastAsia"/>
        </w:rPr>
        <w:t>/</w:t>
      </w:r>
      <w:r w:rsidR="00AF4965">
        <w:rPr>
          <w:rFonts w:hint="eastAsia"/>
        </w:rPr>
        <w:t xml:space="preserve">외 모든 이해관계자가 분명하게 </w:t>
      </w:r>
      <w:r>
        <w:t xml:space="preserve">인지할 수 있는 </w:t>
      </w:r>
      <w:proofErr w:type="spellStart"/>
      <w:r>
        <w:t>가독력을</w:t>
      </w:r>
      <w:proofErr w:type="spellEnd"/>
      <w:r>
        <w:t xml:space="preserve"> 유지하여야 한다.</w:t>
      </w:r>
      <w:r w:rsidR="00422415">
        <w:br/>
      </w:r>
      <w:r w:rsidR="00422415">
        <w:rPr>
          <w:rFonts w:hint="eastAsia"/>
        </w:rPr>
        <w:t>(보안 등급 표시 대상과 방식은 정보보호 경영시스템에서 규정한다)</w:t>
      </w:r>
    </w:p>
    <w:p w14:paraId="712A57B1" w14:textId="22DBB93F" w:rsidR="00AF516C" w:rsidRDefault="00AF516C" w:rsidP="00AF516C">
      <w:pPr>
        <w:pStyle w:val="12"/>
        <w:ind w:left="910" w:right="364" w:hanging="273"/>
      </w:pPr>
      <w:r>
        <w:rPr>
          <w:rFonts w:hint="eastAsia"/>
        </w:rPr>
        <w:t>3</w:t>
      </w:r>
      <w:r>
        <w:t>) 문서의 형식은 사내에서 일반적으로 사용하는 OA프로그램을 이용하여 작성하고 그 보관 형태는 컴퓨터용 파일을 기본으로 하나, 회사의 홈페이나 ERP 등에 등록하여 활용할 수 있다.</w:t>
      </w:r>
    </w:p>
    <w:p w14:paraId="74B07815" w14:textId="588E76D8" w:rsidR="00E52F49" w:rsidRDefault="00AF516C" w:rsidP="00344280">
      <w:pPr>
        <w:pStyle w:val="12"/>
        <w:ind w:left="910" w:right="364" w:hanging="273"/>
      </w:pPr>
      <w:r>
        <w:rPr>
          <w:rFonts w:hint="eastAsia"/>
        </w:rPr>
        <w:t>4</w:t>
      </w:r>
      <w:r w:rsidR="00344280">
        <w:t xml:space="preserve">) 품질부서에서는 </w:t>
      </w:r>
      <w:r w:rsidR="00B97BC5">
        <w:rPr>
          <w:rFonts w:hint="eastAsia"/>
        </w:rPr>
        <w:t xml:space="preserve">사내에서 </w:t>
      </w:r>
      <w:r w:rsidR="00344280">
        <w:t xml:space="preserve">제정된 문서를 취합하여 최소한 1개 이상의 인쇄 혹은 제본된 상태로 관리한다. 이때 인쇄 혹은 제본된 내용은 </w:t>
      </w:r>
      <w:proofErr w:type="spellStart"/>
      <w:r w:rsidR="00344280">
        <w:t>최신본</w:t>
      </w:r>
      <w:proofErr w:type="spellEnd"/>
      <w:r w:rsidR="00344280">
        <w:t xml:space="preserve"> 상태여야 </w:t>
      </w:r>
      <w:r w:rsidR="00E52F49">
        <w:rPr>
          <w:rFonts w:hint="eastAsia"/>
        </w:rPr>
        <w:t>한다.</w:t>
      </w:r>
    </w:p>
    <w:p w14:paraId="6743B5F4" w14:textId="7197B1CE" w:rsidR="00344280" w:rsidRDefault="00AF516C" w:rsidP="00344280">
      <w:pPr>
        <w:pStyle w:val="12"/>
        <w:ind w:left="910" w:right="364" w:hanging="273"/>
      </w:pPr>
      <w:r>
        <w:rPr>
          <w:rFonts w:hint="eastAsia"/>
        </w:rPr>
        <w:t>5</w:t>
      </w:r>
      <w:r w:rsidR="00344280">
        <w:t xml:space="preserve">) 문서는 그 </w:t>
      </w:r>
      <w:proofErr w:type="spellStart"/>
      <w:r w:rsidR="00344280">
        <w:t>최신본</w:t>
      </w:r>
      <w:proofErr w:type="spellEnd"/>
      <w:r w:rsidR="00344280">
        <w:t xml:space="preserve"> 상태를 알 수 있도록 최신 개정번호를 포함하는 전체 목록을 작성</w:t>
      </w:r>
      <w:r w:rsidR="008C0098">
        <w:rPr>
          <w:rFonts w:hint="eastAsia"/>
        </w:rPr>
        <w:t>하여 함께 제본 혹은 바인딩한다</w:t>
      </w:r>
      <w:r w:rsidR="00344280">
        <w:t>.</w:t>
      </w:r>
    </w:p>
    <w:p w14:paraId="1894CE0D" w14:textId="77777777" w:rsidR="00146B7C" w:rsidRDefault="00146B7C" w:rsidP="00344280">
      <w:pPr>
        <w:pStyle w:val="12"/>
        <w:ind w:left="910" w:right="364" w:hanging="273"/>
      </w:pPr>
    </w:p>
    <w:p w14:paraId="4114D5AA" w14:textId="52359857" w:rsidR="00344FA9" w:rsidRPr="008C0098" w:rsidRDefault="00344FA9" w:rsidP="00344FA9">
      <w:pPr>
        <w:pStyle w:val="11"/>
        <w:ind w:left="273"/>
      </w:pPr>
      <w:r>
        <w:rPr>
          <w:rFonts w:hint="eastAsia"/>
        </w:rPr>
        <w:t>5.2 문서의 개정</w:t>
      </w:r>
      <w:r w:rsidR="007758E7">
        <w:rPr>
          <w:rFonts w:hint="eastAsia"/>
        </w:rPr>
        <w:t>과 폐기</w:t>
      </w:r>
    </w:p>
    <w:p w14:paraId="2BA84987" w14:textId="13F9924D" w:rsidR="00344280" w:rsidRDefault="00344FA9" w:rsidP="00344280">
      <w:pPr>
        <w:pStyle w:val="12"/>
        <w:ind w:left="910" w:right="364" w:hanging="273"/>
      </w:pPr>
      <w:r>
        <w:rPr>
          <w:rFonts w:hint="eastAsia"/>
        </w:rPr>
        <w:t>1</w:t>
      </w:r>
      <w:r w:rsidR="00344280">
        <w:t xml:space="preserve">) 문서는 </w:t>
      </w:r>
      <w:r w:rsidR="00703E52">
        <w:rPr>
          <w:rFonts w:hint="eastAsia"/>
        </w:rPr>
        <w:t>개정될 수 있으며,</w:t>
      </w:r>
      <w:r w:rsidR="000F09B4">
        <w:rPr>
          <w:rFonts w:hint="eastAsia"/>
        </w:rPr>
        <w:t xml:space="preserve"> </w:t>
      </w:r>
      <w:r w:rsidR="00344280">
        <w:t xml:space="preserve">다음과 같은 </w:t>
      </w:r>
      <w:r w:rsidR="000F09B4">
        <w:rPr>
          <w:rFonts w:hint="eastAsia"/>
        </w:rPr>
        <w:t>개정 사유</w:t>
      </w:r>
      <w:r w:rsidR="00344280">
        <w:t xml:space="preserve"> 발생</w:t>
      </w:r>
      <w:r w:rsidR="000F09B4">
        <w:rPr>
          <w:rFonts w:hint="eastAsia"/>
        </w:rPr>
        <w:t xml:space="preserve"> </w:t>
      </w:r>
      <w:r w:rsidR="00344280">
        <w:t>시 그 내용을 반영하여 신속하게 개정하여야 한다.</w:t>
      </w:r>
    </w:p>
    <w:p w14:paraId="72198B7E" w14:textId="77777777" w:rsidR="00344280" w:rsidRDefault="00344280" w:rsidP="00344280">
      <w:pPr>
        <w:pStyle w:val="--"/>
        <w:ind w:left="1092" w:right="637" w:hanging="182"/>
      </w:pPr>
      <w:r>
        <w:t xml:space="preserve">- 기반 규격(IATF 16949, ISO 9001 등)의 개정 </w:t>
      </w:r>
    </w:p>
    <w:p w14:paraId="59095D9A" w14:textId="77777777" w:rsidR="00344280" w:rsidRDefault="00344280" w:rsidP="00344280">
      <w:pPr>
        <w:pStyle w:val="--"/>
        <w:ind w:left="1092" w:right="637" w:hanging="182"/>
      </w:pPr>
      <w:r>
        <w:t>- 이해관계자의 요구사항의 변경</w:t>
      </w:r>
    </w:p>
    <w:p w14:paraId="5758CE76" w14:textId="77777777" w:rsidR="00344280" w:rsidRDefault="00344280" w:rsidP="00344280">
      <w:pPr>
        <w:pStyle w:val="--"/>
        <w:ind w:left="1092" w:right="637" w:hanging="182"/>
      </w:pPr>
      <w:r>
        <w:t>- 시정조치, 부적합 개선 등에 의한 개선 내역의 반영</w:t>
      </w:r>
    </w:p>
    <w:p w14:paraId="04F565D4" w14:textId="77777777" w:rsidR="00344280" w:rsidRDefault="00344280" w:rsidP="00344280">
      <w:pPr>
        <w:pStyle w:val="--"/>
        <w:ind w:left="1092" w:right="637" w:hanging="182"/>
      </w:pPr>
      <w:r>
        <w:t>- 기술적 사항에 대한 변경으로 인한 개정 필요</w:t>
      </w:r>
    </w:p>
    <w:p w14:paraId="376BDE5F" w14:textId="56027093" w:rsidR="001C3FA7" w:rsidRDefault="001C3FA7" w:rsidP="00344280">
      <w:pPr>
        <w:pStyle w:val="--"/>
        <w:ind w:left="1092" w:right="637" w:hanging="182"/>
      </w:pPr>
      <w:r>
        <w:rPr>
          <w:rFonts w:hint="eastAsia"/>
        </w:rPr>
        <w:t xml:space="preserve">- 조직 개편, 업무 분장의 변경 </w:t>
      </w:r>
    </w:p>
    <w:p w14:paraId="6BA250B8" w14:textId="537E92E7" w:rsidR="001C3FA7" w:rsidRDefault="00F405BF" w:rsidP="00344280">
      <w:pPr>
        <w:pStyle w:val="--"/>
        <w:ind w:left="1092" w:right="637" w:hanging="182"/>
      </w:pPr>
      <w:r>
        <w:rPr>
          <w:rFonts w:hint="eastAsia"/>
        </w:rPr>
        <w:t>- 기타 표준 절차의 변경</w:t>
      </w:r>
    </w:p>
    <w:p w14:paraId="04915F9A" w14:textId="5E947907" w:rsidR="00344280" w:rsidRDefault="004E0C12" w:rsidP="00344280">
      <w:pPr>
        <w:pStyle w:val="12"/>
        <w:ind w:left="910" w:right="364" w:hanging="273"/>
      </w:pPr>
      <w:r>
        <w:rPr>
          <w:rFonts w:hint="eastAsia"/>
        </w:rPr>
        <w:t>2</w:t>
      </w:r>
      <w:r w:rsidR="00344280">
        <w:t>) 문서의 개정 이력은 각 문서의 표지에 누적하여 기록한다. (만약 그 수가 많아지면 개정이력을 기록하는 표를 문서의 내용 시작부분 앞에 추가한다.)</w:t>
      </w:r>
    </w:p>
    <w:p w14:paraId="609206C1" w14:textId="77777777" w:rsidR="00774098" w:rsidRDefault="00774098" w:rsidP="00344280">
      <w:pPr>
        <w:pStyle w:val="12"/>
        <w:ind w:left="910" w:right="364" w:hanging="273"/>
      </w:pPr>
    </w:p>
    <w:p w14:paraId="0FBF107D" w14:textId="78EF493A" w:rsidR="00344280" w:rsidRDefault="002641BA" w:rsidP="00344280">
      <w:pPr>
        <w:pStyle w:val="11"/>
        <w:ind w:left="273"/>
      </w:pPr>
      <w:r>
        <w:rPr>
          <w:rFonts w:hint="eastAsia"/>
        </w:rPr>
        <w:t>5.3</w:t>
      </w:r>
      <w:r w:rsidR="00344280">
        <w:t xml:space="preserve"> 문서의 배포 및 관리</w:t>
      </w:r>
    </w:p>
    <w:p w14:paraId="2FE84927" w14:textId="002BD7BC" w:rsidR="00344280" w:rsidRDefault="00344280" w:rsidP="00344280">
      <w:pPr>
        <w:pStyle w:val="12"/>
        <w:ind w:left="910" w:right="364" w:hanging="273"/>
      </w:pPr>
      <w:r>
        <w:t xml:space="preserve">1) 문서 제정, 개정, 폐기 등 현황 관리를 위해 ‘({{DOC_PREFIX}}-QM-201-01) 문서관리 대장’에 문서목록을 작성하여 관리한다. </w:t>
      </w:r>
    </w:p>
    <w:p w14:paraId="50E9E292" w14:textId="484E05F0" w:rsidR="004E0C12" w:rsidRDefault="00A9715E" w:rsidP="004E0C12">
      <w:pPr>
        <w:pStyle w:val="12"/>
        <w:ind w:left="910" w:right="364" w:hanging="273"/>
      </w:pPr>
      <w:r>
        <w:rPr>
          <w:rFonts w:hint="eastAsia"/>
        </w:rPr>
        <w:t>2</w:t>
      </w:r>
      <w:r w:rsidR="004E0C12">
        <w:rPr>
          <w:rFonts w:hint="eastAsia"/>
        </w:rPr>
        <w:t xml:space="preserve">) 문서는 </w:t>
      </w:r>
      <w:proofErr w:type="spellStart"/>
      <w:r w:rsidR="004E0C12">
        <w:rPr>
          <w:rFonts w:hint="eastAsia"/>
        </w:rPr>
        <w:t>최신본</w:t>
      </w:r>
      <w:proofErr w:type="spellEnd"/>
      <w:r w:rsidR="004E0C12">
        <w:rPr>
          <w:rFonts w:hint="eastAsia"/>
        </w:rPr>
        <w:t xml:space="preserve"> 관리가 보</w:t>
      </w:r>
      <w:r w:rsidR="0070154F">
        <w:rPr>
          <w:rFonts w:hint="eastAsia"/>
        </w:rPr>
        <w:t>장</w:t>
      </w:r>
      <w:r w:rsidR="004E0C12">
        <w:rPr>
          <w:rFonts w:hint="eastAsia"/>
        </w:rPr>
        <w:t>되는 방법으로 전산화할 수 있다. 이를 통하여 스마트폰, 태블릿, PC, 웹 브라우저에서 열람할 수 있도록 배포할 수 있다. 다만 이때는 열람자가 임의 개정할 수 없는 상태로 배포해야 한다.</w:t>
      </w:r>
    </w:p>
    <w:p w14:paraId="47A72F20" w14:textId="78403B16" w:rsidR="00344280" w:rsidRDefault="00A9715E" w:rsidP="00344280">
      <w:pPr>
        <w:pStyle w:val="12"/>
        <w:ind w:left="910" w:right="364" w:hanging="273"/>
      </w:pPr>
      <w:r>
        <w:rPr>
          <w:rFonts w:hint="eastAsia"/>
        </w:rPr>
        <w:t>3</w:t>
      </w:r>
      <w:r w:rsidR="00344280">
        <w:t xml:space="preserve">) 문서가 전자적으로 보관될 경우 해킹, 오류 등으로 인한 손실을 방지할 수 있도록 별도로 저장하여야 한다. </w:t>
      </w:r>
    </w:p>
    <w:p w14:paraId="73C7B9F6" w14:textId="1F3B2555" w:rsidR="00344280" w:rsidRDefault="00A9715E" w:rsidP="00344280">
      <w:pPr>
        <w:pStyle w:val="12"/>
        <w:ind w:left="910" w:right="364" w:hanging="273"/>
      </w:pPr>
      <w:r>
        <w:rPr>
          <w:rFonts w:hint="eastAsia"/>
        </w:rPr>
        <w:t>4</w:t>
      </w:r>
      <w:r w:rsidR="00344280">
        <w:t xml:space="preserve">) 사내 모든 문서는 </w:t>
      </w:r>
      <w:r w:rsidR="002B2BC4">
        <w:t>사전에</w:t>
      </w:r>
      <w:r w:rsidR="002B2BC4">
        <w:rPr>
          <w:rFonts w:hint="eastAsia"/>
        </w:rPr>
        <w:t xml:space="preserve"> 승인된 </w:t>
      </w:r>
      <w:r w:rsidR="00344280">
        <w:t xml:space="preserve">특별한 이유 없이 사외에 배포하거나 직원이 개인적인 용도로 활용할 수 없다. </w:t>
      </w:r>
    </w:p>
    <w:p w14:paraId="393B54C1" w14:textId="216CED31" w:rsidR="001267B1" w:rsidRDefault="00A9715E" w:rsidP="00344280">
      <w:pPr>
        <w:pStyle w:val="12"/>
        <w:ind w:left="910" w:right="364" w:hanging="273"/>
      </w:pPr>
      <w:r>
        <w:rPr>
          <w:rFonts w:hint="eastAsia"/>
        </w:rPr>
        <w:lastRenderedPageBreak/>
        <w:t>5</w:t>
      </w:r>
      <w:r w:rsidR="00344280">
        <w:t xml:space="preserve">) </w:t>
      </w:r>
      <w:r w:rsidR="006D32A8">
        <w:rPr>
          <w:rFonts w:hint="eastAsia"/>
        </w:rPr>
        <w:t xml:space="preserve">[ISO 27001] </w:t>
      </w:r>
      <w:r w:rsidR="001267B1" w:rsidRPr="001267B1">
        <w:t xml:space="preserve">문서를 이메일 등 외부로 전송할 때는 승인된 절차를 따라야 하며, 중요 문서(대외비)는 암호화 조치 등을 통해 전송해야 한다. </w:t>
      </w:r>
    </w:p>
    <w:p w14:paraId="421D8345" w14:textId="12614907" w:rsidR="00344280" w:rsidRDefault="00A9715E" w:rsidP="00344280">
      <w:pPr>
        <w:pStyle w:val="12"/>
        <w:ind w:left="910" w:right="364" w:hanging="273"/>
      </w:pPr>
      <w:r>
        <w:rPr>
          <w:rFonts w:hint="eastAsia"/>
        </w:rPr>
        <w:t>6</w:t>
      </w:r>
      <w:r w:rsidR="00344280">
        <w:t>) 문서는 의도치 않은 변형으로 보호될 수 있도록 파일의 원본은 품질부서에서만 관리하고 품질부서는 본 절차에 따라 손실을 방지하도록 관리한다.</w:t>
      </w:r>
    </w:p>
    <w:p w14:paraId="47B123D2" w14:textId="5E06B78B" w:rsidR="002B2BC4" w:rsidRDefault="002B2BC4" w:rsidP="00344280">
      <w:pPr>
        <w:pStyle w:val="12"/>
        <w:ind w:left="910" w:right="364" w:hanging="273"/>
      </w:pPr>
      <w:r>
        <w:rPr>
          <w:rFonts w:hint="eastAsia"/>
        </w:rPr>
        <w:t>7) [</w:t>
      </w:r>
      <w:r w:rsidRPr="002B2BC4">
        <w:t>ISO 14001/45001</w:t>
      </w:r>
      <w:r>
        <w:rPr>
          <w:rFonts w:hint="eastAsia"/>
        </w:rPr>
        <w:t xml:space="preserve">] </w:t>
      </w:r>
      <w:r w:rsidRPr="002B2BC4">
        <w:t xml:space="preserve">안전보건 및 환경 관리를 위해 사내에서 작업하는 외부 계약자(공사업체 등)에게 관련된 비상 대응 절차 및 안전 수칙 문서를 배포하고 교육해야 한다. </w:t>
      </w:r>
    </w:p>
    <w:p w14:paraId="0141D1BA" w14:textId="77777777" w:rsidR="00344280" w:rsidRDefault="00344280" w:rsidP="00344280">
      <w:pPr>
        <w:pStyle w:val="12"/>
        <w:ind w:left="910" w:right="364" w:hanging="273"/>
      </w:pPr>
    </w:p>
    <w:p w14:paraId="55177003" w14:textId="2C8A61DC" w:rsidR="00344280" w:rsidRDefault="002641BA" w:rsidP="00344280">
      <w:pPr>
        <w:pStyle w:val="11"/>
        <w:ind w:left="273"/>
      </w:pPr>
      <w:r>
        <w:rPr>
          <w:rFonts w:hint="eastAsia"/>
        </w:rPr>
        <w:t>5.4</w:t>
      </w:r>
      <w:r w:rsidR="00344280">
        <w:t xml:space="preserve"> 법령관리</w:t>
      </w:r>
    </w:p>
    <w:p w14:paraId="7F30F9B4" w14:textId="77777777" w:rsidR="00344280" w:rsidRDefault="00344280" w:rsidP="00344280">
      <w:pPr>
        <w:pStyle w:val="12"/>
        <w:ind w:left="910" w:right="364" w:hanging="273"/>
      </w:pPr>
      <w:r>
        <w:t>1) 경영시스템과 관련된 법령에 관한 관리를 요구하는 경우 주관부서장이 법령관리대장에 이를 작성하여 관리한다.</w:t>
      </w:r>
    </w:p>
    <w:p w14:paraId="14E87929" w14:textId="77777777" w:rsidR="00344280" w:rsidRDefault="00344280" w:rsidP="00344280">
      <w:pPr>
        <w:pStyle w:val="12"/>
        <w:ind w:left="910" w:right="364" w:hanging="273"/>
      </w:pPr>
      <w:r>
        <w:t>2) 환경 경영시스템, 안전보건 경영시스템 등에서 법령에 대한 별도의 요구사항이 있는 경우 이 절차에 우선하여 적용한다.</w:t>
      </w:r>
    </w:p>
    <w:p w14:paraId="5E93C3D8" w14:textId="77777777" w:rsidR="00ED0627" w:rsidRDefault="00ED0627" w:rsidP="00344280">
      <w:pPr>
        <w:pStyle w:val="12"/>
        <w:ind w:left="910" w:right="364" w:hanging="273"/>
      </w:pPr>
    </w:p>
    <w:p w14:paraId="561188E0" w14:textId="7B9B27D2" w:rsidR="00344280" w:rsidRDefault="00E025A1" w:rsidP="00344280">
      <w:pPr>
        <w:pStyle w:val="10"/>
      </w:pPr>
      <w:r>
        <w:rPr>
          <w:rFonts w:hint="eastAsia"/>
        </w:rPr>
        <w:t>6</w:t>
      </w:r>
      <w:r w:rsidR="00344280">
        <w:t xml:space="preserve">. </w:t>
      </w:r>
      <w:r w:rsidR="00AA24FA">
        <w:rPr>
          <w:rFonts w:hint="eastAsia"/>
        </w:rPr>
        <w:t xml:space="preserve">(Check) </w:t>
      </w:r>
      <w:r w:rsidR="00711994">
        <w:t>문서의</w:t>
      </w:r>
      <w:r w:rsidR="00711994">
        <w:rPr>
          <w:rFonts w:hint="eastAsia"/>
        </w:rPr>
        <w:t xml:space="preserve"> 검토 및 점검</w:t>
      </w:r>
    </w:p>
    <w:p w14:paraId="1823DB7F" w14:textId="1F3ABBB5" w:rsidR="00E35854" w:rsidRDefault="00E35854" w:rsidP="00344280">
      <w:pPr>
        <w:pStyle w:val="11"/>
        <w:ind w:left="273"/>
      </w:pPr>
      <w:r>
        <w:rPr>
          <w:rFonts w:hint="eastAsia"/>
        </w:rPr>
        <w:t>6.1 문서의 주기적 유효성 평가</w:t>
      </w:r>
    </w:p>
    <w:p w14:paraId="266D3108" w14:textId="0A0D8DF0" w:rsidR="002D0011" w:rsidRDefault="002D0011" w:rsidP="002D0011">
      <w:pPr>
        <w:pStyle w:val="12"/>
        <w:ind w:left="910" w:right="364" w:hanging="273"/>
      </w:pPr>
      <w:r>
        <w:rPr>
          <w:rFonts w:hint="eastAsia"/>
        </w:rPr>
        <w:t>1) 모든</w:t>
      </w:r>
      <w:r>
        <w:t xml:space="preserve"> 부서장은 매년 1회 이상 소관 표준 문서의 유효성, </w:t>
      </w:r>
      <w:proofErr w:type="spellStart"/>
      <w:r>
        <w:t>최신성</w:t>
      </w:r>
      <w:proofErr w:type="spellEnd"/>
      <w:r>
        <w:t>, 법규 및 고객 요구사항과의 부합성을 검토해야 한다.</w:t>
      </w:r>
    </w:p>
    <w:p w14:paraId="4BFEF595" w14:textId="1580BF1C" w:rsidR="00E35854" w:rsidRPr="002D0011" w:rsidRDefault="002D0011" w:rsidP="002D0011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 16949] 특히 관리계획서(Control Plan), FMEA, 작업표준서는 부적합 발생 시 또는 고객 불만 접수 시 반드시 재검토되어야 한다.</w:t>
      </w:r>
    </w:p>
    <w:p w14:paraId="2D329B2F" w14:textId="77777777" w:rsidR="00E35854" w:rsidRDefault="00E35854" w:rsidP="00E35854">
      <w:pPr>
        <w:pStyle w:val="12"/>
        <w:ind w:left="910" w:right="364" w:hanging="273"/>
      </w:pPr>
    </w:p>
    <w:p w14:paraId="79BCDA67" w14:textId="649060C2" w:rsidR="00344280" w:rsidRDefault="00E025A1" w:rsidP="00344280">
      <w:pPr>
        <w:pStyle w:val="11"/>
        <w:ind w:left="273"/>
      </w:pPr>
      <w:r>
        <w:rPr>
          <w:rFonts w:hint="eastAsia"/>
        </w:rPr>
        <w:t>6</w:t>
      </w:r>
      <w:r w:rsidR="00344280">
        <w:t>.</w:t>
      </w:r>
      <w:r w:rsidR="002D0011">
        <w:rPr>
          <w:rFonts w:hint="eastAsia"/>
        </w:rPr>
        <w:t>2</w:t>
      </w:r>
      <w:r w:rsidR="00344280">
        <w:t xml:space="preserve"> 품질경영시스템 기록 작성</w:t>
      </w:r>
    </w:p>
    <w:p w14:paraId="5D13AA3C" w14:textId="77777777" w:rsidR="00344280" w:rsidRDefault="00344280" w:rsidP="00344280">
      <w:pPr>
        <w:pStyle w:val="12"/>
        <w:ind w:left="910" w:right="364" w:hanging="273"/>
      </w:pPr>
      <w:r>
        <w:t>1) 모든 부서는 해당 업무의 사내/외 이해 회사자가 요구하거나 증빙을 요구할 수 있는 사항에 대하여 업무 수행 내역을 기록으로 작성하여 보유하고 유지한다.</w:t>
      </w:r>
    </w:p>
    <w:p w14:paraId="5676B3B6" w14:textId="77777777" w:rsidR="00344280" w:rsidRDefault="00344280" w:rsidP="00344280">
      <w:pPr>
        <w:pStyle w:val="12"/>
        <w:ind w:left="910" w:right="364" w:hanging="273"/>
      </w:pPr>
      <w:r>
        <w:t>2) 다음과 관련된 사항 기록으로 작성하고 유지한다.</w:t>
      </w:r>
    </w:p>
    <w:p w14:paraId="22D926E2" w14:textId="77777777" w:rsidR="00344280" w:rsidRDefault="00344280" w:rsidP="00344280">
      <w:pPr>
        <w:pStyle w:val="--"/>
        <w:ind w:left="1092" w:right="637" w:hanging="182"/>
      </w:pPr>
      <w:r>
        <w:t>- 기반규격의 기록 요구사항</w:t>
      </w:r>
    </w:p>
    <w:p w14:paraId="6F9B9A58" w14:textId="24BB648E" w:rsidR="00344280" w:rsidRDefault="00344280" w:rsidP="00344280">
      <w:pPr>
        <w:pStyle w:val="--"/>
        <w:ind w:left="1092" w:right="637" w:hanging="182"/>
      </w:pPr>
      <w:r>
        <w:t>- 법적</w:t>
      </w:r>
      <w:r w:rsidR="008075D7">
        <w:rPr>
          <w:rFonts w:hint="eastAsia"/>
        </w:rPr>
        <w:t>, 규</w:t>
      </w:r>
      <w:r>
        <w:t>제적 요구사항</w:t>
      </w:r>
    </w:p>
    <w:p w14:paraId="3F7D162F" w14:textId="77777777" w:rsidR="00344280" w:rsidRDefault="00344280" w:rsidP="00344280">
      <w:pPr>
        <w:pStyle w:val="--"/>
        <w:ind w:left="1092" w:right="637" w:hanging="182"/>
      </w:pPr>
      <w:r>
        <w:t>- 사내 절차/규정 및 사내 조직 운영에 관하여 요구된 사항</w:t>
      </w:r>
    </w:p>
    <w:p w14:paraId="3CC8D86C" w14:textId="77777777" w:rsidR="00344280" w:rsidRDefault="00344280" w:rsidP="00344280">
      <w:pPr>
        <w:pStyle w:val="--"/>
        <w:ind w:left="1092" w:right="637" w:hanging="182"/>
      </w:pPr>
      <w:r>
        <w:t>- 고객 요구사항</w:t>
      </w:r>
    </w:p>
    <w:p w14:paraId="00238ECA" w14:textId="77777777" w:rsidR="00344280" w:rsidRDefault="00344280" w:rsidP="00344280">
      <w:pPr>
        <w:pStyle w:val="--"/>
        <w:ind w:left="1092" w:right="637" w:hanging="182"/>
      </w:pPr>
      <w:r>
        <w:t>- 기타 각 부서장이 필요하다고 판단한 업무 수행 내역</w:t>
      </w:r>
    </w:p>
    <w:p w14:paraId="6F298FE8" w14:textId="76585BDB" w:rsidR="00344280" w:rsidRDefault="00344280" w:rsidP="00344280">
      <w:pPr>
        <w:pStyle w:val="12"/>
        <w:ind w:left="910" w:right="364" w:hanging="273"/>
      </w:pPr>
      <w:r>
        <w:lastRenderedPageBreak/>
        <w:t xml:space="preserve">3) </w:t>
      </w:r>
      <w:r w:rsidR="00645862">
        <w:rPr>
          <w:rFonts w:hint="eastAsia"/>
        </w:rPr>
        <w:t>제품</w:t>
      </w:r>
      <w:r>
        <w:t>과 관련된 다음의 사항</w:t>
      </w:r>
      <w:r w:rsidR="00645862">
        <w:rPr>
          <w:rFonts w:hint="eastAsia"/>
        </w:rPr>
        <w:t>은</w:t>
      </w:r>
      <w:r>
        <w:t xml:space="preserve"> 기록으로 작성하고 유지한다.</w:t>
      </w:r>
    </w:p>
    <w:p w14:paraId="28829DC9" w14:textId="77777777" w:rsidR="00344280" w:rsidRDefault="00344280" w:rsidP="00344280">
      <w:pPr>
        <w:pStyle w:val="--"/>
        <w:ind w:left="1092" w:right="637" w:hanging="182"/>
      </w:pPr>
      <w:r>
        <w:t>- 생산 부품의 (고객)승인 기록</w:t>
      </w:r>
    </w:p>
    <w:p w14:paraId="35EBFC77" w14:textId="77777777" w:rsidR="00344280" w:rsidRDefault="00344280" w:rsidP="00344280">
      <w:pPr>
        <w:pStyle w:val="--"/>
        <w:ind w:left="1092" w:right="637" w:hanging="182"/>
      </w:pPr>
      <w:r>
        <w:t>- 제품과 관련된 고객 요구사항애 대한 대응 기록</w:t>
      </w:r>
    </w:p>
    <w:p w14:paraId="39412FE8" w14:textId="77777777" w:rsidR="00344280" w:rsidRDefault="00344280" w:rsidP="00344280">
      <w:pPr>
        <w:pStyle w:val="--"/>
        <w:ind w:left="1092" w:right="637" w:hanging="182"/>
      </w:pPr>
      <w:r>
        <w:t>- 제품, 공정, 치공구의 설계 기록</w:t>
      </w:r>
    </w:p>
    <w:p w14:paraId="14D7A67C" w14:textId="77777777" w:rsidR="00344280" w:rsidRDefault="00344280" w:rsidP="00344280">
      <w:pPr>
        <w:pStyle w:val="--"/>
        <w:ind w:left="1092" w:right="637" w:hanging="182"/>
      </w:pPr>
      <w:r>
        <w:t>- 구매 주문서</w:t>
      </w:r>
    </w:p>
    <w:p w14:paraId="301A964D" w14:textId="77777777" w:rsidR="00344280" w:rsidRDefault="00344280" w:rsidP="00344280">
      <w:pPr>
        <w:pStyle w:val="--"/>
        <w:ind w:left="1092" w:right="637" w:hanging="182"/>
      </w:pPr>
      <w:r>
        <w:t xml:space="preserve">- 설비, SW, </w:t>
      </w:r>
      <w:proofErr w:type="spellStart"/>
      <w:r>
        <w:t>치공구</w:t>
      </w:r>
      <w:proofErr w:type="spellEnd"/>
      <w:r>
        <w:t>, 계측기 구입 계약서(개정 변경 내역 포함), 검교정 기록, 유지 보수 기록</w:t>
      </w:r>
    </w:p>
    <w:p w14:paraId="0704C4BE" w14:textId="77777777" w:rsidR="00344280" w:rsidRDefault="00344280" w:rsidP="00344280">
      <w:pPr>
        <w:pStyle w:val="--"/>
        <w:ind w:left="1092" w:right="637" w:hanging="182"/>
      </w:pPr>
      <w:r>
        <w:t>- 규제 관련 사항에 대한 수행 기록</w:t>
      </w:r>
    </w:p>
    <w:p w14:paraId="5CFC6C69" w14:textId="77777777" w:rsidR="00344280" w:rsidRDefault="00344280" w:rsidP="00344280">
      <w:pPr>
        <w:pStyle w:val="--"/>
        <w:ind w:left="1092" w:right="637" w:hanging="182"/>
      </w:pPr>
      <w:r>
        <w:t>- 제품 생산 기록</w:t>
      </w:r>
    </w:p>
    <w:p w14:paraId="5AD7EB9C" w14:textId="77777777" w:rsidR="00344280" w:rsidRDefault="00344280" w:rsidP="00344280">
      <w:pPr>
        <w:pStyle w:val="--"/>
        <w:ind w:left="1092" w:right="637" w:hanging="182"/>
      </w:pPr>
      <w:r>
        <w:t>- 품질 검사, (성능)시험 기록</w:t>
      </w:r>
    </w:p>
    <w:p w14:paraId="287695FE" w14:textId="77777777" w:rsidR="00344280" w:rsidRDefault="00344280" w:rsidP="00344280">
      <w:pPr>
        <w:pStyle w:val="--"/>
        <w:ind w:left="1092" w:right="637" w:hanging="182"/>
      </w:pPr>
      <w:r>
        <w:t>- 기타 생산/품질 부서장이 필요하다고 판단한 업무 수행 내역</w:t>
      </w:r>
    </w:p>
    <w:p w14:paraId="6864EE56" w14:textId="77777777" w:rsidR="00344280" w:rsidRDefault="00344280" w:rsidP="00344280">
      <w:pPr>
        <w:pStyle w:val="12"/>
        <w:ind w:left="910" w:right="364" w:hanging="273"/>
      </w:pPr>
      <w:r>
        <w:t>4) 기록 작성을 위한 양식이 지정된 경우 지정된 양식을 사용한다. 그 외 별도로 지정되거나 요구되지 않는 경우 전자결재 시스템을 포함한 회사의 기본 품의/기안 절차에 따른다.</w:t>
      </w:r>
    </w:p>
    <w:p w14:paraId="03185ADF" w14:textId="77777777" w:rsidR="00344280" w:rsidRDefault="00344280" w:rsidP="00344280">
      <w:pPr>
        <w:pStyle w:val="12"/>
        <w:ind w:left="910" w:right="364" w:hanging="273"/>
      </w:pPr>
    </w:p>
    <w:p w14:paraId="769B6D78" w14:textId="5ED36E61" w:rsidR="00344280" w:rsidRDefault="00E025A1" w:rsidP="00344280">
      <w:pPr>
        <w:pStyle w:val="11"/>
        <w:ind w:left="273"/>
      </w:pPr>
      <w:r>
        <w:rPr>
          <w:rFonts w:hint="eastAsia"/>
        </w:rPr>
        <w:t>6</w:t>
      </w:r>
      <w:r w:rsidR="003E794E">
        <w:rPr>
          <w:rFonts w:hint="eastAsia"/>
        </w:rPr>
        <w:t>.</w:t>
      </w:r>
      <w:r w:rsidR="002D0011">
        <w:rPr>
          <w:rFonts w:hint="eastAsia"/>
        </w:rPr>
        <w:t>3</w:t>
      </w:r>
      <w:r w:rsidR="00344280">
        <w:t xml:space="preserve"> 기록의 관리</w:t>
      </w:r>
    </w:p>
    <w:p w14:paraId="43C38283" w14:textId="77777777" w:rsidR="00344280" w:rsidRDefault="00344280" w:rsidP="00344280">
      <w:pPr>
        <w:pStyle w:val="12"/>
        <w:ind w:left="910" w:right="364" w:hanging="273"/>
      </w:pPr>
      <w:r>
        <w:t>1) 기록은 인쇄 혹은 수기로 작성되고 서명된 형태 및 컴퓨터를 활용하여 기록을 작성할 수 있다.</w:t>
      </w:r>
    </w:p>
    <w:p w14:paraId="3E72C769" w14:textId="31D0E088" w:rsidR="00344280" w:rsidRDefault="00344280" w:rsidP="00344280">
      <w:pPr>
        <w:pStyle w:val="12"/>
        <w:ind w:left="910" w:right="364" w:hanging="273"/>
      </w:pPr>
      <w:r>
        <w:t>2) ERP 등 전산화</w:t>
      </w:r>
      <w:r w:rsidR="00B35E4E">
        <w:rPr>
          <w:rFonts w:hint="eastAsia"/>
        </w:rPr>
        <w:t xml:space="preserve"> 시스템에 입력한</w:t>
      </w:r>
      <w:r>
        <w:t xml:space="preserve"> 업무의 수행 기록은 </w:t>
      </w:r>
      <w:r w:rsidR="00A1098F">
        <w:rPr>
          <w:rFonts w:hint="eastAsia"/>
        </w:rPr>
        <w:t xml:space="preserve">모두 경영시스템 요구사항에 따른 기록이며, </w:t>
      </w:r>
      <w:r>
        <w:t>전산 시스템의 DB</w:t>
      </w:r>
      <w:r w:rsidR="00E81259">
        <w:rPr>
          <w:rFonts w:hint="eastAsia"/>
        </w:rPr>
        <w:t>(데이터베이스)를 기록으로 규정하여 관리한</w:t>
      </w:r>
      <w:r>
        <w:t>다.</w:t>
      </w:r>
    </w:p>
    <w:p w14:paraId="5458EF98" w14:textId="77777777" w:rsidR="00344280" w:rsidRDefault="00344280" w:rsidP="00344280">
      <w:pPr>
        <w:pStyle w:val="12"/>
        <w:ind w:left="910" w:right="364" w:hanging="273"/>
      </w:pPr>
    </w:p>
    <w:p w14:paraId="6AEB11F2" w14:textId="77777777" w:rsidR="00474FFD" w:rsidRDefault="00474FFD" w:rsidP="00474FFD">
      <w:pPr>
        <w:pStyle w:val="11"/>
        <w:ind w:left="273"/>
      </w:pPr>
      <w:r>
        <w:t>6.4 기록의 보관 원칙 및 보호 (General Principles)</w:t>
      </w:r>
    </w:p>
    <w:p w14:paraId="78E480F3" w14:textId="4229B1E9" w:rsidR="00474FFD" w:rsidRDefault="00474FFD" w:rsidP="00474FFD">
      <w:pPr>
        <w:pStyle w:val="12"/>
        <w:ind w:left="910" w:right="364" w:hanging="273"/>
      </w:pPr>
      <w:r>
        <w:rPr>
          <w:rFonts w:hint="eastAsia"/>
        </w:rPr>
        <w:t>1) 기록은</w:t>
      </w:r>
      <w:r>
        <w:t xml:space="preserve"> 규정된 보존 기간 동안 훼손, 열화, 분실 및 해킹, 무단 변경으로부터 안전하게 관리되어야 한다.</w:t>
      </w:r>
    </w:p>
    <w:p w14:paraId="6FEDE00C" w14:textId="56055A87" w:rsidR="00474FFD" w:rsidRDefault="00474FFD" w:rsidP="00474FFD">
      <w:pPr>
        <w:pStyle w:val="12"/>
        <w:ind w:left="910" w:right="364" w:hanging="273"/>
      </w:pPr>
      <w:r>
        <w:rPr>
          <w:rFonts w:hint="eastAsia"/>
        </w:rPr>
        <w:t>2) 기록</w:t>
      </w:r>
      <w:r>
        <w:t xml:space="preserve"> 보존 기간 설정의 우선순위는 다음과 같다.</w:t>
      </w:r>
    </w:p>
    <w:p w14:paraId="3DFB8F95" w14:textId="70BE8A87" w:rsidR="00474FFD" w:rsidRDefault="00474FFD" w:rsidP="00474FFD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1순위: 관련 법규 및 규제 요구사항 (산업안전보건법, 상법 등)</w:t>
      </w:r>
    </w:p>
    <w:p w14:paraId="43A3BCEE" w14:textId="0AE2FD05" w:rsidR="00474FFD" w:rsidRDefault="00474FFD" w:rsidP="00474FFD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2순위: 고객 지정 요구사항 (CSR)</w:t>
      </w:r>
    </w:p>
    <w:p w14:paraId="706BAE7D" w14:textId="54DFFA75" w:rsidR="00474FFD" w:rsidRDefault="00474FFD" w:rsidP="00474FFD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3순위: 사내 표준 (본 절차서 및 각 해당 절차서)</w:t>
      </w:r>
    </w:p>
    <w:p w14:paraId="460D24EE" w14:textId="7700288E" w:rsidR="00344280" w:rsidRDefault="00474FFD" w:rsidP="00474FFD">
      <w:pPr>
        <w:pStyle w:val="12"/>
        <w:ind w:left="910" w:right="364" w:hanging="273"/>
      </w:pPr>
      <w:r>
        <w:rPr>
          <w:rFonts w:hint="eastAsia"/>
        </w:rPr>
        <w:t>3) 사내</w:t>
      </w:r>
      <w:r>
        <w:t xml:space="preserve"> 표준에 따른 일반적인 기록의 보존 연한은 3년을 원칙으로 하되, 일상 점검표와 같은 단순 증빙 자료는 1년으로 단축하여 운영할 수 있다.</w:t>
      </w:r>
    </w:p>
    <w:p w14:paraId="708B78D1" w14:textId="77777777" w:rsidR="00474FFD" w:rsidRDefault="00474FFD" w:rsidP="00474FFD">
      <w:pPr>
        <w:pStyle w:val="12"/>
        <w:ind w:left="910" w:right="364" w:hanging="273"/>
      </w:pPr>
    </w:p>
    <w:p w14:paraId="2A570F15" w14:textId="77777777" w:rsidR="003C2E84" w:rsidRPr="00474FFD" w:rsidRDefault="003C2E84" w:rsidP="00474FFD">
      <w:pPr>
        <w:pStyle w:val="12"/>
        <w:ind w:left="910" w:right="364" w:hanging="273"/>
      </w:pPr>
    </w:p>
    <w:p w14:paraId="20CE149A" w14:textId="03668BCB" w:rsidR="00FA4520" w:rsidRDefault="00EE30CF" w:rsidP="00FA4520">
      <w:pPr>
        <w:pStyle w:val="11"/>
        <w:ind w:left="273"/>
      </w:pPr>
      <w:r>
        <w:rPr>
          <w:rFonts w:hint="eastAsia"/>
        </w:rPr>
        <w:lastRenderedPageBreak/>
        <w:t>6</w:t>
      </w:r>
      <w:r w:rsidR="003D2B94">
        <w:rPr>
          <w:rFonts w:hint="eastAsia"/>
        </w:rPr>
        <w:t>.5</w:t>
      </w:r>
      <w:r w:rsidR="00FA4520" w:rsidRPr="00FA4520">
        <w:t xml:space="preserve"> </w:t>
      </w:r>
      <w:r w:rsidR="00A91731" w:rsidRPr="00A91731">
        <w:t>특수 기록의 보존 연한 (Specific Retention Criteria)</w:t>
      </w:r>
    </w:p>
    <w:p w14:paraId="2C12D61E" w14:textId="77777777" w:rsidR="00A91731" w:rsidRDefault="00A91731" w:rsidP="00A91731">
      <w:pPr>
        <w:pStyle w:val="11TEXT"/>
        <w:ind w:left="637"/>
      </w:pPr>
      <w:r w:rsidRPr="00A91731">
        <w:t>다음의 중요 기록은 일반 원칙(3년)에도 불구하고, 각 규격 및 법적 리스크를 고려하여 아래의 기준을 필수적으로 준수해야 한다.</w:t>
      </w:r>
    </w:p>
    <w:tbl>
      <w:tblPr>
        <w:tblW w:w="9072" w:type="dxa"/>
        <w:tblInd w:w="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118"/>
        <w:gridCol w:w="1988"/>
        <w:gridCol w:w="2548"/>
      </w:tblGrid>
      <w:tr w:rsidR="004E54B1" w:rsidRPr="003277A4" w14:paraId="29CE7F7A" w14:textId="77777777" w:rsidTr="007D787A">
        <w:trPr>
          <w:trHeight w:val="397"/>
        </w:trPr>
        <w:tc>
          <w:tcPr>
            <w:tcW w:w="1418" w:type="dxa"/>
            <w:shd w:val="clear" w:color="auto" w:fill="F2F2F2" w:themeFill="background1" w:themeFillShade="F2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63C7A946" w14:textId="77777777" w:rsidR="004E54B1" w:rsidRPr="003277A4" w:rsidRDefault="004E54B1" w:rsidP="003277A4">
            <w:pPr>
              <w:pStyle w:val="a3"/>
            </w:pPr>
            <w:r w:rsidRPr="003277A4">
              <w:t>구분</w:t>
            </w:r>
          </w:p>
        </w:tc>
        <w:tc>
          <w:tcPr>
            <w:tcW w:w="3118" w:type="dxa"/>
            <w:shd w:val="clear" w:color="auto" w:fill="F2F2F2" w:themeFill="background1" w:themeFillShade="F2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7DB5D36B" w14:textId="77777777" w:rsidR="004E54B1" w:rsidRPr="003277A4" w:rsidRDefault="004E54B1" w:rsidP="003277A4">
            <w:pPr>
              <w:pStyle w:val="a3"/>
            </w:pPr>
            <w:r w:rsidRPr="003277A4">
              <w:t>대상 기록</w:t>
            </w:r>
          </w:p>
        </w:tc>
        <w:tc>
          <w:tcPr>
            <w:tcW w:w="1988" w:type="dxa"/>
            <w:shd w:val="clear" w:color="auto" w:fill="F2F2F2" w:themeFill="background1" w:themeFillShade="F2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437CACC7" w14:textId="77777777" w:rsidR="004E54B1" w:rsidRPr="003277A4" w:rsidRDefault="004E54B1" w:rsidP="003277A4">
            <w:pPr>
              <w:pStyle w:val="a3"/>
            </w:pPr>
            <w:r w:rsidRPr="003277A4">
              <w:t>보존 기간</w:t>
            </w:r>
          </w:p>
        </w:tc>
        <w:tc>
          <w:tcPr>
            <w:tcW w:w="2548" w:type="dxa"/>
            <w:shd w:val="clear" w:color="auto" w:fill="F2F2F2" w:themeFill="background1" w:themeFillShade="F2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20FD2057" w14:textId="77777777" w:rsidR="004E54B1" w:rsidRPr="003277A4" w:rsidRDefault="004E54B1" w:rsidP="003277A4">
            <w:pPr>
              <w:pStyle w:val="a3"/>
            </w:pPr>
            <w:r w:rsidRPr="003277A4">
              <w:t>비고 (근거)</w:t>
            </w:r>
          </w:p>
        </w:tc>
      </w:tr>
      <w:tr w:rsidR="004E54B1" w:rsidRPr="003277A4" w14:paraId="066383A8" w14:textId="77777777" w:rsidTr="007D787A">
        <w:trPr>
          <w:trHeight w:val="1134"/>
        </w:trPr>
        <w:tc>
          <w:tcPr>
            <w:tcW w:w="141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71FD24F0" w14:textId="77777777" w:rsidR="004E54B1" w:rsidRPr="003277A4" w:rsidRDefault="004E54B1" w:rsidP="003277A4">
            <w:pPr>
              <w:pStyle w:val="a3"/>
            </w:pPr>
            <w:r w:rsidRPr="003277A4">
              <w:t>IATF 16949</w:t>
            </w:r>
          </w:p>
        </w:tc>
        <w:tc>
          <w:tcPr>
            <w:tcW w:w="311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6141F9BD" w14:textId="77777777" w:rsidR="003277A4" w:rsidRDefault="004E54B1" w:rsidP="003277A4">
            <w:pPr>
              <w:pStyle w:val="a3"/>
            </w:pPr>
            <w:r w:rsidRPr="003277A4">
              <w:t>부품 승인 서류 (PPAP)</w:t>
            </w:r>
          </w:p>
          <w:p w14:paraId="75ED1D69" w14:textId="77777777" w:rsidR="003277A4" w:rsidRDefault="004E54B1" w:rsidP="003277A4">
            <w:pPr>
              <w:pStyle w:val="a3"/>
            </w:pPr>
            <w:r w:rsidRPr="003277A4">
              <w:t>금형/</w:t>
            </w:r>
            <w:proofErr w:type="spellStart"/>
            <w:r w:rsidRPr="003277A4">
              <w:t>치공구</w:t>
            </w:r>
            <w:proofErr w:type="spellEnd"/>
            <w:r w:rsidRPr="003277A4">
              <w:t>/설비 기록</w:t>
            </w:r>
          </w:p>
          <w:p w14:paraId="177EFF2E" w14:textId="140E273F" w:rsidR="004E54B1" w:rsidRPr="003277A4" w:rsidRDefault="004E54B1" w:rsidP="003277A4">
            <w:pPr>
              <w:pStyle w:val="a3"/>
            </w:pPr>
            <w:r w:rsidRPr="003277A4">
              <w:t>제품 및 공정 설계 기록</w:t>
            </w:r>
          </w:p>
        </w:tc>
        <w:tc>
          <w:tcPr>
            <w:tcW w:w="198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1C1A5E1C" w14:textId="77777777" w:rsidR="003277A4" w:rsidRDefault="004E54B1" w:rsidP="003277A4">
            <w:pPr>
              <w:pStyle w:val="a3"/>
            </w:pPr>
            <w:r w:rsidRPr="003277A4">
              <w:t>양산 중단 후</w:t>
            </w:r>
          </w:p>
          <w:p w14:paraId="7E104214" w14:textId="5B0CFB87" w:rsidR="004E54B1" w:rsidRPr="003277A4" w:rsidRDefault="004E54B1" w:rsidP="003277A4">
            <w:pPr>
              <w:pStyle w:val="a3"/>
            </w:pPr>
            <w:r w:rsidRPr="003277A4">
              <w:t>서비스 기간 + 1년</w:t>
            </w:r>
          </w:p>
        </w:tc>
        <w:tc>
          <w:tcPr>
            <w:tcW w:w="2548" w:type="dxa"/>
            <w:tcMar>
              <w:top w:w="30" w:type="dxa"/>
              <w:left w:w="170" w:type="dxa"/>
              <w:bottom w:w="30" w:type="dxa"/>
              <w:right w:w="0" w:type="dxa"/>
            </w:tcMar>
            <w:vAlign w:val="center"/>
            <w:hideMark/>
          </w:tcPr>
          <w:p w14:paraId="2F7C3D3B" w14:textId="77777777" w:rsidR="003277A4" w:rsidRDefault="004E54B1" w:rsidP="003277A4">
            <w:pPr>
              <w:pStyle w:val="a3"/>
            </w:pPr>
            <w:r w:rsidRPr="003277A4">
              <w:t>IATF 7.5.3.2.1</w:t>
            </w:r>
          </w:p>
          <w:p w14:paraId="50C3E636" w14:textId="6EA79E99" w:rsidR="004E54B1" w:rsidRPr="003277A4" w:rsidRDefault="004E54B1" w:rsidP="003277A4">
            <w:pPr>
              <w:pStyle w:val="a3"/>
            </w:pPr>
            <w:r w:rsidRPr="003277A4">
              <w:t>(가장 긴 기간 적용)</w:t>
            </w:r>
          </w:p>
        </w:tc>
      </w:tr>
      <w:tr w:rsidR="004E54B1" w:rsidRPr="003277A4" w14:paraId="05F78329" w14:textId="77777777" w:rsidTr="007D787A">
        <w:trPr>
          <w:trHeight w:val="737"/>
        </w:trPr>
        <w:tc>
          <w:tcPr>
            <w:tcW w:w="141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32BE75EF" w14:textId="3428F2F1" w:rsidR="004E54B1" w:rsidRPr="003277A4" w:rsidRDefault="004E54B1" w:rsidP="003277A4">
            <w:pPr>
              <w:pStyle w:val="a3"/>
            </w:pPr>
            <w:proofErr w:type="spellStart"/>
            <w:r w:rsidRPr="003277A4">
              <w:t>제조물책임</w:t>
            </w:r>
            <w:proofErr w:type="spellEnd"/>
          </w:p>
        </w:tc>
        <w:tc>
          <w:tcPr>
            <w:tcW w:w="311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3CDB3246" w14:textId="77777777" w:rsidR="003277A4" w:rsidRDefault="004E54B1" w:rsidP="003277A4">
            <w:pPr>
              <w:pStyle w:val="a3"/>
            </w:pPr>
            <w:r w:rsidRPr="003277A4">
              <w:t>PL법 관련 제품/품질 기록</w:t>
            </w:r>
          </w:p>
          <w:p w14:paraId="4FBF2A9D" w14:textId="34EB2AF1" w:rsidR="004E54B1" w:rsidRPr="003277A4" w:rsidRDefault="004E54B1" w:rsidP="003277A4">
            <w:pPr>
              <w:pStyle w:val="a3"/>
            </w:pPr>
            <w:r w:rsidRPr="003277A4">
              <w:t>(검사성적서, LOT 추적 등)</w:t>
            </w:r>
          </w:p>
        </w:tc>
        <w:tc>
          <w:tcPr>
            <w:tcW w:w="198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73D2AC3D" w14:textId="77777777" w:rsidR="004E54B1" w:rsidRPr="003277A4" w:rsidRDefault="004E54B1" w:rsidP="003277A4">
            <w:pPr>
              <w:pStyle w:val="a3"/>
            </w:pPr>
            <w:r w:rsidRPr="003277A4">
              <w:t>출하 후 13년</w:t>
            </w:r>
          </w:p>
        </w:tc>
        <w:tc>
          <w:tcPr>
            <w:tcW w:w="2548" w:type="dxa"/>
            <w:tcMar>
              <w:top w:w="30" w:type="dxa"/>
              <w:left w:w="170" w:type="dxa"/>
              <w:bottom w:w="30" w:type="dxa"/>
              <w:right w:w="0" w:type="dxa"/>
            </w:tcMar>
            <w:vAlign w:val="center"/>
            <w:hideMark/>
          </w:tcPr>
          <w:p w14:paraId="74268CE1" w14:textId="77777777" w:rsidR="004E54B1" w:rsidRPr="003277A4" w:rsidRDefault="004E54B1" w:rsidP="003277A4">
            <w:pPr>
              <w:pStyle w:val="a3"/>
            </w:pPr>
            <w:r w:rsidRPr="003277A4">
              <w:t>PL법 소멸시효 고려</w:t>
            </w:r>
          </w:p>
        </w:tc>
      </w:tr>
      <w:tr w:rsidR="004E54B1" w:rsidRPr="003277A4" w14:paraId="20293372" w14:textId="77777777" w:rsidTr="007D787A">
        <w:trPr>
          <w:trHeight w:val="737"/>
        </w:trPr>
        <w:tc>
          <w:tcPr>
            <w:tcW w:w="141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036F7345" w14:textId="77777777" w:rsidR="004E54B1" w:rsidRPr="003277A4" w:rsidRDefault="004E54B1" w:rsidP="003277A4">
            <w:pPr>
              <w:pStyle w:val="a3"/>
            </w:pPr>
            <w:r w:rsidRPr="003277A4">
              <w:t>ISO 45001</w:t>
            </w:r>
          </w:p>
        </w:tc>
        <w:tc>
          <w:tcPr>
            <w:tcW w:w="311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4FEC3CF4" w14:textId="77777777" w:rsidR="003277A4" w:rsidRDefault="004E54B1" w:rsidP="003277A4">
            <w:pPr>
              <w:pStyle w:val="a3"/>
            </w:pPr>
            <w:r w:rsidRPr="003277A4">
              <w:t>특수 건강검진 기록</w:t>
            </w:r>
          </w:p>
          <w:p w14:paraId="65A5DA75" w14:textId="477789BF" w:rsidR="004E54B1" w:rsidRPr="003277A4" w:rsidRDefault="004E54B1" w:rsidP="003277A4">
            <w:pPr>
              <w:pStyle w:val="a3"/>
            </w:pPr>
            <w:r w:rsidRPr="003277A4">
              <w:t>(유해인자 노출 작업)</w:t>
            </w:r>
          </w:p>
        </w:tc>
        <w:tc>
          <w:tcPr>
            <w:tcW w:w="198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26BAA3C8" w14:textId="77777777" w:rsidR="004E54B1" w:rsidRPr="003277A4" w:rsidRDefault="004E54B1" w:rsidP="003277A4">
            <w:pPr>
              <w:pStyle w:val="a3"/>
            </w:pPr>
            <w:r w:rsidRPr="003277A4">
              <w:t>30년</w:t>
            </w:r>
          </w:p>
        </w:tc>
        <w:tc>
          <w:tcPr>
            <w:tcW w:w="254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6129EAFF" w14:textId="77777777" w:rsidR="004E54B1" w:rsidRPr="003277A4" w:rsidRDefault="004E54B1" w:rsidP="003277A4">
            <w:pPr>
              <w:pStyle w:val="a3"/>
            </w:pPr>
            <w:r w:rsidRPr="003277A4">
              <w:t>산업안전보건법</w:t>
            </w:r>
          </w:p>
        </w:tc>
      </w:tr>
      <w:tr w:rsidR="004E54B1" w:rsidRPr="003277A4" w14:paraId="45A2A6C9" w14:textId="77777777" w:rsidTr="007D787A">
        <w:trPr>
          <w:trHeight w:val="737"/>
        </w:trPr>
        <w:tc>
          <w:tcPr>
            <w:tcW w:w="141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67A76B16" w14:textId="77777777" w:rsidR="004E54B1" w:rsidRPr="003277A4" w:rsidRDefault="004E54B1" w:rsidP="003277A4">
            <w:pPr>
              <w:pStyle w:val="a3"/>
            </w:pPr>
            <w:r w:rsidRPr="003277A4">
              <w:t>ISO 45001</w:t>
            </w:r>
          </w:p>
        </w:tc>
        <w:tc>
          <w:tcPr>
            <w:tcW w:w="311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1CC4208F" w14:textId="6F056F87" w:rsidR="004E54B1" w:rsidRPr="003277A4" w:rsidRDefault="004E54B1" w:rsidP="003277A4">
            <w:pPr>
              <w:pStyle w:val="a3"/>
            </w:pPr>
            <w:r w:rsidRPr="003277A4">
              <w:t>작업환경 측정 결과 보고서</w:t>
            </w:r>
          </w:p>
        </w:tc>
        <w:tc>
          <w:tcPr>
            <w:tcW w:w="198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3535347C" w14:textId="792CA22A" w:rsidR="00150070" w:rsidRDefault="004E54B1" w:rsidP="00150070">
            <w:pPr>
              <w:pStyle w:val="a3"/>
            </w:pPr>
            <w:r w:rsidRPr="003277A4">
              <w:t>5년</w:t>
            </w:r>
          </w:p>
          <w:p w14:paraId="2B21C134" w14:textId="552B3A29" w:rsidR="00150070" w:rsidRPr="003277A4" w:rsidRDefault="00150070" w:rsidP="00150070">
            <w:pPr>
              <w:pStyle w:val="a3"/>
            </w:pPr>
            <w:r w:rsidRPr="003277A4">
              <w:t>(발암성 물질 30년)</w:t>
            </w:r>
          </w:p>
        </w:tc>
        <w:tc>
          <w:tcPr>
            <w:tcW w:w="2548" w:type="dxa"/>
            <w:tcMar>
              <w:top w:w="30" w:type="dxa"/>
              <w:left w:w="170" w:type="dxa"/>
              <w:bottom w:w="30" w:type="dxa"/>
              <w:right w:w="0" w:type="dxa"/>
            </w:tcMar>
            <w:vAlign w:val="center"/>
            <w:hideMark/>
          </w:tcPr>
          <w:p w14:paraId="48FDA4A8" w14:textId="23528D91" w:rsidR="004E54B1" w:rsidRPr="003277A4" w:rsidRDefault="004E54B1" w:rsidP="00150070">
            <w:pPr>
              <w:pStyle w:val="a3"/>
            </w:pPr>
            <w:r w:rsidRPr="003277A4">
              <w:t>산업안전보건법</w:t>
            </w:r>
          </w:p>
        </w:tc>
      </w:tr>
      <w:tr w:rsidR="004E54B1" w:rsidRPr="003277A4" w14:paraId="18B98774" w14:textId="77777777" w:rsidTr="007D787A">
        <w:trPr>
          <w:trHeight w:val="737"/>
        </w:trPr>
        <w:tc>
          <w:tcPr>
            <w:tcW w:w="141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0BE53A20" w14:textId="77777777" w:rsidR="004E54B1" w:rsidRPr="003277A4" w:rsidRDefault="004E54B1" w:rsidP="003277A4">
            <w:pPr>
              <w:pStyle w:val="a3"/>
            </w:pPr>
            <w:r w:rsidRPr="003277A4">
              <w:t>ISO 37001</w:t>
            </w:r>
          </w:p>
        </w:tc>
        <w:tc>
          <w:tcPr>
            <w:tcW w:w="311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073FEAA2" w14:textId="77777777" w:rsidR="003277A4" w:rsidRDefault="004E54B1" w:rsidP="003277A4">
            <w:pPr>
              <w:pStyle w:val="a3"/>
            </w:pPr>
            <w:r w:rsidRPr="003277A4">
              <w:t>부패 제보/조사 기록</w:t>
            </w:r>
          </w:p>
          <w:p w14:paraId="73F38D94" w14:textId="40246F49" w:rsidR="004E54B1" w:rsidRPr="003277A4" w:rsidRDefault="004E54B1" w:rsidP="003277A4">
            <w:pPr>
              <w:pStyle w:val="a3"/>
            </w:pPr>
            <w:r w:rsidRPr="003277A4">
              <w:t>실사(Due Diligence) 자료</w:t>
            </w:r>
          </w:p>
        </w:tc>
        <w:tc>
          <w:tcPr>
            <w:tcW w:w="198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618B4A32" w14:textId="77777777" w:rsidR="004E54B1" w:rsidRPr="003277A4" w:rsidRDefault="004E54B1" w:rsidP="003277A4">
            <w:pPr>
              <w:pStyle w:val="a3"/>
            </w:pPr>
            <w:r w:rsidRPr="003277A4">
              <w:t>5년 이상</w:t>
            </w:r>
          </w:p>
        </w:tc>
        <w:tc>
          <w:tcPr>
            <w:tcW w:w="2548" w:type="dxa"/>
            <w:tcMar>
              <w:top w:w="30" w:type="dxa"/>
              <w:left w:w="170" w:type="dxa"/>
              <w:bottom w:w="30" w:type="dxa"/>
              <w:right w:w="0" w:type="dxa"/>
            </w:tcMar>
            <w:vAlign w:val="center"/>
            <w:hideMark/>
          </w:tcPr>
          <w:p w14:paraId="37AA3B81" w14:textId="49A4CD63" w:rsidR="004E54B1" w:rsidRPr="003277A4" w:rsidRDefault="004E54B1" w:rsidP="003277A4">
            <w:pPr>
              <w:pStyle w:val="a3"/>
            </w:pPr>
            <w:r w:rsidRPr="003277A4">
              <w:t>공소시효 및</w:t>
            </w:r>
            <w:r w:rsidR="000933D2">
              <w:rPr>
                <w:rFonts w:hint="eastAsia"/>
              </w:rPr>
              <w:t xml:space="preserve"> </w:t>
            </w:r>
            <w:r w:rsidRPr="003277A4">
              <w:t>신고자 보호</w:t>
            </w:r>
          </w:p>
        </w:tc>
      </w:tr>
      <w:tr w:rsidR="004E54B1" w:rsidRPr="003277A4" w14:paraId="76B78594" w14:textId="77777777" w:rsidTr="007D787A">
        <w:trPr>
          <w:trHeight w:val="510"/>
        </w:trPr>
        <w:tc>
          <w:tcPr>
            <w:tcW w:w="141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208E1A79" w14:textId="77777777" w:rsidR="004E54B1" w:rsidRPr="003277A4" w:rsidRDefault="004E54B1" w:rsidP="003277A4">
            <w:pPr>
              <w:pStyle w:val="a3"/>
            </w:pPr>
            <w:r w:rsidRPr="003277A4">
              <w:t>ISO 27001</w:t>
            </w:r>
          </w:p>
        </w:tc>
        <w:tc>
          <w:tcPr>
            <w:tcW w:w="311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069A69AE" w14:textId="0F65B74B" w:rsidR="004E54B1" w:rsidRPr="003277A4" w:rsidRDefault="004E54B1" w:rsidP="003277A4">
            <w:pPr>
              <w:pStyle w:val="a3"/>
            </w:pPr>
            <w:r w:rsidRPr="003277A4">
              <w:t>접속 로그(Log) 및 감사 기록</w:t>
            </w:r>
          </w:p>
        </w:tc>
        <w:tc>
          <w:tcPr>
            <w:tcW w:w="198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6CD4E3E4" w14:textId="77777777" w:rsidR="004E54B1" w:rsidRPr="003277A4" w:rsidRDefault="004E54B1" w:rsidP="003277A4">
            <w:pPr>
              <w:pStyle w:val="a3"/>
            </w:pPr>
            <w:r w:rsidRPr="003277A4">
              <w:t>1년 이상</w:t>
            </w:r>
          </w:p>
        </w:tc>
        <w:tc>
          <w:tcPr>
            <w:tcW w:w="2548" w:type="dxa"/>
            <w:tcMar>
              <w:top w:w="30" w:type="dxa"/>
              <w:left w:w="170" w:type="dxa"/>
              <w:bottom w:w="30" w:type="dxa"/>
              <w:right w:w="45" w:type="dxa"/>
            </w:tcMar>
            <w:vAlign w:val="center"/>
            <w:hideMark/>
          </w:tcPr>
          <w:p w14:paraId="3E379E0F" w14:textId="77777777" w:rsidR="004E54B1" w:rsidRPr="003277A4" w:rsidRDefault="004E54B1" w:rsidP="003277A4">
            <w:pPr>
              <w:pStyle w:val="a3"/>
            </w:pPr>
            <w:r w:rsidRPr="003277A4">
              <w:t>개인정보보호법</w:t>
            </w:r>
          </w:p>
        </w:tc>
      </w:tr>
    </w:tbl>
    <w:p w14:paraId="22759777" w14:textId="77777777" w:rsidR="00A91731" w:rsidRDefault="00A91731" w:rsidP="00A91731">
      <w:pPr>
        <w:pStyle w:val="11TEXT"/>
        <w:ind w:left="637"/>
      </w:pPr>
    </w:p>
    <w:p w14:paraId="190B38B2" w14:textId="21F26AD7" w:rsidR="00A354D7" w:rsidRDefault="00E025A1" w:rsidP="00344280">
      <w:pPr>
        <w:pStyle w:val="10"/>
      </w:pPr>
      <w:r>
        <w:rPr>
          <w:rFonts w:hint="eastAsia"/>
        </w:rPr>
        <w:t>7</w:t>
      </w:r>
      <w:r w:rsidR="00344280">
        <w:t xml:space="preserve">. </w:t>
      </w:r>
      <w:r w:rsidR="00A354D7">
        <w:rPr>
          <w:rFonts w:hint="eastAsia"/>
        </w:rPr>
        <w:t xml:space="preserve">(Act) </w:t>
      </w:r>
      <w:r w:rsidR="00A354D7">
        <w:t>문서의</w:t>
      </w:r>
      <w:r w:rsidR="00A354D7">
        <w:rPr>
          <w:rFonts w:hint="eastAsia"/>
        </w:rPr>
        <w:t xml:space="preserve"> 폐기 및 조치</w:t>
      </w:r>
    </w:p>
    <w:p w14:paraId="11AE1B09" w14:textId="02E0FE74" w:rsidR="00882494" w:rsidRDefault="007E2806" w:rsidP="00882494">
      <w:pPr>
        <w:pStyle w:val="11"/>
        <w:ind w:left="273"/>
      </w:pPr>
      <w:r>
        <w:rPr>
          <w:rFonts w:hint="eastAsia"/>
        </w:rPr>
        <w:t>7.1 구문서의 폐기 및 관리</w:t>
      </w:r>
    </w:p>
    <w:p w14:paraId="3BA90BF2" w14:textId="77777777" w:rsidR="004C4E7B" w:rsidRDefault="004C4E7B" w:rsidP="0088249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4C4E7B">
        <w:t xml:space="preserve">개정으로 인해 효력이 상실된 </w:t>
      </w:r>
      <w:proofErr w:type="spellStart"/>
      <w:r w:rsidRPr="004C4E7B">
        <w:t>구버전</w:t>
      </w:r>
      <w:proofErr w:type="spellEnd"/>
      <w:r w:rsidRPr="004C4E7B">
        <w:t xml:space="preserve"> 문서는 즉시 회수하여 폐기하거나, 전산 시스템에서 사용 불가(Obsolete) 상태로 전환한다. </w:t>
      </w:r>
    </w:p>
    <w:p w14:paraId="5D940C76" w14:textId="36ECF613" w:rsidR="0042404D" w:rsidRDefault="004C4E7B" w:rsidP="00882494">
      <w:pPr>
        <w:pStyle w:val="12"/>
        <w:ind w:left="910" w:right="364" w:hanging="273"/>
      </w:pPr>
      <w:r w:rsidRPr="004C4E7B">
        <w:t>2) 지식 보존이나 법적 대응을 위해 구 문서를 보관할 경우, '참조용' 또는 '관리 제외' 식별 표시를 하여 오용을 방지한다.</w:t>
      </w:r>
    </w:p>
    <w:p w14:paraId="3C5B7F3E" w14:textId="79A19432" w:rsidR="00882494" w:rsidRDefault="004C4E7B" w:rsidP="00882494">
      <w:pPr>
        <w:pStyle w:val="12"/>
        <w:ind w:left="910" w:right="364" w:hanging="273"/>
      </w:pPr>
      <w:r>
        <w:rPr>
          <w:rFonts w:hint="eastAsia"/>
        </w:rPr>
        <w:t>3</w:t>
      </w:r>
      <w:r w:rsidR="00882494">
        <w:rPr>
          <w:rFonts w:hint="eastAsia"/>
        </w:rPr>
        <w:t>) 문서의 개정, 새로운 최신본으로 인하여 기존 문서(버전)을 적용을 제한해야 하는 경우 해당 문서의 업무를 관리하고 책임이 있는 부서장은 해당 사유와 사용하면 안 되는 문서의 원본을 품질부서에 이관한다.</w:t>
      </w:r>
    </w:p>
    <w:p w14:paraId="1D2D4112" w14:textId="3278E0DD" w:rsidR="00882494" w:rsidRDefault="004C4E7B" w:rsidP="00882494">
      <w:pPr>
        <w:pStyle w:val="12"/>
        <w:ind w:left="910" w:right="364" w:hanging="273"/>
      </w:pPr>
      <w:r>
        <w:rPr>
          <w:rFonts w:hint="eastAsia"/>
        </w:rPr>
        <w:t>4</w:t>
      </w:r>
      <w:r w:rsidR="00882494">
        <w:rPr>
          <w:rFonts w:hint="eastAsia"/>
        </w:rPr>
        <w:t>) 품질부서장은 업무나 제품에 적용하면 안 되는 문서를 폐기하고, 그 내역을 기록으로 작성하여 관리한다. 만약 비교 참조를 위하여 보관할 필요가 있는 경우 업무나 제품에 적용하면 안 된다는 식별을 분명하게 하고, 그 보유 현황을 별도로 관리한다.</w:t>
      </w:r>
    </w:p>
    <w:p w14:paraId="5DB3BEDB" w14:textId="77777777" w:rsidR="00A354D7" w:rsidRPr="004C4E7B" w:rsidRDefault="00A354D7" w:rsidP="00A354D7">
      <w:pPr>
        <w:pStyle w:val="11"/>
        <w:ind w:left="273"/>
      </w:pPr>
    </w:p>
    <w:p w14:paraId="12BF5FDB" w14:textId="77777777" w:rsidR="008668CD" w:rsidRDefault="008668CD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65301EC2" w14:textId="6890B6BD" w:rsidR="00344280" w:rsidRDefault="00E025A1" w:rsidP="00344280">
      <w:pPr>
        <w:pStyle w:val="10"/>
      </w:pPr>
      <w:r>
        <w:rPr>
          <w:rFonts w:hint="eastAsia"/>
        </w:rPr>
        <w:lastRenderedPageBreak/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30955" w14:paraId="288CAE69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76C61555" w14:textId="0E561274" w:rsidR="00007871" w:rsidRPr="00DD33B8" w:rsidRDefault="002D27CF" w:rsidP="002D27CF">
            <w:pPr>
              <w:pStyle w:val="a3"/>
              <w:jc w:val="center"/>
            </w:pPr>
            <w:r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282D5624" w14:textId="77777777" w:rsidR="00007871" w:rsidRPr="00DD33B8" w:rsidRDefault="00007871" w:rsidP="002D27CF">
            <w:pPr>
              <w:pStyle w:val="a3"/>
              <w:jc w:val="center"/>
            </w:pPr>
            <w:proofErr w:type="spellStart"/>
            <w:r w:rsidRPr="00DD33B8">
              <w:t>기록명</w:t>
            </w:r>
            <w:proofErr w:type="spellEnd"/>
            <w:r w:rsidRPr="00DD33B8">
              <w:t>/</w:t>
            </w:r>
            <w:proofErr w:type="spellStart"/>
            <w:r w:rsidRPr="00DD33B8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6E4E6B15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16EF3D2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작성/보관부서</w:t>
            </w:r>
          </w:p>
        </w:tc>
      </w:tr>
      <w:tr w:rsidR="00007871" w:rsidRPr="00630955" w14:paraId="6EDA2DFB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380BB3EF" w14:textId="20569AB2" w:rsidR="00007871" w:rsidRPr="00DD33B8" w:rsidRDefault="002D27CF" w:rsidP="002D27CF">
            <w:pPr>
              <w:pStyle w:val="a3"/>
              <w:jc w:val="center"/>
            </w:pPr>
            <w:r>
              <w:rPr>
                <w:rFonts w:hint="eastAsia"/>
              </w:rPr>
              <w:t>{{DOC_PREFIX}}-QM-203-01</w:t>
            </w:r>
          </w:p>
        </w:tc>
        <w:tc>
          <w:tcPr>
            <w:tcW w:w="3118" w:type="dxa"/>
            <w:vAlign w:val="center"/>
          </w:tcPr>
          <w:p w14:paraId="34029DBC" w14:textId="03C3E403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문서관리대장</w:t>
            </w:r>
          </w:p>
        </w:tc>
        <w:tc>
          <w:tcPr>
            <w:tcW w:w="1984" w:type="dxa"/>
            <w:vAlign w:val="center"/>
          </w:tcPr>
          <w:p w14:paraId="6369FAD4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지속유지</w:t>
            </w:r>
          </w:p>
        </w:tc>
        <w:tc>
          <w:tcPr>
            <w:tcW w:w="1984" w:type="dxa"/>
            <w:vAlign w:val="center"/>
          </w:tcPr>
          <w:p w14:paraId="73C8866E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품질부서</w:t>
            </w:r>
          </w:p>
        </w:tc>
      </w:tr>
    </w:tbl>
    <w:p w14:paraId="21EA6E37" w14:textId="77777777" w:rsidR="008668CD" w:rsidRDefault="008668CD">
      <w:pPr>
        <w:widowControl/>
        <w:wordWrap/>
        <w:autoSpaceDE/>
        <w:autoSpaceDN/>
        <w:spacing w:before="0" w:beforeAutospacing="0" w:after="160" w:afterAutospacing="0" w:line="259" w:lineRule="auto"/>
      </w:pPr>
    </w:p>
    <w:p w14:paraId="5689655C" w14:textId="77777777" w:rsidR="008668CD" w:rsidRDefault="008668CD">
      <w:pPr>
        <w:widowControl/>
        <w:wordWrap/>
        <w:autoSpaceDE/>
        <w:autoSpaceDN/>
        <w:spacing w:before="0" w:beforeAutospacing="0" w:after="160" w:afterAutospacing="0" w:line="259" w:lineRule="auto"/>
      </w:pPr>
    </w:p>
    <w:p w14:paraId="7C2DF562" w14:textId="3F3FEC93" w:rsidR="00D6036B" w:rsidRDefault="00D6036B" w:rsidP="00D6036B">
      <w:pPr>
        <w:pStyle w:val="10"/>
      </w:pPr>
      <w:r>
        <w:rPr>
          <w:rFonts w:hint="eastAsia"/>
        </w:rPr>
        <w:t>9. 첨부 및 부속문서</w:t>
      </w:r>
    </w:p>
    <w:p w14:paraId="5AB28E53" w14:textId="0E9A31C0" w:rsidR="00D6036B" w:rsidRDefault="00D6036B" w:rsidP="00D6036B">
      <w:pPr>
        <w:pStyle w:val="1TEXT"/>
        <w:ind w:left="273" w:right="273"/>
      </w:pPr>
      <w:r w:rsidRPr="00D6036B">
        <w:t>[첨부 1] 문서번호 부여 방식</w:t>
      </w:r>
    </w:p>
    <w:p w14:paraId="46D258E4" w14:textId="1B77E5E6" w:rsidR="00A2355C" w:rsidRDefault="00A2355C" w:rsidP="00D6036B">
      <w:pPr>
        <w:pStyle w:val="1TEXT"/>
        <w:ind w:left="273" w:right="273"/>
      </w:pPr>
      <w:r>
        <w:rPr>
          <w:rFonts w:hint="eastAsia"/>
        </w:rPr>
        <w:t>[</w:t>
      </w:r>
      <w:r w:rsidR="001E019D">
        <w:t>첨부</w:t>
      </w:r>
      <w:r>
        <w:rPr>
          <w:rFonts w:hint="eastAsia"/>
        </w:rPr>
        <w:t xml:space="preserve"> </w:t>
      </w:r>
      <w:r w:rsidR="00D6036B">
        <w:rPr>
          <w:rFonts w:hint="eastAsia"/>
        </w:rPr>
        <w:t>2</w:t>
      </w:r>
      <w:r w:rsidR="001E019D">
        <w:t>] 문서의 분류</w:t>
      </w:r>
    </w:p>
    <w:p w14:paraId="45812C73" w14:textId="77777777" w:rsidR="008668CD" w:rsidRDefault="008668CD" w:rsidP="00D6036B">
      <w:pPr>
        <w:pStyle w:val="1TEXT"/>
        <w:ind w:left="273" w:right="273"/>
      </w:pPr>
    </w:p>
    <w:p w14:paraId="5A418130" w14:textId="0FC655B2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16F38ADD" w14:textId="73C6E24B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[{{DOC_PREFIX}}-QM-203 문서 및 기록관리 절차서] 개정 이력</w:t>
      </w:r>
    </w:p>
    <w:p w14:paraId="1822FDC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03AEE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6F80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D9555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4F7519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F018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7D199B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4350A5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B5A3D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FEF4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944BAB5" w14:textId="1F362C5B" w:rsidR="00972BBF" w:rsidRDefault="000B6E7F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BB74E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E801F13" w14:textId="3BD60F28" w:rsidR="00972BBF" w:rsidRDefault="000A02F7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5E4D898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DAC82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13C8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C97F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3E25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252D73" w14:textId="77777777" w:rsidR="00972BBF" w:rsidRDefault="00972BBF" w:rsidP="00A55BE4">
            <w:pPr>
              <w:pStyle w:val="a3"/>
            </w:pPr>
          </w:p>
        </w:tc>
      </w:tr>
      <w:tr w:rsidR="003C7695" w14:paraId="4572AD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A16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DEB8B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A4D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5B35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1338B0" w14:textId="77777777" w:rsidR="00972BBF" w:rsidRDefault="00972BBF" w:rsidP="00A55BE4">
            <w:pPr>
              <w:pStyle w:val="a3"/>
            </w:pPr>
          </w:p>
        </w:tc>
      </w:tr>
      <w:tr w:rsidR="003C7695" w14:paraId="576DED0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688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346E7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0E6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774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A7317" w14:textId="77777777" w:rsidR="00972BBF" w:rsidRDefault="00972BBF" w:rsidP="00A55BE4">
            <w:pPr>
              <w:pStyle w:val="a3"/>
            </w:pPr>
          </w:p>
        </w:tc>
      </w:tr>
      <w:tr w:rsidR="003C7695" w14:paraId="3DE379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2C18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BAFE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CD3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EE1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056AEA" w14:textId="77777777" w:rsidR="00972BBF" w:rsidRDefault="00972BBF" w:rsidP="00A55BE4">
            <w:pPr>
              <w:pStyle w:val="a3"/>
            </w:pPr>
          </w:p>
        </w:tc>
      </w:tr>
      <w:tr w:rsidR="003C7695" w14:paraId="38E8D38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B95C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4241F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E3D6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99A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D74117" w14:textId="77777777" w:rsidR="00972BBF" w:rsidRDefault="00972BBF" w:rsidP="00A55BE4">
            <w:pPr>
              <w:pStyle w:val="a3"/>
            </w:pPr>
          </w:p>
        </w:tc>
      </w:tr>
      <w:tr w:rsidR="003C7695" w14:paraId="72DDEB6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083A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1AE04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F84E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AAC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C9E835" w14:textId="77777777" w:rsidR="00972BBF" w:rsidRDefault="00972BBF" w:rsidP="00A55BE4">
            <w:pPr>
              <w:pStyle w:val="a3"/>
            </w:pPr>
          </w:p>
        </w:tc>
      </w:tr>
      <w:tr w:rsidR="003C7695" w14:paraId="0D8893B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9BD5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36B08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384F9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52AB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92BDCE" w14:textId="77777777" w:rsidR="00972BBF" w:rsidRDefault="00972BBF" w:rsidP="00A55BE4">
            <w:pPr>
              <w:pStyle w:val="a3"/>
            </w:pPr>
          </w:p>
        </w:tc>
      </w:tr>
      <w:tr w:rsidR="003C7695" w14:paraId="5AEDCC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9825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D825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24FD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F16F2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66DB09" w14:textId="77777777" w:rsidR="00972BBF" w:rsidRDefault="00972BBF" w:rsidP="00A55BE4">
            <w:pPr>
              <w:pStyle w:val="a3"/>
            </w:pPr>
          </w:p>
        </w:tc>
      </w:tr>
      <w:tr w:rsidR="003C7695" w14:paraId="4B3F11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C08C6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8D6781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6CA31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DA9E5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EFA814B" w14:textId="77777777" w:rsidR="00972BBF" w:rsidRDefault="00972BBF" w:rsidP="00A55BE4">
            <w:pPr>
              <w:pStyle w:val="a3"/>
            </w:pPr>
          </w:p>
        </w:tc>
      </w:tr>
    </w:tbl>
    <w:p w14:paraId="4D9ECE31" w14:textId="77777777" w:rsidR="00A94945" w:rsidRDefault="00A94945" w:rsidP="00FF7838">
      <w:pPr>
        <w:pStyle w:val="1TEXT"/>
        <w:ind w:left="273" w:right="273"/>
      </w:pPr>
    </w:p>
    <w:p w14:paraId="605910A1" w14:textId="2E443A3D" w:rsidR="00181ED0" w:rsidRDefault="00181ED0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592E8A60" w14:textId="019D9975" w:rsidR="00A220E5" w:rsidRDefault="00A220E5" w:rsidP="00A220E5">
      <w:pPr>
        <w:pStyle w:val="10"/>
      </w:pPr>
      <w:bookmarkStart w:id="0" w:name="_Hlk219458141"/>
      <w:r>
        <w:rPr>
          <w:rFonts w:hint="eastAsia"/>
        </w:rPr>
        <w:lastRenderedPageBreak/>
        <w:t>[</w:t>
      </w:r>
      <w:r>
        <w:t>첨부</w:t>
      </w:r>
      <w:r>
        <w:rPr>
          <w:rFonts w:hint="eastAsia"/>
        </w:rPr>
        <w:t xml:space="preserve"> 1] 문서번호 부여 방식</w:t>
      </w:r>
    </w:p>
    <w:bookmarkEnd w:id="0"/>
    <w:p w14:paraId="697F58F1" w14:textId="77777777" w:rsidR="00A220E5" w:rsidRPr="00E73242" w:rsidRDefault="00A220E5" w:rsidP="00A220E5">
      <w:r>
        <w:rPr>
          <w:rFonts w:hint="eastAsia"/>
        </w:rPr>
        <w:t xml:space="preserve">1. </w:t>
      </w:r>
      <w:r w:rsidRPr="00E73242">
        <w:rPr>
          <w:rFonts w:hint="eastAsia"/>
        </w:rPr>
        <w:t xml:space="preserve">문서번호 </w:t>
      </w:r>
      <w:proofErr w:type="gramStart"/>
      <w:r w:rsidRPr="00E73242">
        <w:rPr>
          <w:rFonts w:hint="eastAsia"/>
        </w:rPr>
        <w:t>형식 :</w:t>
      </w:r>
      <w:proofErr w:type="gramEnd"/>
      <w:r w:rsidRPr="00E73242">
        <w:rPr>
          <w:rFonts w:hint="eastAsia"/>
        </w:rPr>
        <w:t xml:space="preserve"> </w:t>
      </w:r>
      <w:r w:rsidRPr="00105BA5">
        <w:rPr>
          <w:b/>
          <w:bCs/>
          <w:color w:val="4472C4" w:themeColor="accent1"/>
          <w:sz w:val="24"/>
          <w:szCs w:val="24"/>
        </w:rPr>
        <w:t>XX-①①-②③③</w:t>
      </w:r>
    </w:p>
    <w:p w14:paraId="02875120" w14:textId="5492D3E8" w:rsidR="004E1287" w:rsidRDefault="004E1287" w:rsidP="004E1287">
      <w:pPr>
        <w:pStyle w:val="12"/>
        <w:ind w:left="910" w:right="364" w:hanging="273"/>
      </w:pPr>
      <w:r>
        <w:rPr>
          <w:rFonts w:hint="eastAsia"/>
        </w:rPr>
        <w:t>1) 기본 원칙</w:t>
      </w:r>
    </w:p>
    <w:p w14:paraId="55840E1C" w14:textId="70D04F83" w:rsidR="00A220E5" w:rsidRDefault="00A220E5" w:rsidP="00A220E5">
      <w:pPr>
        <w:pStyle w:val="--"/>
        <w:ind w:left="1092" w:right="637" w:hanging="182"/>
      </w:pPr>
      <w:proofErr w:type="gramStart"/>
      <w:r>
        <w:t>XX :</w:t>
      </w:r>
      <w:proofErr w:type="gramEnd"/>
      <w:r>
        <w:t xml:space="preserve"> 회사 이니셜(2~3자리 알파벳 권장)</w:t>
      </w:r>
    </w:p>
    <w:p w14:paraId="461E2BFA" w14:textId="77777777" w:rsidR="00A220E5" w:rsidRDefault="00A220E5" w:rsidP="00A220E5">
      <w:pPr>
        <w:pStyle w:val="--"/>
        <w:ind w:left="1092" w:right="637" w:hanging="182"/>
      </w:pPr>
      <w:r>
        <w:rPr>
          <w:rFonts w:hint="eastAsia"/>
        </w:rPr>
        <w:t>①</w:t>
      </w:r>
      <w:proofErr w:type="gramStart"/>
      <w:r>
        <w:rPr>
          <w:rFonts w:hint="eastAsia"/>
        </w:rPr>
        <w:t>①</w:t>
      </w:r>
      <w:r>
        <w:t xml:space="preserve"> :</w:t>
      </w:r>
      <w:proofErr w:type="gramEnd"/>
      <w:r>
        <w:t xml:space="preserve"> 경영시스템 구분</w:t>
      </w:r>
    </w:p>
    <w:p w14:paraId="0E89ED91" w14:textId="77777777" w:rsidR="00A220E5" w:rsidRDefault="00A220E5" w:rsidP="00A220E5">
      <w:pPr>
        <w:pStyle w:val="--"/>
        <w:ind w:left="1092" w:right="637" w:hanging="182"/>
      </w:pPr>
      <w:proofErr w:type="gramStart"/>
      <w:r>
        <w:rPr>
          <w:rFonts w:hint="eastAsia"/>
        </w:rPr>
        <w:t>② :</w:t>
      </w:r>
      <w:proofErr w:type="gramEnd"/>
      <w:r>
        <w:rPr>
          <w:rFonts w:hint="eastAsia"/>
        </w:rPr>
        <w:t xml:space="preserve"> 절차의 PDCA 분류(문서 대분류)</w:t>
      </w:r>
    </w:p>
    <w:p w14:paraId="5C6B7BB0" w14:textId="77777777" w:rsidR="00A220E5" w:rsidRDefault="00A220E5" w:rsidP="00A220E5">
      <w:pPr>
        <w:pStyle w:val="--"/>
        <w:ind w:left="1092" w:right="637" w:hanging="182"/>
      </w:pPr>
      <w:r>
        <w:rPr>
          <w:rFonts w:hint="eastAsia"/>
        </w:rPr>
        <w:t>③</w:t>
      </w:r>
      <w:proofErr w:type="gramStart"/>
      <w:r>
        <w:rPr>
          <w:rFonts w:hint="eastAsia"/>
        </w:rPr>
        <w:t>③ :</w:t>
      </w:r>
      <w:proofErr w:type="gramEnd"/>
      <w:r>
        <w:rPr>
          <w:rFonts w:hint="eastAsia"/>
        </w:rPr>
        <w:t xml:space="preserve"> PDCA 분류 내 일련번호</w:t>
      </w:r>
    </w:p>
    <w:tbl>
      <w:tblPr>
        <w:tblStyle w:val="a5"/>
        <w:tblW w:w="0" w:type="auto"/>
        <w:tblInd w:w="1092" w:type="dxa"/>
        <w:tblLook w:val="04A0" w:firstRow="1" w:lastRow="0" w:firstColumn="1" w:lastColumn="0" w:noHBand="0" w:noVBand="1"/>
      </w:tblPr>
      <w:tblGrid>
        <w:gridCol w:w="1139"/>
        <w:gridCol w:w="3920"/>
        <w:gridCol w:w="2491"/>
      </w:tblGrid>
      <w:tr w:rsidR="00A220E5" w:rsidRPr="00A220E5" w14:paraId="01BD9F29" w14:textId="77777777" w:rsidTr="00123D65">
        <w:trPr>
          <w:trHeight w:val="283"/>
        </w:trPr>
        <w:tc>
          <w:tcPr>
            <w:tcW w:w="1139" w:type="dxa"/>
            <w:shd w:val="clear" w:color="auto" w:fill="000000" w:themeFill="text1"/>
            <w:vAlign w:val="center"/>
          </w:tcPr>
          <w:p w14:paraId="2274E8A1" w14:textId="77777777" w:rsidR="00A220E5" w:rsidRPr="00A220E5" w:rsidRDefault="00A220E5" w:rsidP="00A220E5">
            <w:pPr>
              <w:pStyle w:val="a3"/>
            </w:pPr>
            <w:r w:rsidRPr="00A220E5">
              <w:t>①①</w:t>
            </w:r>
          </w:p>
        </w:tc>
        <w:tc>
          <w:tcPr>
            <w:tcW w:w="3920" w:type="dxa"/>
            <w:shd w:val="clear" w:color="auto" w:fill="F2F2F2" w:themeFill="background1" w:themeFillShade="F2"/>
            <w:vAlign w:val="center"/>
          </w:tcPr>
          <w:p w14:paraId="7A0D2C38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경영시스템 구분</w:t>
            </w:r>
          </w:p>
        </w:tc>
        <w:tc>
          <w:tcPr>
            <w:tcW w:w="2491" w:type="dxa"/>
            <w:shd w:val="clear" w:color="auto" w:fill="F2F2F2" w:themeFill="background1" w:themeFillShade="F2"/>
            <w:vAlign w:val="center"/>
          </w:tcPr>
          <w:p w14:paraId="66666856" w14:textId="77777777" w:rsidR="00A220E5" w:rsidRPr="00A220E5" w:rsidRDefault="00A220E5" w:rsidP="00A220E5">
            <w:pPr>
              <w:pStyle w:val="a3"/>
            </w:pPr>
            <w:r w:rsidRPr="00A220E5">
              <w:t>비고</w:t>
            </w:r>
          </w:p>
        </w:tc>
      </w:tr>
      <w:tr w:rsidR="00A220E5" w:rsidRPr="00A220E5" w14:paraId="77D0A48C" w14:textId="77777777" w:rsidTr="00123D65">
        <w:trPr>
          <w:trHeight w:val="283"/>
        </w:trPr>
        <w:tc>
          <w:tcPr>
            <w:tcW w:w="1139" w:type="dxa"/>
            <w:vAlign w:val="center"/>
          </w:tcPr>
          <w:p w14:paraId="628F9B4B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QM</w:t>
            </w:r>
          </w:p>
        </w:tc>
        <w:tc>
          <w:tcPr>
            <w:tcW w:w="3920" w:type="dxa"/>
            <w:vAlign w:val="center"/>
          </w:tcPr>
          <w:p w14:paraId="3A457D51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품질경영시스템 (ISO 9001/IATF 16949)</w:t>
            </w:r>
          </w:p>
        </w:tc>
        <w:tc>
          <w:tcPr>
            <w:tcW w:w="2491" w:type="dxa"/>
            <w:vAlign w:val="center"/>
          </w:tcPr>
          <w:p w14:paraId="16E55A94" w14:textId="356BEA8A" w:rsidR="00A220E5" w:rsidRPr="00A220E5" w:rsidRDefault="000B6E7F" w:rsidP="00A220E5">
            <w:pPr>
              <w:pStyle w:val="a3"/>
            </w:pPr>
            <w:r>
              <w:rPr>
                <w:rFonts w:hint="eastAsia"/>
              </w:rPr>
              <w:t xml:space="preserve">{{REV_DATE}} 적용 </w:t>
            </w:r>
          </w:p>
        </w:tc>
      </w:tr>
      <w:tr w:rsidR="00A220E5" w:rsidRPr="00A220E5" w14:paraId="1D033672" w14:textId="77777777" w:rsidTr="00123D65">
        <w:trPr>
          <w:trHeight w:val="283"/>
        </w:trPr>
        <w:tc>
          <w:tcPr>
            <w:tcW w:w="1139" w:type="dxa"/>
            <w:vAlign w:val="center"/>
          </w:tcPr>
          <w:p w14:paraId="1A458553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EM</w:t>
            </w:r>
          </w:p>
        </w:tc>
        <w:tc>
          <w:tcPr>
            <w:tcW w:w="3920" w:type="dxa"/>
            <w:vAlign w:val="center"/>
          </w:tcPr>
          <w:p w14:paraId="78187B5E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환경경영시스템 (ISO 14001)</w:t>
            </w:r>
          </w:p>
        </w:tc>
        <w:tc>
          <w:tcPr>
            <w:tcW w:w="2491" w:type="dxa"/>
            <w:vAlign w:val="center"/>
          </w:tcPr>
          <w:p w14:paraId="5E41CA85" w14:textId="77777777" w:rsidR="00A220E5" w:rsidRPr="00A220E5" w:rsidRDefault="00A220E5" w:rsidP="00A220E5">
            <w:pPr>
              <w:pStyle w:val="a3"/>
            </w:pPr>
            <w:r w:rsidRPr="00A220E5">
              <w:t>시스템</w:t>
            </w:r>
            <w:r w:rsidRPr="00A220E5">
              <w:rPr>
                <w:rFonts w:hint="eastAsia"/>
              </w:rPr>
              <w:t xml:space="preserve"> </w:t>
            </w:r>
            <w:r w:rsidRPr="00A220E5">
              <w:t>수립</w:t>
            </w:r>
            <w:r w:rsidRPr="00A220E5">
              <w:rPr>
                <w:rFonts w:hint="eastAsia"/>
              </w:rPr>
              <w:t xml:space="preserve"> 시 </w:t>
            </w:r>
            <w:r w:rsidRPr="00A220E5">
              <w:t>적용</w:t>
            </w:r>
            <w:r w:rsidRPr="00A220E5">
              <w:rPr>
                <w:rFonts w:hint="eastAsia"/>
              </w:rPr>
              <w:t xml:space="preserve"> </w:t>
            </w:r>
          </w:p>
        </w:tc>
      </w:tr>
      <w:tr w:rsidR="00A220E5" w:rsidRPr="00A220E5" w14:paraId="6DE9C9DE" w14:textId="77777777" w:rsidTr="00123D65">
        <w:trPr>
          <w:trHeight w:val="283"/>
        </w:trPr>
        <w:tc>
          <w:tcPr>
            <w:tcW w:w="1139" w:type="dxa"/>
            <w:vAlign w:val="center"/>
          </w:tcPr>
          <w:p w14:paraId="1F4C7CFF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OH</w:t>
            </w:r>
          </w:p>
        </w:tc>
        <w:tc>
          <w:tcPr>
            <w:tcW w:w="3920" w:type="dxa"/>
            <w:vAlign w:val="center"/>
          </w:tcPr>
          <w:p w14:paraId="54640459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안전보건경영시스템 (ISO 45001)</w:t>
            </w:r>
          </w:p>
        </w:tc>
        <w:tc>
          <w:tcPr>
            <w:tcW w:w="2491" w:type="dxa"/>
            <w:vAlign w:val="center"/>
          </w:tcPr>
          <w:p w14:paraId="1C07AFA3" w14:textId="77777777" w:rsidR="00A220E5" w:rsidRPr="00A220E5" w:rsidRDefault="00A220E5" w:rsidP="00A220E5">
            <w:pPr>
              <w:pStyle w:val="a3"/>
            </w:pPr>
            <w:r w:rsidRPr="00A220E5">
              <w:t>시스템</w:t>
            </w:r>
            <w:r w:rsidRPr="00A220E5">
              <w:rPr>
                <w:rFonts w:hint="eastAsia"/>
              </w:rPr>
              <w:t xml:space="preserve"> </w:t>
            </w:r>
            <w:r w:rsidRPr="00A220E5">
              <w:t>수립</w:t>
            </w:r>
            <w:r w:rsidRPr="00A220E5">
              <w:rPr>
                <w:rFonts w:hint="eastAsia"/>
              </w:rPr>
              <w:t xml:space="preserve"> 시 </w:t>
            </w:r>
            <w:r w:rsidRPr="00A220E5">
              <w:t>적용</w:t>
            </w:r>
          </w:p>
        </w:tc>
      </w:tr>
      <w:tr w:rsidR="00A220E5" w:rsidRPr="00A220E5" w14:paraId="50921235" w14:textId="77777777" w:rsidTr="00123D65">
        <w:trPr>
          <w:trHeight w:val="283"/>
        </w:trPr>
        <w:tc>
          <w:tcPr>
            <w:tcW w:w="1139" w:type="dxa"/>
            <w:vAlign w:val="center"/>
          </w:tcPr>
          <w:p w14:paraId="3CF238B1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IS</w:t>
            </w:r>
          </w:p>
        </w:tc>
        <w:tc>
          <w:tcPr>
            <w:tcW w:w="3920" w:type="dxa"/>
            <w:vAlign w:val="center"/>
          </w:tcPr>
          <w:p w14:paraId="3375BFA2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정보보호경영시스템 (ISO 27001)</w:t>
            </w:r>
          </w:p>
        </w:tc>
        <w:tc>
          <w:tcPr>
            <w:tcW w:w="2491" w:type="dxa"/>
            <w:vAlign w:val="center"/>
          </w:tcPr>
          <w:p w14:paraId="474581D1" w14:textId="77777777" w:rsidR="00A220E5" w:rsidRPr="00A220E5" w:rsidRDefault="00A220E5" w:rsidP="00A220E5">
            <w:pPr>
              <w:pStyle w:val="a3"/>
            </w:pPr>
            <w:r w:rsidRPr="00A220E5">
              <w:t>시스템</w:t>
            </w:r>
            <w:r w:rsidRPr="00A220E5">
              <w:rPr>
                <w:rFonts w:hint="eastAsia"/>
              </w:rPr>
              <w:t xml:space="preserve"> </w:t>
            </w:r>
            <w:r w:rsidRPr="00A220E5">
              <w:t>수립</w:t>
            </w:r>
            <w:r w:rsidRPr="00A220E5">
              <w:rPr>
                <w:rFonts w:hint="eastAsia"/>
              </w:rPr>
              <w:t xml:space="preserve"> 시 </w:t>
            </w:r>
            <w:r w:rsidRPr="00A220E5">
              <w:t>적용</w:t>
            </w:r>
          </w:p>
        </w:tc>
      </w:tr>
      <w:tr w:rsidR="00A220E5" w:rsidRPr="00A220E5" w14:paraId="46BE5335" w14:textId="77777777" w:rsidTr="00123D65">
        <w:trPr>
          <w:trHeight w:val="283"/>
        </w:trPr>
        <w:tc>
          <w:tcPr>
            <w:tcW w:w="1139" w:type="dxa"/>
            <w:vAlign w:val="center"/>
          </w:tcPr>
          <w:p w14:paraId="0ED14895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AB</w:t>
            </w:r>
          </w:p>
        </w:tc>
        <w:tc>
          <w:tcPr>
            <w:tcW w:w="3920" w:type="dxa"/>
            <w:vAlign w:val="center"/>
          </w:tcPr>
          <w:p w14:paraId="0DDA40FE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부패방지경영시스템 (ISO 37001)</w:t>
            </w:r>
          </w:p>
        </w:tc>
        <w:tc>
          <w:tcPr>
            <w:tcW w:w="2491" w:type="dxa"/>
            <w:vAlign w:val="center"/>
          </w:tcPr>
          <w:p w14:paraId="08FC00FB" w14:textId="77777777" w:rsidR="00A220E5" w:rsidRPr="00A220E5" w:rsidRDefault="00A220E5" w:rsidP="00A220E5">
            <w:pPr>
              <w:pStyle w:val="a3"/>
            </w:pPr>
            <w:r w:rsidRPr="00A220E5">
              <w:t>시스템</w:t>
            </w:r>
            <w:r w:rsidRPr="00A220E5">
              <w:rPr>
                <w:rFonts w:hint="eastAsia"/>
              </w:rPr>
              <w:t xml:space="preserve"> </w:t>
            </w:r>
            <w:r w:rsidRPr="00A220E5">
              <w:t>수립</w:t>
            </w:r>
            <w:r w:rsidRPr="00A220E5">
              <w:rPr>
                <w:rFonts w:hint="eastAsia"/>
              </w:rPr>
              <w:t xml:space="preserve"> 시 </w:t>
            </w:r>
            <w:r w:rsidRPr="00A220E5">
              <w:t>적용</w:t>
            </w:r>
          </w:p>
        </w:tc>
      </w:tr>
      <w:tr w:rsidR="00A220E5" w:rsidRPr="00A220E5" w14:paraId="1724C239" w14:textId="77777777" w:rsidTr="00123D65">
        <w:trPr>
          <w:trHeight w:val="283"/>
        </w:trPr>
        <w:tc>
          <w:tcPr>
            <w:tcW w:w="1139" w:type="dxa"/>
            <w:vAlign w:val="center"/>
          </w:tcPr>
          <w:p w14:paraId="0E8AF0AC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EG</w:t>
            </w:r>
          </w:p>
        </w:tc>
        <w:tc>
          <w:tcPr>
            <w:tcW w:w="3920" w:type="dxa"/>
            <w:vAlign w:val="center"/>
          </w:tcPr>
          <w:p w14:paraId="033FB6DA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에너지경영시스템 (ISO 50001)</w:t>
            </w:r>
          </w:p>
        </w:tc>
        <w:tc>
          <w:tcPr>
            <w:tcW w:w="2491" w:type="dxa"/>
            <w:vAlign w:val="center"/>
          </w:tcPr>
          <w:p w14:paraId="3E567DCC" w14:textId="77777777" w:rsidR="00A220E5" w:rsidRPr="00A220E5" w:rsidRDefault="00A220E5" w:rsidP="00A220E5">
            <w:pPr>
              <w:pStyle w:val="a3"/>
            </w:pPr>
            <w:r w:rsidRPr="00A220E5">
              <w:t>시스템</w:t>
            </w:r>
            <w:r w:rsidRPr="00A220E5">
              <w:rPr>
                <w:rFonts w:hint="eastAsia"/>
              </w:rPr>
              <w:t xml:space="preserve"> </w:t>
            </w:r>
            <w:r w:rsidRPr="00A220E5">
              <w:t>수립</w:t>
            </w:r>
            <w:r w:rsidRPr="00A220E5">
              <w:rPr>
                <w:rFonts w:hint="eastAsia"/>
              </w:rPr>
              <w:t xml:space="preserve"> 시 </w:t>
            </w:r>
            <w:r w:rsidRPr="00A220E5">
              <w:t>적용</w:t>
            </w:r>
          </w:p>
        </w:tc>
      </w:tr>
      <w:tr w:rsidR="00A220E5" w:rsidRPr="00A220E5" w14:paraId="326B89D4" w14:textId="77777777" w:rsidTr="00123D65">
        <w:trPr>
          <w:trHeight w:val="283"/>
        </w:trPr>
        <w:tc>
          <w:tcPr>
            <w:tcW w:w="1139" w:type="dxa"/>
            <w:vAlign w:val="center"/>
          </w:tcPr>
          <w:p w14:paraId="783BB748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GM</w:t>
            </w:r>
          </w:p>
        </w:tc>
        <w:tc>
          <w:tcPr>
            <w:tcW w:w="3920" w:type="dxa"/>
            <w:vAlign w:val="center"/>
          </w:tcPr>
          <w:p w14:paraId="25F3364D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 xml:space="preserve">일반경영시스템 </w:t>
            </w:r>
            <w:r w:rsidRPr="00A220E5">
              <w:t>–</w:t>
            </w:r>
            <w:r w:rsidRPr="00A220E5">
              <w:rPr>
                <w:rFonts w:hint="eastAsia"/>
              </w:rPr>
              <w:t xml:space="preserve"> 인사, 노무, 재무 등</w:t>
            </w:r>
          </w:p>
        </w:tc>
        <w:tc>
          <w:tcPr>
            <w:tcW w:w="2491" w:type="dxa"/>
            <w:vAlign w:val="center"/>
          </w:tcPr>
          <w:p w14:paraId="7E76E63C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해당 시 적용</w:t>
            </w:r>
          </w:p>
        </w:tc>
      </w:tr>
      <w:tr w:rsidR="00A220E5" w:rsidRPr="00A220E5" w14:paraId="55D5D567" w14:textId="77777777" w:rsidTr="00123D65">
        <w:trPr>
          <w:trHeight w:val="283"/>
        </w:trPr>
        <w:tc>
          <w:tcPr>
            <w:tcW w:w="1139" w:type="dxa"/>
            <w:vAlign w:val="center"/>
          </w:tcPr>
          <w:p w14:paraId="62935192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ZM</w:t>
            </w:r>
          </w:p>
        </w:tc>
        <w:tc>
          <w:tcPr>
            <w:tcW w:w="3920" w:type="dxa"/>
            <w:vAlign w:val="center"/>
          </w:tcPr>
          <w:p w14:paraId="48AD39C9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기업 특수 업무 절차/규정</w:t>
            </w:r>
          </w:p>
        </w:tc>
        <w:tc>
          <w:tcPr>
            <w:tcW w:w="2491" w:type="dxa"/>
            <w:vAlign w:val="center"/>
          </w:tcPr>
          <w:p w14:paraId="388EB581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해당 시 적용</w:t>
            </w:r>
          </w:p>
        </w:tc>
      </w:tr>
    </w:tbl>
    <w:p w14:paraId="0768AB76" w14:textId="04368E51" w:rsidR="00A220E5" w:rsidRPr="000A5C22" w:rsidRDefault="004E1287" w:rsidP="004E1287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C2E84">
        <w:rPr>
          <w:rFonts w:hint="eastAsia"/>
        </w:rPr>
        <w:t>QMS의 프로세스</w:t>
      </w:r>
    </w:p>
    <w:tbl>
      <w:tblPr>
        <w:tblStyle w:val="a5"/>
        <w:tblW w:w="0" w:type="auto"/>
        <w:tblInd w:w="1092" w:type="dxa"/>
        <w:tblLook w:val="04A0" w:firstRow="1" w:lastRow="0" w:firstColumn="1" w:lastColumn="0" w:noHBand="0" w:noVBand="1"/>
      </w:tblPr>
      <w:tblGrid>
        <w:gridCol w:w="1171"/>
        <w:gridCol w:w="1418"/>
        <w:gridCol w:w="1843"/>
        <w:gridCol w:w="3118"/>
      </w:tblGrid>
      <w:tr w:rsidR="00A220E5" w:rsidRPr="00A220E5" w14:paraId="178A3A9D" w14:textId="77777777" w:rsidTr="00123D65">
        <w:trPr>
          <w:trHeight w:val="283"/>
        </w:trPr>
        <w:tc>
          <w:tcPr>
            <w:tcW w:w="1171" w:type="dxa"/>
            <w:shd w:val="clear" w:color="auto" w:fill="000000" w:themeFill="text1"/>
            <w:vAlign w:val="center"/>
          </w:tcPr>
          <w:p w14:paraId="55867594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②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225992F2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PDCA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61672222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ISO HLS 연관성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4C95527C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QMS에서의 프로세스</w:t>
            </w:r>
          </w:p>
        </w:tc>
      </w:tr>
      <w:tr w:rsidR="00A220E5" w:rsidRPr="00A220E5" w14:paraId="78935601" w14:textId="77777777" w:rsidTr="00123D65">
        <w:trPr>
          <w:trHeight w:val="283"/>
        </w:trPr>
        <w:tc>
          <w:tcPr>
            <w:tcW w:w="1171" w:type="dxa"/>
            <w:vAlign w:val="center"/>
          </w:tcPr>
          <w:p w14:paraId="2CF74B2A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0</w:t>
            </w:r>
          </w:p>
        </w:tc>
        <w:tc>
          <w:tcPr>
            <w:tcW w:w="1418" w:type="dxa"/>
            <w:vAlign w:val="center"/>
          </w:tcPr>
          <w:p w14:paraId="260B5197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-</w:t>
            </w:r>
          </w:p>
        </w:tc>
        <w:tc>
          <w:tcPr>
            <w:tcW w:w="1843" w:type="dxa"/>
            <w:vAlign w:val="center"/>
          </w:tcPr>
          <w:p w14:paraId="1B45E4B3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-</w:t>
            </w:r>
          </w:p>
        </w:tc>
        <w:tc>
          <w:tcPr>
            <w:tcW w:w="3118" w:type="dxa"/>
            <w:vAlign w:val="center"/>
          </w:tcPr>
          <w:p w14:paraId="63636E82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매뉴얼 식별 번호</w:t>
            </w:r>
          </w:p>
        </w:tc>
      </w:tr>
      <w:tr w:rsidR="00A220E5" w:rsidRPr="00A220E5" w14:paraId="49BED7D3" w14:textId="77777777" w:rsidTr="00123D65">
        <w:trPr>
          <w:trHeight w:val="283"/>
        </w:trPr>
        <w:tc>
          <w:tcPr>
            <w:tcW w:w="1171" w:type="dxa"/>
            <w:vAlign w:val="center"/>
          </w:tcPr>
          <w:p w14:paraId="475749F7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1</w:t>
            </w:r>
          </w:p>
        </w:tc>
        <w:tc>
          <w:tcPr>
            <w:tcW w:w="1418" w:type="dxa"/>
            <w:vAlign w:val="center"/>
          </w:tcPr>
          <w:p w14:paraId="7ABD6E41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Plan(기획)</w:t>
            </w:r>
          </w:p>
        </w:tc>
        <w:tc>
          <w:tcPr>
            <w:tcW w:w="1843" w:type="dxa"/>
            <w:vAlign w:val="center"/>
          </w:tcPr>
          <w:p w14:paraId="503BB889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4-6항</w:t>
            </w:r>
          </w:p>
        </w:tc>
        <w:tc>
          <w:tcPr>
            <w:tcW w:w="3118" w:type="dxa"/>
            <w:vAlign w:val="center"/>
          </w:tcPr>
          <w:p w14:paraId="1E23429A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기획 프로세스 절차임을 나타냄</w:t>
            </w:r>
          </w:p>
        </w:tc>
      </w:tr>
      <w:tr w:rsidR="00A220E5" w:rsidRPr="00A220E5" w14:paraId="2BD87B04" w14:textId="77777777" w:rsidTr="00123D65">
        <w:trPr>
          <w:trHeight w:val="283"/>
        </w:trPr>
        <w:tc>
          <w:tcPr>
            <w:tcW w:w="1171" w:type="dxa"/>
            <w:vAlign w:val="center"/>
          </w:tcPr>
          <w:p w14:paraId="396A973D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2</w:t>
            </w:r>
          </w:p>
        </w:tc>
        <w:tc>
          <w:tcPr>
            <w:tcW w:w="1418" w:type="dxa"/>
            <w:vAlign w:val="center"/>
          </w:tcPr>
          <w:p w14:paraId="4938D3FB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Do(실행)</w:t>
            </w:r>
          </w:p>
        </w:tc>
        <w:tc>
          <w:tcPr>
            <w:tcW w:w="1843" w:type="dxa"/>
            <w:vAlign w:val="center"/>
          </w:tcPr>
          <w:p w14:paraId="24290F57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7-8항</w:t>
            </w:r>
          </w:p>
        </w:tc>
        <w:tc>
          <w:tcPr>
            <w:tcW w:w="3118" w:type="dxa"/>
            <w:vAlign w:val="center"/>
          </w:tcPr>
          <w:p w14:paraId="563E3733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실행 프로세스 절차임을 나타냄</w:t>
            </w:r>
          </w:p>
        </w:tc>
      </w:tr>
      <w:tr w:rsidR="00A220E5" w:rsidRPr="00A220E5" w14:paraId="0298D8B7" w14:textId="77777777" w:rsidTr="00123D65">
        <w:trPr>
          <w:trHeight w:val="283"/>
        </w:trPr>
        <w:tc>
          <w:tcPr>
            <w:tcW w:w="1171" w:type="dxa"/>
            <w:vAlign w:val="center"/>
          </w:tcPr>
          <w:p w14:paraId="2AF419FA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3</w:t>
            </w:r>
          </w:p>
        </w:tc>
        <w:tc>
          <w:tcPr>
            <w:tcW w:w="1418" w:type="dxa"/>
            <w:vAlign w:val="center"/>
          </w:tcPr>
          <w:p w14:paraId="71955745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Check(점검)</w:t>
            </w:r>
          </w:p>
        </w:tc>
        <w:tc>
          <w:tcPr>
            <w:tcW w:w="1843" w:type="dxa"/>
            <w:vAlign w:val="center"/>
          </w:tcPr>
          <w:p w14:paraId="0941EEE7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9항</w:t>
            </w:r>
          </w:p>
        </w:tc>
        <w:tc>
          <w:tcPr>
            <w:tcW w:w="3118" w:type="dxa"/>
            <w:vAlign w:val="center"/>
          </w:tcPr>
          <w:p w14:paraId="4176B8B5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점검 프로세스 절차임을 나타냄</w:t>
            </w:r>
          </w:p>
        </w:tc>
      </w:tr>
      <w:tr w:rsidR="00A220E5" w:rsidRPr="00A220E5" w14:paraId="287B2F03" w14:textId="77777777" w:rsidTr="00123D65">
        <w:trPr>
          <w:trHeight w:val="283"/>
        </w:trPr>
        <w:tc>
          <w:tcPr>
            <w:tcW w:w="1171" w:type="dxa"/>
            <w:vAlign w:val="center"/>
          </w:tcPr>
          <w:p w14:paraId="3CBE999B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4</w:t>
            </w:r>
          </w:p>
        </w:tc>
        <w:tc>
          <w:tcPr>
            <w:tcW w:w="1418" w:type="dxa"/>
            <w:vAlign w:val="center"/>
          </w:tcPr>
          <w:p w14:paraId="7717A0D4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Action(개선)</w:t>
            </w:r>
          </w:p>
        </w:tc>
        <w:tc>
          <w:tcPr>
            <w:tcW w:w="1843" w:type="dxa"/>
            <w:vAlign w:val="center"/>
          </w:tcPr>
          <w:p w14:paraId="6081EDD5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10항</w:t>
            </w:r>
          </w:p>
        </w:tc>
        <w:tc>
          <w:tcPr>
            <w:tcW w:w="3118" w:type="dxa"/>
            <w:vAlign w:val="center"/>
          </w:tcPr>
          <w:p w14:paraId="738DF84A" w14:textId="77777777" w:rsidR="00A220E5" w:rsidRPr="00A220E5" w:rsidRDefault="00A220E5" w:rsidP="00A220E5">
            <w:pPr>
              <w:pStyle w:val="a3"/>
            </w:pPr>
            <w:r w:rsidRPr="00A220E5">
              <w:rPr>
                <w:rFonts w:hint="eastAsia"/>
              </w:rPr>
              <w:t>개선 프로세스 절차임을 나타냄</w:t>
            </w:r>
          </w:p>
        </w:tc>
      </w:tr>
    </w:tbl>
    <w:p w14:paraId="18C750F2" w14:textId="77777777" w:rsidR="00A220E5" w:rsidRDefault="00A220E5" w:rsidP="00A220E5">
      <w:pPr>
        <w:widowControl/>
        <w:wordWrap/>
        <w:autoSpaceDE/>
        <w:autoSpaceDN/>
      </w:pPr>
    </w:p>
    <w:p w14:paraId="31791900" w14:textId="77777777" w:rsidR="00A220E5" w:rsidRPr="00D83C66" w:rsidRDefault="00A220E5" w:rsidP="00A220E5">
      <w:pPr>
        <w:widowControl/>
        <w:wordWrap/>
        <w:autoSpaceDE/>
        <w:autoSpaceDN/>
      </w:pPr>
      <w:r>
        <w:rPr>
          <w:rFonts w:hint="eastAsia"/>
        </w:rPr>
        <w:t xml:space="preserve">2. 양식번호 형식 </w:t>
      </w:r>
      <w:r w:rsidRPr="00E73242">
        <w:rPr>
          <w:b/>
          <w:bCs/>
          <w:color w:val="4472C4" w:themeColor="accent1"/>
          <w:sz w:val="24"/>
          <w:szCs w:val="24"/>
        </w:rPr>
        <w:t>XX-①①-②③③</w:t>
      </w:r>
      <w:r>
        <w:rPr>
          <w:rFonts w:hint="eastAsia"/>
          <w:b/>
          <w:bCs/>
          <w:color w:val="4472C4" w:themeColor="accent1"/>
          <w:sz w:val="24"/>
          <w:szCs w:val="24"/>
        </w:rPr>
        <w:t>-</w:t>
      </w:r>
      <w:r>
        <w:rPr>
          <w:rFonts w:eastAsiaTheme="minorHAnsi"/>
          <w:b/>
          <w:bCs/>
          <w:color w:val="4472C4" w:themeColor="accent1"/>
          <w:sz w:val="24"/>
          <w:szCs w:val="24"/>
        </w:rPr>
        <w:t>④④</w:t>
      </w:r>
    </w:p>
    <w:p w14:paraId="0DC0DA9D" w14:textId="77777777" w:rsidR="00A220E5" w:rsidRDefault="00A220E5" w:rsidP="00A220E5">
      <w:pPr>
        <w:pStyle w:val="--"/>
        <w:ind w:left="1092" w:right="637" w:hanging="182"/>
      </w:pPr>
      <w:r>
        <w:rPr>
          <w:rFonts w:hint="eastAsia"/>
        </w:rPr>
        <w:t>문서번호 + 양식을 규정한 문서 내 양식의 일련번호</w:t>
      </w:r>
    </w:p>
    <w:p w14:paraId="3A8F62B2" w14:textId="77777777" w:rsidR="00A220E5" w:rsidRPr="00D83C66" w:rsidRDefault="00A220E5" w:rsidP="00A220E5">
      <w:pPr>
        <w:widowControl/>
        <w:wordWrap/>
        <w:autoSpaceDE/>
        <w:autoSpaceDN/>
      </w:pPr>
      <w:r>
        <w:rPr>
          <w:rFonts w:hint="eastAsia"/>
        </w:rPr>
        <w:t xml:space="preserve">3. 지침번호 형식 </w:t>
      </w:r>
      <w:r w:rsidRPr="00E73242">
        <w:rPr>
          <w:b/>
          <w:bCs/>
          <w:color w:val="4472C4" w:themeColor="accent1"/>
          <w:sz w:val="24"/>
          <w:szCs w:val="24"/>
        </w:rPr>
        <w:t>XX-①①-②③③</w:t>
      </w:r>
      <w:r>
        <w:rPr>
          <w:rFonts w:hint="eastAsia"/>
          <w:b/>
          <w:bCs/>
          <w:color w:val="4472C4" w:themeColor="accent1"/>
          <w:sz w:val="24"/>
          <w:szCs w:val="24"/>
        </w:rPr>
        <w:t>-W</w:t>
      </w:r>
      <w:r>
        <w:rPr>
          <w:rFonts w:eastAsiaTheme="minorHAnsi"/>
          <w:b/>
          <w:bCs/>
          <w:color w:val="4472C4" w:themeColor="accent1"/>
          <w:sz w:val="24"/>
          <w:szCs w:val="24"/>
        </w:rPr>
        <w:t>④④</w:t>
      </w:r>
    </w:p>
    <w:p w14:paraId="29CA2034" w14:textId="77777777" w:rsidR="00A220E5" w:rsidRDefault="00A220E5" w:rsidP="00A220E5">
      <w:pPr>
        <w:pStyle w:val="--"/>
        <w:ind w:left="1092" w:right="637" w:hanging="182"/>
      </w:pPr>
      <w:proofErr w:type="gramStart"/>
      <w:r>
        <w:rPr>
          <w:rFonts w:hint="eastAsia"/>
        </w:rPr>
        <w:t>W :</w:t>
      </w:r>
      <w:proofErr w:type="gramEnd"/>
      <w:r>
        <w:rPr>
          <w:rFonts w:hint="eastAsia"/>
        </w:rPr>
        <w:t xml:space="preserve"> </w:t>
      </w:r>
      <w:r>
        <w:t>지침서</w:t>
      </w:r>
      <w:r>
        <w:rPr>
          <w:rFonts w:hint="eastAsia"/>
        </w:rPr>
        <w:t xml:space="preserve"> 구분 기호</w:t>
      </w:r>
    </w:p>
    <w:p w14:paraId="4A42470D" w14:textId="77777777" w:rsidR="00A220E5" w:rsidRDefault="00A220E5" w:rsidP="00A220E5">
      <w:pPr>
        <w:pStyle w:val="--"/>
        <w:ind w:left="1092" w:right="637" w:hanging="182"/>
      </w:pPr>
      <w:r>
        <w:rPr>
          <w:rFonts w:hint="eastAsia"/>
        </w:rPr>
        <w:t>문서번호 + 지침서 규정한 문서 내 지침서 일련번호</w:t>
      </w:r>
    </w:p>
    <w:p w14:paraId="6BACA798" w14:textId="77777777" w:rsidR="00A220E5" w:rsidRPr="00077CA6" w:rsidRDefault="00A220E5" w:rsidP="00A220E5">
      <w:pPr>
        <w:pStyle w:val="--"/>
        <w:ind w:left="1092" w:right="637" w:hanging="182"/>
      </w:pPr>
    </w:p>
    <w:p w14:paraId="59A6654F" w14:textId="77777777" w:rsidR="00A220E5" w:rsidRDefault="00A220E5" w:rsidP="00A220E5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2B5BA19E" w14:textId="798C63CD" w:rsidR="00181ED0" w:rsidRDefault="00181ED0" w:rsidP="00181ED0">
      <w:pPr>
        <w:pStyle w:val="10"/>
      </w:pPr>
      <w:r>
        <w:lastRenderedPageBreak/>
        <w:t xml:space="preserve">[첨부 </w:t>
      </w:r>
      <w:r w:rsidR="00A220E5">
        <w:rPr>
          <w:rFonts w:hint="eastAsia"/>
        </w:rPr>
        <w:t>2</w:t>
      </w:r>
      <w:r>
        <w:t>] 문서의 분류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988"/>
        <w:gridCol w:w="1701"/>
        <w:gridCol w:w="1559"/>
        <w:gridCol w:w="5494"/>
      </w:tblGrid>
      <w:tr w:rsidR="00D71D1A" w:rsidRPr="00181ED0" w14:paraId="766216FB" w14:textId="77777777" w:rsidTr="00BB39FA">
        <w:trPr>
          <w:trHeight w:val="433"/>
          <w:jc w:val="center"/>
        </w:trPr>
        <w:tc>
          <w:tcPr>
            <w:tcW w:w="507" w:type="pct"/>
            <w:shd w:val="clear" w:color="auto" w:fill="F2F2F2" w:themeFill="background1" w:themeFillShade="F2"/>
            <w:vAlign w:val="center"/>
          </w:tcPr>
          <w:p w14:paraId="7553F1E1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분류</w:t>
            </w:r>
          </w:p>
        </w:tc>
        <w:tc>
          <w:tcPr>
            <w:tcW w:w="873" w:type="pct"/>
            <w:shd w:val="clear" w:color="auto" w:fill="F2F2F2" w:themeFill="background1" w:themeFillShade="F2"/>
            <w:vAlign w:val="center"/>
          </w:tcPr>
          <w:p w14:paraId="30732985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구분</w:t>
            </w:r>
          </w:p>
        </w:tc>
        <w:tc>
          <w:tcPr>
            <w:tcW w:w="800" w:type="pct"/>
            <w:shd w:val="clear" w:color="auto" w:fill="F2F2F2" w:themeFill="background1" w:themeFillShade="F2"/>
            <w:vAlign w:val="center"/>
          </w:tcPr>
          <w:p w14:paraId="7ADD416C" w14:textId="554F0634" w:rsidR="00D71D1A" w:rsidRPr="00181ED0" w:rsidRDefault="00D71D1A" w:rsidP="00D71D1A">
            <w:pPr>
              <w:pStyle w:val="a3"/>
            </w:pPr>
            <w:r>
              <w:rPr>
                <w:rFonts w:hint="eastAsia"/>
              </w:rPr>
              <w:t>보안등급</w:t>
            </w:r>
          </w:p>
        </w:tc>
        <w:tc>
          <w:tcPr>
            <w:tcW w:w="2820" w:type="pct"/>
            <w:shd w:val="clear" w:color="auto" w:fill="F2F2F2" w:themeFill="background1" w:themeFillShade="F2"/>
            <w:vAlign w:val="center"/>
          </w:tcPr>
          <w:p w14:paraId="4D0C92A1" w14:textId="3A9B8229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용어 정의</w:t>
            </w:r>
          </w:p>
        </w:tc>
      </w:tr>
      <w:tr w:rsidR="00D71D1A" w:rsidRPr="00181ED0" w14:paraId="25230AC1" w14:textId="77777777" w:rsidTr="00D71D1A">
        <w:trPr>
          <w:jc w:val="center"/>
        </w:trPr>
        <w:tc>
          <w:tcPr>
            <w:tcW w:w="507" w:type="pct"/>
            <w:vMerge w:val="restart"/>
            <w:vAlign w:val="center"/>
          </w:tcPr>
          <w:p w14:paraId="2C189BFD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관리</w:t>
            </w:r>
          </w:p>
          <w:p w14:paraId="4724F5AD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표준</w:t>
            </w:r>
          </w:p>
        </w:tc>
        <w:tc>
          <w:tcPr>
            <w:tcW w:w="873" w:type="pct"/>
            <w:vAlign w:val="center"/>
          </w:tcPr>
          <w:p w14:paraId="6FF1D399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매뉴얼</w:t>
            </w:r>
          </w:p>
        </w:tc>
        <w:tc>
          <w:tcPr>
            <w:tcW w:w="800" w:type="pct"/>
            <w:vAlign w:val="center"/>
          </w:tcPr>
          <w:p w14:paraId="63B1AEC4" w14:textId="48CF6C1E" w:rsidR="00D71D1A" w:rsidRPr="00181ED0" w:rsidRDefault="00BB39FA" w:rsidP="00D71D1A">
            <w:pPr>
              <w:pStyle w:val="a3"/>
            </w:pPr>
            <w:r>
              <w:rPr>
                <w:rFonts w:hint="eastAsia"/>
              </w:rPr>
              <w:t>사내문서</w:t>
            </w:r>
          </w:p>
        </w:tc>
        <w:tc>
          <w:tcPr>
            <w:tcW w:w="2820" w:type="pct"/>
            <w:vAlign w:val="center"/>
          </w:tcPr>
          <w:p w14:paraId="2B4F880C" w14:textId="22604E89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I</w:t>
            </w:r>
            <w:r w:rsidRPr="00181ED0">
              <w:t>ATF 16949:2016</w:t>
            </w:r>
            <w:r w:rsidRPr="00181ED0">
              <w:rPr>
                <w:rFonts w:hint="eastAsia"/>
              </w:rPr>
              <w:t>의 요구사항을 만족하기 위한 시스템의 기본적 요건을 기술한 문서로 시스템 운영에 따르는 주요한 책임 및 권한 사항,</w:t>
            </w:r>
            <w:r w:rsidRPr="00181ED0">
              <w:t xml:space="preserve"> </w:t>
            </w:r>
            <w:r w:rsidRPr="00181ED0">
              <w:rPr>
                <w:rFonts w:hint="eastAsia"/>
              </w:rPr>
              <w:t>업무 수행 절차와 요구사항을 집약하여 기술한 문서</w:t>
            </w:r>
          </w:p>
        </w:tc>
      </w:tr>
      <w:tr w:rsidR="00D71D1A" w:rsidRPr="00181ED0" w14:paraId="03A2B85D" w14:textId="77777777" w:rsidTr="00D71D1A">
        <w:trPr>
          <w:trHeight w:val="424"/>
          <w:jc w:val="center"/>
        </w:trPr>
        <w:tc>
          <w:tcPr>
            <w:tcW w:w="507" w:type="pct"/>
            <w:vMerge/>
            <w:vAlign w:val="center"/>
          </w:tcPr>
          <w:p w14:paraId="4C605226" w14:textId="77777777" w:rsidR="00D71D1A" w:rsidRPr="00181ED0" w:rsidRDefault="00D71D1A" w:rsidP="00181ED0">
            <w:pPr>
              <w:pStyle w:val="a3"/>
            </w:pPr>
          </w:p>
        </w:tc>
        <w:tc>
          <w:tcPr>
            <w:tcW w:w="873" w:type="pct"/>
            <w:vAlign w:val="center"/>
          </w:tcPr>
          <w:p w14:paraId="263C52F3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프로세스 문서</w:t>
            </w:r>
          </w:p>
        </w:tc>
        <w:tc>
          <w:tcPr>
            <w:tcW w:w="800" w:type="pct"/>
            <w:vAlign w:val="center"/>
          </w:tcPr>
          <w:p w14:paraId="58A7B384" w14:textId="59109C52" w:rsidR="00D71D1A" w:rsidRPr="00181ED0" w:rsidRDefault="00BB39FA" w:rsidP="00D71D1A">
            <w:pPr>
              <w:pStyle w:val="a3"/>
            </w:pPr>
            <w:r>
              <w:rPr>
                <w:rFonts w:hint="eastAsia"/>
              </w:rPr>
              <w:t>사내문서</w:t>
            </w:r>
          </w:p>
        </w:tc>
        <w:tc>
          <w:tcPr>
            <w:tcW w:w="2820" w:type="pct"/>
            <w:vAlign w:val="center"/>
          </w:tcPr>
          <w:p w14:paraId="7346F144" w14:textId="407EB9B9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프로세스</w:t>
            </w:r>
            <w:r w:rsidRPr="00181ED0">
              <w:t xml:space="preserve"> 접근법에 따라 기능별 업무 연관성을 기준으로 조합된 프로세스의 범위, 성격, 책임자, 성과지표를 정한 문서</w:t>
            </w:r>
            <w:r w:rsidRPr="00181ED0">
              <w:rPr>
                <w:rFonts w:hint="eastAsia"/>
              </w:rPr>
              <w:t>(QMS에서만 적용한다)</w:t>
            </w:r>
          </w:p>
        </w:tc>
      </w:tr>
      <w:tr w:rsidR="00D71D1A" w:rsidRPr="00181ED0" w14:paraId="1C67C001" w14:textId="77777777" w:rsidTr="00D71D1A">
        <w:trPr>
          <w:jc w:val="center"/>
        </w:trPr>
        <w:tc>
          <w:tcPr>
            <w:tcW w:w="507" w:type="pct"/>
            <w:vMerge/>
            <w:vAlign w:val="center"/>
          </w:tcPr>
          <w:p w14:paraId="1487889A" w14:textId="77777777" w:rsidR="00D71D1A" w:rsidRPr="00181ED0" w:rsidRDefault="00D71D1A" w:rsidP="00181ED0">
            <w:pPr>
              <w:pStyle w:val="a3"/>
            </w:pPr>
          </w:p>
        </w:tc>
        <w:tc>
          <w:tcPr>
            <w:tcW w:w="873" w:type="pct"/>
            <w:vAlign w:val="center"/>
          </w:tcPr>
          <w:p w14:paraId="2E9033FE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규정/절차서</w:t>
            </w:r>
          </w:p>
        </w:tc>
        <w:tc>
          <w:tcPr>
            <w:tcW w:w="800" w:type="pct"/>
            <w:vAlign w:val="center"/>
          </w:tcPr>
          <w:p w14:paraId="1224F165" w14:textId="79038E16" w:rsidR="00D71D1A" w:rsidRPr="00181ED0" w:rsidRDefault="00BB39FA" w:rsidP="00D71D1A">
            <w:pPr>
              <w:pStyle w:val="a3"/>
            </w:pPr>
            <w:r>
              <w:rPr>
                <w:rFonts w:hint="eastAsia"/>
              </w:rPr>
              <w:t>사내문서</w:t>
            </w:r>
          </w:p>
        </w:tc>
        <w:tc>
          <w:tcPr>
            <w:tcW w:w="2820" w:type="pct"/>
            <w:vAlign w:val="center"/>
          </w:tcPr>
          <w:p w14:paraId="6D276C04" w14:textId="0FF3AC48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 xml:space="preserve">업무를 수행하기 위해서 필요한 활동 및 절차가 </w:t>
            </w:r>
            <w:proofErr w:type="spellStart"/>
            <w:r w:rsidRPr="00181ED0">
              <w:rPr>
                <w:rFonts w:hint="eastAsia"/>
              </w:rPr>
              <w:t>누구에</w:t>
            </w:r>
            <w:proofErr w:type="spellEnd"/>
            <w:r w:rsidRPr="00181ED0">
              <w:rPr>
                <w:rFonts w:hint="eastAsia"/>
              </w:rPr>
              <w:t xml:space="preserve"> 의해서,</w:t>
            </w:r>
            <w:r w:rsidRPr="00181ED0">
              <w:t xml:space="preserve"> </w:t>
            </w:r>
            <w:r w:rsidRPr="00181ED0">
              <w:rPr>
                <w:rFonts w:hint="eastAsia"/>
              </w:rPr>
              <w:t>언제,</w:t>
            </w:r>
            <w:r w:rsidRPr="00181ED0">
              <w:t xml:space="preserve"> </w:t>
            </w:r>
            <w:r w:rsidRPr="00181ED0">
              <w:rPr>
                <w:rFonts w:hint="eastAsia"/>
              </w:rPr>
              <w:t>어디에서 이루어지는지에 대한 방법을 기술한 문서</w:t>
            </w:r>
          </w:p>
        </w:tc>
      </w:tr>
      <w:tr w:rsidR="00D71D1A" w:rsidRPr="00181ED0" w14:paraId="6C15D3B1" w14:textId="77777777" w:rsidTr="00D71D1A">
        <w:trPr>
          <w:jc w:val="center"/>
        </w:trPr>
        <w:tc>
          <w:tcPr>
            <w:tcW w:w="507" w:type="pct"/>
            <w:vMerge/>
            <w:vAlign w:val="center"/>
          </w:tcPr>
          <w:p w14:paraId="533DA53A" w14:textId="77777777" w:rsidR="00D71D1A" w:rsidRPr="00181ED0" w:rsidRDefault="00D71D1A" w:rsidP="00181ED0">
            <w:pPr>
              <w:pStyle w:val="a3"/>
            </w:pPr>
          </w:p>
        </w:tc>
        <w:tc>
          <w:tcPr>
            <w:tcW w:w="873" w:type="pct"/>
            <w:vAlign w:val="center"/>
          </w:tcPr>
          <w:p w14:paraId="7EF88B1E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지침서</w:t>
            </w:r>
          </w:p>
        </w:tc>
        <w:tc>
          <w:tcPr>
            <w:tcW w:w="800" w:type="pct"/>
            <w:vAlign w:val="center"/>
          </w:tcPr>
          <w:p w14:paraId="2D17BF5E" w14:textId="4EB6D61D" w:rsidR="00D71D1A" w:rsidRPr="00181ED0" w:rsidRDefault="00BB39FA" w:rsidP="00D71D1A">
            <w:pPr>
              <w:pStyle w:val="a3"/>
            </w:pPr>
            <w:r>
              <w:rPr>
                <w:rFonts w:hint="eastAsia"/>
              </w:rPr>
              <w:t>대외비</w:t>
            </w:r>
          </w:p>
        </w:tc>
        <w:tc>
          <w:tcPr>
            <w:tcW w:w="2820" w:type="pct"/>
            <w:vAlign w:val="center"/>
          </w:tcPr>
          <w:p w14:paraId="1FFDF111" w14:textId="01A835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규정 내용 중 어떻게 일을 하는가를 수행자 관점에서 구체적이고 상세하게 설명하는 문서</w:t>
            </w:r>
          </w:p>
        </w:tc>
      </w:tr>
      <w:tr w:rsidR="00D71D1A" w:rsidRPr="00181ED0" w14:paraId="05E3A0D2" w14:textId="77777777" w:rsidTr="00D71D1A">
        <w:trPr>
          <w:jc w:val="center"/>
        </w:trPr>
        <w:tc>
          <w:tcPr>
            <w:tcW w:w="507" w:type="pct"/>
            <w:vMerge w:val="restart"/>
            <w:vAlign w:val="center"/>
          </w:tcPr>
          <w:p w14:paraId="1C672830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기술</w:t>
            </w:r>
          </w:p>
          <w:p w14:paraId="3C7D68B8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표준</w:t>
            </w:r>
          </w:p>
        </w:tc>
        <w:tc>
          <w:tcPr>
            <w:tcW w:w="873" w:type="pct"/>
            <w:vAlign w:val="center"/>
          </w:tcPr>
          <w:p w14:paraId="322725EC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규격서</w:t>
            </w:r>
          </w:p>
        </w:tc>
        <w:tc>
          <w:tcPr>
            <w:tcW w:w="800" w:type="pct"/>
            <w:vAlign w:val="center"/>
          </w:tcPr>
          <w:p w14:paraId="188C4ABB" w14:textId="68E8251C" w:rsidR="00D71D1A" w:rsidRPr="00181ED0" w:rsidRDefault="00BB39FA" w:rsidP="00D71D1A">
            <w:pPr>
              <w:pStyle w:val="a3"/>
            </w:pPr>
            <w:r>
              <w:rPr>
                <w:rFonts w:hint="eastAsia"/>
              </w:rPr>
              <w:t>대외비</w:t>
            </w:r>
          </w:p>
        </w:tc>
        <w:tc>
          <w:tcPr>
            <w:tcW w:w="2820" w:type="pct"/>
            <w:vAlign w:val="center"/>
          </w:tcPr>
          <w:p w14:paraId="22E6A8BA" w14:textId="43FE944E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제품 설계에 활용하는 설계 규격,</w:t>
            </w:r>
            <w:r w:rsidRPr="00181ED0">
              <w:t xml:space="preserve"> </w:t>
            </w:r>
            <w:r w:rsidRPr="00181ED0">
              <w:rPr>
                <w:rFonts w:hint="eastAsia"/>
              </w:rPr>
              <w:t>제품 규격,</w:t>
            </w:r>
            <w:r w:rsidRPr="00181ED0">
              <w:t xml:space="preserve"> </w:t>
            </w:r>
            <w:r w:rsidRPr="00181ED0">
              <w:rPr>
                <w:rFonts w:hint="eastAsia"/>
              </w:rPr>
              <w:t>원/부자재 규격과 제품의 포장을 위한 포장규격 등을 정의한 문서</w:t>
            </w:r>
          </w:p>
        </w:tc>
      </w:tr>
      <w:tr w:rsidR="00D71D1A" w:rsidRPr="00181ED0" w14:paraId="08687EE9" w14:textId="77777777" w:rsidTr="00D71D1A">
        <w:trPr>
          <w:trHeight w:val="387"/>
          <w:jc w:val="center"/>
        </w:trPr>
        <w:tc>
          <w:tcPr>
            <w:tcW w:w="507" w:type="pct"/>
            <w:vMerge/>
            <w:vAlign w:val="center"/>
          </w:tcPr>
          <w:p w14:paraId="089D4314" w14:textId="77777777" w:rsidR="00D71D1A" w:rsidRPr="00181ED0" w:rsidRDefault="00D71D1A" w:rsidP="00181ED0">
            <w:pPr>
              <w:pStyle w:val="a3"/>
            </w:pPr>
          </w:p>
        </w:tc>
        <w:tc>
          <w:tcPr>
            <w:tcW w:w="873" w:type="pct"/>
            <w:vAlign w:val="center"/>
          </w:tcPr>
          <w:p w14:paraId="1422FEE1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도면</w:t>
            </w:r>
          </w:p>
        </w:tc>
        <w:tc>
          <w:tcPr>
            <w:tcW w:w="800" w:type="pct"/>
            <w:vAlign w:val="center"/>
          </w:tcPr>
          <w:p w14:paraId="018D8977" w14:textId="365C75CD" w:rsidR="00D71D1A" w:rsidRPr="00181ED0" w:rsidRDefault="00BB39FA" w:rsidP="00D71D1A">
            <w:pPr>
              <w:pStyle w:val="a3"/>
            </w:pPr>
            <w:r>
              <w:rPr>
                <w:rFonts w:hint="eastAsia"/>
              </w:rPr>
              <w:t>대외비</w:t>
            </w:r>
          </w:p>
        </w:tc>
        <w:tc>
          <w:tcPr>
            <w:tcW w:w="2820" w:type="pct"/>
            <w:vAlign w:val="center"/>
          </w:tcPr>
          <w:p w14:paraId="1D98C273" w14:textId="615E8126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표준적 정의에 준함</w:t>
            </w:r>
          </w:p>
        </w:tc>
      </w:tr>
      <w:tr w:rsidR="00D71D1A" w:rsidRPr="00181ED0" w14:paraId="5C1E8567" w14:textId="77777777" w:rsidTr="00D71D1A">
        <w:trPr>
          <w:jc w:val="center"/>
        </w:trPr>
        <w:tc>
          <w:tcPr>
            <w:tcW w:w="507" w:type="pct"/>
            <w:vMerge/>
            <w:vAlign w:val="center"/>
          </w:tcPr>
          <w:p w14:paraId="2BD96EE9" w14:textId="77777777" w:rsidR="00D71D1A" w:rsidRPr="00181ED0" w:rsidRDefault="00D71D1A" w:rsidP="00181ED0">
            <w:pPr>
              <w:pStyle w:val="a3"/>
            </w:pPr>
          </w:p>
        </w:tc>
        <w:tc>
          <w:tcPr>
            <w:tcW w:w="873" w:type="pct"/>
            <w:vAlign w:val="center"/>
          </w:tcPr>
          <w:p w14:paraId="4F80B84F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기준서</w:t>
            </w:r>
          </w:p>
        </w:tc>
        <w:tc>
          <w:tcPr>
            <w:tcW w:w="800" w:type="pct"/>
            <w:vAlign w:val="center"/>
          </w:tcPr>
          <w:p w14:paraId="01EAD837" w14:textId="6E630BB9" w:rsidR="00D71D1A" w:rsidRPr="00181ED0" w:rsidRDefault="00BB39FA" w:rsidP="00D71D1A">
            <w:pPr>
              <w:pStyle w:val="a3"/>
            </w:pPr>
            <w:r>
              <w:rPr>
                <w:rFonts w:hint="eastAsia"/>
              </w:rPr>
              <w:t>대외비</w:t>
            </w:r>
          </w:p>
        </w:tc>
        <w:tc>
          <w:tcPr>
            <w:tcW w:w="2820" w:type="pct"/>
            <w:vAlign w:val="center"/>
          </w:tcPr>
          <w:p w14:paraId="182B9C79" w14:textId="78417322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업무 처리 절차에 따르는 단위 업무 행위의 계산,</w:t>
            </w:r>
            <w:r w:rsidRPr="00181ED0">
              <w:t xml:space="preserve"> </w:t>
            </w:r>
            <w:r w:rsidRPr="00181ED0">
              <w:rPr>
                <w:rFonts w:hint="eastAsia"/>
              </w:rPr>
              <w:t>분류,</w:t>
            </w:r>
            <w:r w:rsidRPr="00181ED0">
              <w:t xml:space="preserve"> </w:t>
            </w:r>
            <w:r w:rsidRPr="00181ED0">
              <w:rPr>
                <w:rFonts w:hint="eastAsia"/>
              </w:rPr>
              <w:t>판정,</w:t>
            </w:r>
            <w:r w:rsidRPr="00181ED0">
              <w:t xml:space="preserve"> </w:t>
            </w:r>
            <w:r w:rsidRPr="00181ED0">
              <w:rPr>
                <w:rFonts w:hint="eastAsia"/>
              </w:rPr>
              <w:t>관리에 대한 근거가 되는 기준 문서</w:t>
            </w:r>
          </w:p>
        </w:tc>
      </w:tr>
      <w:tr w:rsidR="00D71D1A" w:rsidRPr="00181ED0" w14:paraId="324526CF" w14:textId="77777777" w:rsidTr="00D71D1A">
        <w:trPr>
          <w:jc w:val="center"/>
        </w:trPr>
        <w:tc>
          <w:tcPr>
            <w:tcW w:w="507" w:type="pct"/>
            <w:vMerge/>
            <w:vAlign w:val="center"/>
          </w:tcPr>
          <w:p w14:paraId="19F0AA25" w14:textId="77777777" w:rsidR="00D71D1A" w:rsidRPr="00181ED0" w:rsidRDefault="00D71D1A" w:rsidP="00181ED0">
            <w:pPr>
              <w:pStyle w:val="a3"/>
            </w:pPr>
          </w:p>
        </w:tc>
        <w:tc>
          <w:tcPr>
            <w:tcW w:w="873" w:type="pct"/>
            <w:vAlign w:val="center"/>
          </w:tcPr>
          <w:p w14:paraId="40BC0C3B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표준서</w:t>
            </w:r>
          </w:p>
          <w:p w14:paraId="092E1585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(사용매뉴얼)</w:t>
            </w:r>
          </w:p>
        </w:tc>
        <w:tc>
          <w:tcPr>
            <w:tcW w:w="800" w:type="pct"/>
            <w:vAlign w:val="center"/>
          </w:tcPr>
          <w:p w14:paraId="36F349F7" w14:textId="53838728" w:rsidR="00D71D1A" w:rsidRPr="00181ED0" w:rsidRDefault="00BB39FA" w:rsidP="00D71D1A">
            <w:pPr>
              <w:pStyle w:val="a3"/>
            </w:pPr>
            <w:r>
              <w:rPr>
                <w:rFonts w:hint="eastAsia"/>
              </w:rPr>
              <w:t>대외비</w:t>
            </w:r>
          </w:p>
        </w:tc>
        <w:tc>
          <w:tcPr>
            <w:tcW w:w="2820" w:type="pct"/>
            <w:vAlign w:val="center"/>
          </w:tcPr>
          <w:p w14:paraId="47FC39E0" w14:textId="73845665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제조 작업 및 설비 운전과 실무수행의 관리 정도와 수준을 정한 것으로서 업무 수행의 기준이 되는 운전/사용 매뉴얼 등의 문서</w:t>
            </w:r>
          </w:p>
        </w:tc>
      </w:tr>
      <w:tr w:rsidR="00D71D1A" w:rsidRPr="00181ED0" w14:paraId="0C63C513" w14:textId="77777777" w:rsidTr="00D71D1A">
        <w:trPr>
          <w:jc w:val="center"/>
        </w:trPr>
        <w:tc>
          <w:tcPr>
            <w:tcW w:w="507" w:type="pct"/>
            <w:vMerge/>
            <w:vAlign w:val="center"/>
          </w:tcPr>
          <w:p w14:paraId="21EEA446" w14:textId="77777777" w:rsidR="00D71D1A" w:rsidRPr="00181ED0" w:rsidRDefault="00D71D1A" w:rsidP="00181ED0">
            <w:pPr>
              <w:pStyle w:val="a3"/>
            </w:pPr>
          </w:p>
        </w:tc>
        <w:tc>
          <w:tcPr>
            <w:tcW w:w="873" w:type="pct"/>
            <w:vAlign w:val="center"/>
          </w:tcPr>
          <w:p w14:paraId="5B20D96F" w14:textId="77777777" w:rsidR="00D71D1A" w:rsidRPr="00181ED0" w:rsidRDefault="00D71D1A" w:rsidP="00181ED0">
            <w:pPr>
              <w:pStyle w:val="a3"/>
            </w:pPr>
            <w:proofErr w:type="spellStart"/>
            <w:r w:rsidRPr="00181ED0">
              <w:rPr>
                <w:rFonts w:hint="eastAsia"/>
              </w:rPr>
              <w:t>조건표</w:t>
            </w:r>
            <w:proofErr w:type="spellEnd"/>
          </w:p>
        </w:tc>
        <w:tc>
          <w:tcPr>
            <w:tcW w:w="800" w:type="pct"/>
            <w:vAlign w:val="center"/>
          </w:tcPr>
          <w:p w14:paraId="072D6DF3" w14:textId="23294F64" w:rsidR="00D71D1A" w:rsidRPr="00181ED0" w:rsidRDefault="00BB39FA" w:rsidP="00D71D1A">
            <w:pPr>
              <w:pStyle w:val="a3"/>
            </w:pPr>
            <w:r>
              <w:rPr>
                <w:rFonts w:hint="eastAsia"/>
              </w:rPr>
              <w:t>대외비</w:t>
            </w:r>
          </w:p>
        </w:tc>
        <w:tc>
          <w:tcPr>
            <w:tcW w:w="2820" w:type="pct"/>
            <w:vAlign w:val="center"/>
          </w:tcPr>
          <w:p w14:paraId="16426685" w14:textId="226E93EB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(제조/생산)</w:t>
            </w:r>
            <w:r w:rsidRPr="00181ED0">
              <w:t xml:space="preserve"> </w:t>
            </w:r>
            <w:r w:rsidRPr="00181ED0">
              <w:rPr>
                <w:rFonts w:hint="eastAsia"/>
              </w:rPr>
              <w:t>공정 작업을 위한 설비의 가동 조건을 정한 것으로 업무 수행의 기준이 되는 문서</w:t>
            </w:r>
          </w:p>
        </w:tc>
      </w:tr>
      <w:tr w:rsidR="00D71D1A" w:rsidRPr="00181ED0" w14:paraId="1AC06D3A" w14:textId="77777777" w:rsidTr="00D71D1A">
        <w:trPr>
          <w:jc w:val="center"/>
        </w:trPr>
        <w:tc>
          <w:tcPr>
            <w:tcW w:w="507" w:type="pct"/>
            <w:vAlign w:val="center"/>
          </w:tcPr>
          <w:p w14:paraId="6A8C2BB0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법령</w:t>
            </w:r>
          </w:p>
        </w:tc>
        <w:tc>
          <w:tcPr>
            <w:tcW w:w="873" w:type="pct"/>
            <w:vAlign w:val="center"/>
          </w:tcPr>
          <w:p w14:paraId="1E74EB36" w14:textId="77777777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법규, 시행령 등</w:t>
            </w:r>
          </w:p>
        </w:tc>
        <w:tc>
          <w:tcPr>
            <w:tcW w:w="800" w:type="pct"/>
            <w:vAlign w:val="center"/>
          </w:tcPr>
          <w:p w14:paraId="6D7DEB3B" w14:textId="30258806" w:rsidR="00D71D1A" w:rsidRPr="00181ED0" w:rsidRDefault="00BB39FA" w:rsidP="00D71D1A">
            <w:pPr>
              <w:pStyle w:val="a3"/>
            </w:pPr>
            <w:r>
              <w:rPr>
                <w:rFonts w:hint="eastAsia"/>
              </w:rPr>
              <w:t>-</w:t>
            </w:r>
          </w:p>
        </w:tc>
        <w:tc>
          <w:tcPr>
            <w:tcW w:w="2820" w:type="pct"/>
            <w:vAlign w:val="center"/>
          </w:tcPr>
          <w:p w14:paraId="06703C28" w14:textId="58A5D8E0" w:rsidR="00D71D1A" w:rsidRPr="00181ED0" w:rsidRDefault="00D71D1A" w:rsidP="00181ED0">
            <w:pPr>
              <w:pStyle w:val="a3"/>
            </w:pPr>
            <w:r w:rsidRPr="00181ED0">
              <w:rPr>
                <w:rFonts w:hint="eastAsia"/>
              </w:rPr>
              <w:t>환경, 안전/보건, 부패방지 관련 법규를 포함하여 회사 경영, 생산 활동과 관련된 국가 법령, 시행령, 지자체 조례</w:t>
            </w:r>
          </w:p>
        </w:tc>
      </w:tr>
    </w:tbl>
    <w:p w14:paraId="632B015E" w14:textId="77777777" w:rsidR="00181ED0" w:rsidRPr="007F3F97" w:rsidRDefault="00181ED0" w:rsidP="00181ED0">
      <w:pPr>
        <w:pStyle w:val="10"/>
      </w:pPr>
    </w:p>
    <w:p w14:paraId="03E04EF1" w14:textId="77777777" w:rsidR="00181ED0" w:rsidRDefault="00181ED0" w:rsidP="00181ED0">
      <w:pPr>
        <w:widowControl/>
        <w:wordWrap/>
        <w:autoSpaceDE/>
        <w:autoSpaceDN/>
        <w:spacing w:before="0" w:beforeAutospacing="0" w:after="160" w:afterAutospacing="0" w:line="259" w:lineRule="auto"/>
      </w:pPr>
      <w:r>
        <w:rPr>
          <w:rFonts w:hint="eastAsia"/>
        </w:rPr>
        <w:t>(이하 여백)</w:t>
      </w:r>
    </w:p>
    <w:p w14:paraId="0A7AFD7F" w14:textId="6C496995" w:rsidR="00FF7838" w:rsidRPr="00CC3618" w:rsidRDefault="00FF7838" w:rsidP="00181ED0">
      <w:pPr>
        <w:widowControl/>
        <w:wordWrap/>
        <w:autoSpaceDE/>
        <w:autoSpaceDN/>
      </w:pPr>
    </w:p>
    <w:sectPr w:rsidR="00FF7838" w:rsidRPr="00CC3618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0833A" w14:textId="77777777" w:rsidR="008A329F" w:rsidRDefault="008A329F" w:rsidP="00503B0A">
      <w:r>
        <w:separator/>
      </w:r>
    </w:p>
  </w:endnote>
  <w:endnote w:type="continuationSeparator" w:id="0">
    <w:p w14:paraId="1F958471" w14:textId="77777777" w:rsidR="008A329F" w:rsidRDefault="008A329F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B095" w14:textId="4ABD3FB0" w:rsidR="008F5E20" w:rsidRPr="000959D3" w:rsidRDefault="00BE34B1" w:rsidP="000959D3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0959D3">
      <w:rPr>
        <w:sz w:val="18"/>
        <w:szCs w:val="18"/>
        <w:lang w:val="ko-KR"/>
      </w:rPr>
      <w:ptab w:relativeTo="margin" w:alignment="right" w:leader="none"/>
    </w:r>
    <w:r w:rsidR="000959D3" w:rsidRPr="000959D3">
      <w:rPr>
        <w:sz w:val="18"/>
        <w:szCs w:val="18"/>
        <w:lang w:val="ko-KR"/>
      </w:rPr>
      <w:t xml:space="preserve"> </w:t>
    </w:r>
    <w:r w:rsidR="000959D3" w:rsidRPr="000959D3">
      <w:rPr>
        <w:sz w:val="18"/>
        <w:szCs w:val="18"/>
      </w:rPr>
      <w:fldChar w:fldCharType="begin"/>
    </w:r>
    <w:r w:rsidR="000959D3" w:rsidRPr="000959D3">
      <w:rPr>
        <w:sz w:val="18"/>
        <w:szCs w:val="18"/>
      </w:rPr>
      <w:instrText>PAGE  \* Arabic  \* MERGEFORMAT</w:instrText>
    </w:r>
    <w:r w:rsidR="000959D3" w:rsidRPr="000959D3">
      <w:rPr>
        <w:sz w:val="18"/>
        <w:szCs w:val="18"/>
      </w:rPr>
      <w:fldChar w:fldCharType="separate"/>
    </w:r>
    <w:r w:rsidR="000959D3" w:rsidRPr="000959D3">
      <w:rPr>
        <w:sz w:val="18"/>
        <w:szCs w:val="18"/>
        <w:lang w:val="ko-KR"/>
      </w:rPr>
      <w:t>1</w:t>
    </w:r>
    <w:r w:rsidR="000959D3" w:rsidRPr="000959D3">
      <w:rPr>
        <w:sz w:val="18"/>
        <w:szCs w:val="18"/>
      </w:rPr>
      <w:fldChar w:fldCharType="end"/>
    </w:r>
    <w:r w:rsidR="000959D3" w:rsidRPr="000959D3">
      <w:rPr>
        <w:sz w:val="18"/>
        <w:szCs w:val="18"/>
        <w:lang w:val="ko-KR"/>
      </w:rPr>
      <w:t xml:space="preserve"> / </w:t>
    </w:r>
    <w:r w:rsidR="000959D3" w:rsidRPr="000959D3">
      <w:rPr>
        <w:sz w:val="18"/>
        <w:szCs w:val="18"/>
      </w:rPr>
      <w:fldChar w:fldCharType="begin"/>
    </w:r>
    <w:r w:rsidR="000959D3" w:rsidRPr="000959D3">
      <w:rPr>
        <w:sz w:val="18"/>
        <w:szCs w:val="18"/>
      </w:rPr>
      <w:instrText>NUMPAGES  \* Arabic  \* MERGEFORMAT</w:instrText>
    </w:r>
    <w:r w:rsidR="000959D3" w:rsidRPr="000959D3">
      <w:rPr>
        <w:sz w:val="18"/>
        <w:szCs w:val="18"/>
      </w:rPr>
      <w:fldChar w:fldCharType="separate"/>
    </w:r>
    <w:r w:rsidR="000959D3" w:rsidRPr="000959D3">
      <w:rPr>
        <w:sz w:val="18"/>
        <w:szCs w:val="18"/>
        <w:lang w:val="ko-KR"/>
      </w:rPr>
      <w:t>2</w:t>
    </w:r>
    <w:r w:rsidR="000959D3" w:rsidRPr="000959D3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B6761" w14:textId="77777777" w:rsidR="008A329F" w:rsidRDefault="008A329F" w:rsidP="00503B0A">
      <w:r>
        <w:separator/>
      </w:r>
    </w:p>
  </w:footnote>
  <w:footnote w:type="continuationSeparator" w:id="0">
    <w:p w14:paraId="5667FBF2" w14:textId="77777777" w:rsidR="008A329F" w:rsidRDefault="008A329F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9FB" w14:textId="1F7133DF" w:rsidR="008F5E20" w:rsidRPr="00960A15" w:rsidRDefault="00951AAB" w:rsidP="000959D3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{{DOC_PREFIX}}-QM-203 문서 및 기록관리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27B"/>
    <w:multiLevelType w:val="hybridMultilevel"/>
    <w:tmpl w:val="9BE294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87D2AE2"/>
    <w:multiLevelType w:val="hybridMultilevel"/>
    <w:tmpl w:val="BCD844FE"/>
    <w:lvl w:ilvl="0" w:tplc="F5625764">
      <w:start w:val="1"/>
      <w:numFmt w:val="bullet"/>
      <w:lvlText w:val=""/>
      <w:lvlJc w:val="left"/>
      <w:pPr>
        <w:ind w:left="73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7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8" w:hanging="440"/>
      </w:pPr>
      <w:rPr>
        <w:rFonts w:ascii="Wingdings" w:hAnsi="Wingdings" w:hint="default"/>
      </w:rPr>
    </w:lvl>
  </w:abstractNum>
  <w:abstractNum w:abstractNumId="2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4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192165A"/>
    <w:multiLevelType w:val="hybridMultilevel"/>
    <w:tmpl w:val="61880DDE"/>
    <w:lvl w:ilvl="0" w:tplc="F562576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7"/>
  </w:num>
  <w:num w:numId="2" w16cid:durableId="578564393">
    <w:abstractNumId w:val="4"/>
  </w:num>
  <w:num w:numId="3" w16cid:durableId="1714962691">
    <w:abstractNumId w:val="5"/>
  </w:num>
  <w:num w:numId="4" w16cid:durableId="1470366309">
    <w:abstractNumId w:val="3"/>
  </w:num>
  <w:num w:numId="5" w16cid:durableId="39941656">
    <w:abstractNumId w:val="2"/>
  </w:num>
  <w:num w:numId="6" w16cid:durableId="926840629">
    <w:abstractNumId w:val="0"/>
  </w:num>
  <w:num w:numId="7" w16cid:durableId="610358265">
    <w:abstractNumId w:val="6"/>
  </w:num>
  <w:num w:numId="8" w16cid:durableId="1494639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0"/>
    <w:rsid w:val="00007871"/>
    <w:rsid w:val="00011085"/>
    <w:rsid w:val="000141D6"/>
    <w:rsid w:val="00016FB5"/>
    <w:rsid w:val="00023894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3D2"/>
    <w:rsid w:val="000934A8"/>
    <w:rsid w:val="00095067"/>
    <w:rsid w:val="000950A1"/>
    <w:rsid w:val="000959D3"/>
    <w:rsid w:val="000A02F7"/>
    <w:rsid w:val="000A3F8C"/>
    <w:rsid w:val="000A4217"/>
    <w:rsid w:val="000A5C22"/>
    <w:rsid w:val="000B21E5"/>
    <w:rsid w:val="000B5BB2"/>
    <w:rsid w:val="000B652A"/>
    <w:rsid w:val="000B6E7F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50070"/>
    <w:rsid w:val="0015730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013F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512E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D0011"/>
    <w:rsid w:val="002D27CF"/>
    <w:rsid w:val="002D4D3F"/>
    <w:rsid w:val="002D5C8C"/>
    <w:rsid w:val="002E2700"/>
    <w:rsid w:val="002E282A"/>
    <w:rsid w:val="002E7A30"/>
    <w:rsid w:val="003024C2"/>
    <w:rsid w:val="00306DBA"/>
    <w:rsid w:val="003129C8"/>
    <w:rsid w:val="00315190"/>
    <w:rsid w:val="00325FA2"/>
    <w:rsid w:val="003277A4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2E84"/>
    <w:rsid w:val="003C5603"/>
    <w:rsid w:val="003C7695"/>
    <w:rsid w:val="003D2B94"/>
    <w:rsid w:val="003D2C52"/>
    <w:rsid w:val="003E28B3"/>
    <w:rsid w:val="003E69B6"/>
    <w:rsid w:val="003E794E"/>
    <w:rsid w:val="003F16C1"/>
    <w:rsid w:val="003F24D4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0C5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0EB7"/>
    <w:rsid w:val="00474FF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1287"/>
    <w:rsid w:val="004E3AE5"/>
    <w:rsid w:val="004E5370"/>
    <w:rsid w:val="004E54B1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6504"/>
    <w:rsid w:val="005908C5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0AF7"/>
    <w:rsid w:val="007B5D70"/>
    <w:rsid w:val="007B7530"/>
    <w:rsid w:val="007B7EF5"/>
    <w:rsid w:val="007C5FA8"/>
    <w:rsid w:val="007C603A"/>
    <w:rsid w:val="007C762F"/>
    <w:rsid w:val="007D002E"/>
    <w:rsid w:val="007D1D4B"/>
    <w:rsid w:val="007D5844"/>
    <w:rsid w:val="007D60C9"/>
    <w:rsid w:val="007D787A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839"/>
    <w:rsid w:val="00811915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810"/>
    <w:rsid w:val="00865ADF"/>
    <w:rsid w:val="008668CD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329F"/>
    <w:rsid w:val="008A58A5"/>
    <w:rsid w:val="008A691C"/>
    <w:rsid w:val="008B6571"/>
    <w:rsid w:val="008B71D5"/>
    <w:rsid w:val="008C0098"/>
    <w:rsid w:val="008C1CBF"/>
    <w:rsid w:val="008C2C71"/>
    <w:rsid w:val="008C614C"/>
    <w:rsid w:val="008D0B83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7767D"/>
    <w:rsid w:val="0098039E"/>
    <w:rsid w:val="00992AAC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20E5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4FB5"/>
    <w:rsid w:val="00A75579"/>
    <w:rsid w:val="00A82887"/>
    <w:rsid w:val="00A846A9"/>
    <w:rsid w:val="00A84BAC"/>
    <w:rsid w:val="00A85BAE"/>
    <w:rsid w:val="00A85CD8"/>
    <w:rsid w:val="00A87EEE"/>
    <w:rsid w:val="00A91731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54105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E62C5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036B"/>
    <w:rsid w:val="00D60CE1"/>
    <w:rsid w:val="00D611B8"/>
    <w:rsid w:val="00D61CB8"/>
    <w:rsid w:val="00D62838"/>
    <w:rsid w:val="00D62D59"/>
    <w:rsid w:val="00D63FE7"/>
    <w:rsid w:val="00D65B09"/>
    <w:rsid w:val="00D66E80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0C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0654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3BF9F"/>
  <w15:chartTrackingRefBased/>
  <w15:docId w15:val="{4533D6B9-0D26-4613-83CE-1B81F8A92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ISO%20&#47928;&#49436;%20&#54252;&#47607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ISO 문서 포맷</Template>
  <TotalTime>438</TotalTime>
  <Pages>13</Pages>
  <Words>1331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250</cp:revision>
  <dcterms:created xsi:type="dcterms:W3CDTF">2025-07-15T00:50:00Z</dcterms:created>
  <dcterms:modified xsi:type="dcterms:W3CDTF">2026-09-30T00:07:00Z</dcterms:modified>
</cp:coreProperties>
</file>