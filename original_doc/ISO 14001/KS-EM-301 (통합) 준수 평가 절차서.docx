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CB84" w14:textId="6EBE7F1E" w:rsidR="00F62B20" w:rsidRDefault="00F62B20" w:rsidP="0004069F">
      <w:pPr>
        <w:pStyle w:val="1TEXT"/>
        <w:ind w:left="273" w:right="273"/>
      </w:pPr>
    </w:p>
    <w:p w14:paraId="1C960087" w14:textId="77777777" w:rsidR="00F62B20" w:rsidRDefault="00F62B20" w:rsidP="0004069F">
      <w:pPr>
        <w:pStyle w:val="1TEXT"/>
        <w:ind w:left="273" w:right="273"/>
      </w:pPr>
    </w:p>
    <w:p w14:paraId="419EF2A4" w14:textId="4A67D826" w:rsidR="005728F6" w:rsidRDefault="00877A0A" w:rsidP="00362127">
      <w:pPr>
        <w:pStyle w:val="a8"/>
      </w:pPr>
      <w:r>
        <w:rPr>
          <w:rFonts w:hint="eastAsia"/>
        </w:rPr>
        <w:t>(통합)</w:t>
      </w:r>
      <w:r w:rsidR="00D93BCA">
        <w:rPr>
          <w:rFonts w:hint="eastAsia"/>
        </w:rPr>
        <w:t xml:space="preserve"> 준수 평가</w:t>
      </w:r>
      <w:r w:rsidR="005B6134">
        <w:rPr>
          <w:rFonts w:hint="eastAsia"/>
        </w:rPr>
        <w:t xml:space="preserve"> </w:t>
      </w:r>
      <w:r w:rsidR="00C07B60">
        <w:rPr>
          <w:rFonts w:hint="eastAsia"/>
        </w:rPr>
        <w:t>절차서</w:t>
      </w:r>
    </w:p>
    <w:p w14:paraId="09CF4EE1" w14:textId="1CAD4E59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{{DOC_PREFIX}}-EM-</w:t>
      </w:r>
      <w:proofErr w:type="gramStart"/>
      <w:r>
        <w:rPr>
          <w:rFonts w:hint="eastAsia"/>
        </w:rPr>
        <w:t>301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7111C449" w14:textId="5FB8580D" w:rsidR="00F62B20" w:rsidRPr="005728F6" w:rsidRDefault="00740D54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16CEAD" wp14:editId="6528295E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35538503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503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40759" w14:textId="77777777" w:rsidR="00F62B20" w:rsidRPr="00430188" w:rsidRDefault="00F62B20" w:rsidP="0004069F">
      <w:pPr>
        <w:pStyle w:val="1TEXT"/>
        <w:ind w:left="273" w:right="273"/>
      </w:pPr>
    </w:p>
    <w:p w14:paraId="1CBAD1A7" w14:textId="77777777" w:rsidR="00F62B20" w:rsidRPr="00FA50B1" w:rsidRDefault="00F62B20" w:rsidP="0004069F">
      <w:pPr>
        <w:pStyle w:val="1TEXT"/>
        <w:ind w:left="273" w:right="273"/>
      </w:pPr>
    </w:p>
    <w:p w14:paraId="4609B1DC" w14:textId="77777777" w:rsidR="00F62B20" w:rsidRPr="00192C28" w:rsidRDefault="00F62B20" w:rsidP="0004069F">
      <w:pPr>
        <w:pStyle w:val="1TEXT"/>
        <w:ind w:left="273" w:right="273"/>
      </w:pPr>
    </w:p>
    <w:p w14:paraId="7CF9159E" w14:textId="37840B75" w:rsidR="00F62B20" w:rsidRPr="00FA50B1" w:rsidRDefault="00F62B20" w:rsidP="0004069F">
      <w:pPr>
        <w:pStyle w:val="1TEXT"/>
        <w:ind w:left="273" w:right="273"/>
      </w:pPr>
    </w:p>
    <w:p w14:paraId="7ABF4049" w14:textId="77777777" w:rsidR="00F62B20" w:rsidRPr="00FA50B1" w:rsidRDefault="00F62B20" w:rsidP="0004069F">
      <w:pPr>
        <w:pStyle w:val="1TEXT"/>
        <w:ind w:left="273" w:right="273"/>
      </w:pPr>
    </w:p>
    <w:p w14:paraId="16123452" w14:textId="77777777" w:rsidR="00F62B20" w:rsidRPr="00FA50B1" w:rsidRDefault="00F62B20" w:rsidP="0004069F">
      <w:pPr>
        <w:pStyle w:val="1TEXT"/>
        <w:ind w:left="273" w:right="273"/>
      </w:pPr>
    </w:p>
    <w:p w14:paraId="536DF4BF" w14:textId="77777777" w:rsidR="00F62B20" w:rsidRPr="00FA50B1" w:rsidRDefault="00F62B20" w:rsidP="0004069F">
      <w:pPr>
        <w:pStyle w:val="1TEXT"/>
        <w:ind w:left="273" w:right="273"/>
      </w:pPr>
    </w:p>
    <w:p w14:paraId="3C531DC0" w14:textId="77777777" w:rsidR="00F62B20" w:rsidRPr="00FA50B1" w:rsidRDefault="00F62B20" w:rsidP="0004069F">
      <w:pPr>
        <w:pStyle w:val="1TEXT"/>
        <w:ind w:left="273" w:right="273"/>
      </w:pPr>
    </w:p>
    <w:p w14:paraId="5BA92AD6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673433A0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03DD36A7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8864F2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39764A2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1FC700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C6343FD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1A4ED847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58AD5E7C" w14:textId="3FCD4FB3" w:rsidR="00F62B20" w:rsidRPr="00FA78CF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0E0EA1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24FC4A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2938B3F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F5C7DB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5DCBE1B3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4777D055" w14:textId="77777777" w:rsidR="00D93BCA" w:rsidRPr="00630955" w:rsidRDefault="00D93BCA" w:rsidP="00D93BCA">
      <w:pPr>
        <w:pStyle w:val="10"/>
      </w:pPr>
      <w:r w:rsidRPr="00630955">
        <w:lastRenderedPageBreak/>
        <w:t>1</w:t>
      </w:r>
      <w:r>
        <w:rPr>
          <w:rFonts w:hint="eastAsia"/>
        </w:rPr>
        <w:t>.</w:t>
      </w:r>
      <w:r w:rsidRPr="00630955">
        <w:t xml:space="preserve"> 적용범위</w:t>
      </w:r>
    </w:p>
    <w:p w14:paraId="5A8028AA" w14:textId="1FE2E9E4" w:rsidR="00D93BCA" w:rsidRPr="008F5E10" w:rsidRDefault="006A0733" w:rsidP="008F5E10">
      <w:pPr>
        <w:pStyle w:val="1TEXT"/>
        <w:ind w:left="273" w:right="273"/>
      </w:pPr>
      <w:r w:rsidRPr="006A0733">
        <w:t xml:space="preserve">본 절차서는 환경, 안전보건, 에너지 법규뿐만 아니라 제품 안전(Product Safety) 및 </w:t>
      </w:r>
      <w:proofErr w:type="spellStart"/>
      <w:r w:rsidRPr="006A0733">
        <w:t>제조물</w:t>
      </w:r>
      <w:proofErr w:type="spellEnd"/>
      <w:r w:rsidRPr="006A0733">
        <w:t xml:space="preserve"> 책임(PL) 관련 법규, 그리고 제품이 판매되는 수출 해당 국가의 법적/규제적 요구사항의 파악 및 최신화 관리에도 적용된다</w:t>
      </w:r>
      <w:r w:rsidR="008F5E10" w:rsidRPr="008F5E10">
        <w:t>.</w:t>
      </w:r>
    </w:p>
    <w:p w14:paraId="01A4EF28" w14:textId="77777777" w:rsidR="00D93BCA" w:rsidRDefault="00D93BCA" w:rsidP="00D93BCA">
      <w:pPr>
        <w:pStyle w:val="1TEXT"/>
        <w:ind w:left="273" w:right="273"/>
      </w:pPr>
    </w:p>
    <w:p w14:paraId="2F778C80" w14:textId="77777777" w:rsidR="00D93BCA" w:rsidRDefault="00D93BCA" w:rsidP="00D93BCA">
      <w:pPr>
        <w:pStyle w:val="10"/>
      </w:pPr>
      <w:r>
        <w:rPr>
          <w:rFonts w:hint="eastAsia"/>
        </w:rPr>
        <w:t>2. 책임과 권한</w:t>
      </w:r>
    </w:p>
    <w:p w14:paraId="1855E278" w14:textId="77777777" w:rsidR="00D93BCA" w:rsidRDefault="00D93BCA" w:rsidP="00D93BCA">
      <w:pPr>
        <w:pStyle w:val="11"/>
        <w:ind w:left="273"/>
      </w:pPr>
      <w:r>
        <w:rPr>
          <w:rFonts w:hint="eastAsia"/>
        </w:rPr>
        <w:t>2.</w:t>
      </w:r>
      <w:r>
        <w:t>1 대표이사</w:t>
      </w:r>
    </w:p>
    <w:p w14:paraId="279AF511" w14:textId="199AE0C5" w:rsidR="00D93BCA" w:rsidRDefault="005A5F5A" w:rsidP="005A5F5A">
      <w:pPr>
        <w:pStyle w:val="11TEXT"/>
        <w:ind w:left="637"/>
      </w:pPr>
      <w:r w:rsidRPr="005A5F5A">
        <w:t>통합 법규 준수평가 결과 및 리스크 현황을 보고받고, 필요한 조치(자원 제공 등)를 승인할 책임과 권한이 있다.</w:t>
      </w:r>
    </w:p>
    <w:p w14:paraId="54A93A4B" w14:textId="77777777" w:rsidR="005A5F5A" w:rsidRDefault="005A5F5A" w:rsidP="005A5F5A">
      <w:pPr>
        <w:pStyle w:val="11TEXT"/>
        <w:ind w:left="637"/>
      </w:pPr>
    </w:p>
    <w:p w14:paraId="48170AE6" w14:textId="77777777" w:rsidR="005A5F5A" w:rsidRDefault="005A5F5A" w:rsidP="005A5F5A">
      <w:pPr>
        <w:pStyle w:val="11"/>
        <w:ind w:left="273"/>
      </w:pPr>
      <w:r>
        <w:t>2.2 주관 부서장 (환경/안전/에너지/보안)</w:t>
      </w:r>
    </w:p>
    <w:p w14:paraId="153E0AAF" w14:textId="19BC9CB5" w:rsidR="005A5F5A" w:rsidRDefault="005A5F5A" w:rsidP="005A5F5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2202C6">
        <w:t>환경/안전/에너지/보안</w:t>
      </w:r>
      <w:r w:rsidR="002202C6">
        <w:rPr>
          <w:rFonts w:hint="eastAsia"/>
        </w:rPr>
        <w:t xml:space="preserve">을 관리하는 </w:t>
      </w:r>
      <w:r w:rsidR="00D1298A">
        <w:rPr>
          <w:rFonts w:hint="eastAsia"/>
        </w:rPr>
        <w:t xml:space="preserve">각각의 </w:t>
      </w:r>
      <w:r w:rsidR="002202C6">
        <w:rPr>
          <w:rFonts w:hint="eastAsia"/>
        </w:rPr>
        <w:t xml:space="preserve">주관부서장은 </w:t>
      </w:r>
      <w:r>
        <w:rPr>
          <w:rFonts w:hint="eastAsia"/>
        </w:rPr>
        <w:t>각</w:t>
      </w:r>
      <w:r>
        <w:t xml:space="preserve"> 담당 분야의 법규 및 기타 요구사항을 파악하여 등록부를 최신화</w:t>
      </w:r>
      <w:r w:rsidR="002202C6">
        <w:rPr>
          <w:rFonts w:hint="eastAsia"/>
        </w:rPr>
        <w:t xml:space="preserve"> </w:t>
      </w:r>
      <w:r>
        <w:t>할 책임이 있다.</w:t>
      </w:r>
    </w:p>
    <w:p w14:paraId="31394EBB" w14:textId="2A6992DF" w:rsidR="005A5F5A" w:rsidRDefault="00775D9C" w:rsidP="005A5F5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5A5F5A">
        <w:rPr>
          <w:rFonts w:hint="eastAsia"/>
        </w:rPr>
        <w:t>분야별</w:t>
      </w:r>
      <w:r w:rsidR="005A5F5A">
        <w:t xml:space="preserve"> 준수평가 계획을 수립하고, 정기적으로 평가를 실시하여 결과를 보고한다.</w:t>
      </w:r>
    </w:p>
    <w:p w14:paraId="2F7E2C71" w14:textId="31B34743" w:rsidR="005A5F5A" w:rsidRDefault="00775D9C" w:rsidP="005A5F5A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5A5F5A">
        <w:rPr>
          <w:rFonts w:hint="eastAsia"/>
        </w:rPr>
        <w:t>평가</w:t>
      </w:r>
      <w:r w:rsidR="005A5F5A">
        <w:t xml:space="preserve"> 결과 식별된 법적 위반 사항에 대해 시정조치 계획을 수립하고 이행 상태를 확인한다.</w:t>
      </w:r>
    </w:p>
    <w:p w14:paraId="224652A5" w14:textId="6EC4ED70" w:rsidR="005A5F5A" w:rsidRDefault="00775D9C" w:rsidP="005A5F5A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5A5F5A">
        <w:rPr>
          <w:rFonts w:hint="eastAsia"/>
        </w:rPr>
        <w:t>필요시</w:t>
      </w:r>
      <w:r w:rsidR="005A5F5A">
        <w:t xml:space="preserve"> 분야별 자격요건을 갖춘 관리자(대기환경기술인, 안전보건관리책임자, 에너지관리자 등)를 선임하여 실무를 수행하게 한다.</w:t>
      </w:r>
    </w:p>
    <w:p w14:paraId="7EDD44C0" w14:textId="77777777" w:rsidR="005A5F5A" w:rsidRPr="00775D9C" w:rsidRDefault="005A5F5A" w:rsidP="005A5F5A">
      <w:pPr>
        <w:pStyle w:val="12"/>
        <w:ind w:left="910" w:right="364" w:hanging="273"/>
      </w:pPr>
    </w:p>
    <w:p w14:paraId="09A37E87" w14:textId="0654367A" w:rsidR="005A5F5A" w:rsidRDefault="005A5F5A" w:rsidP="00775D9C">
      <w:pPr>
        <w:pStyle w:val="11"/>
        <w:ind w:left="273"/>
      </w:pPr>
      <w:r>
        <w:t>2.3 현업부서장</w:t>
      </w:r>
    </w:p>
    <w:p w14:paraId="200BACC9" w14:textId="40F8EC79" w:rsidR="005A5F5A" w:rsidRDefault="00775D9C" w:rsidP="005A5F5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5A5F5A">
        <w:rPr>
          <w:rFonts w:hint="eastAsia"/>
        </w:rPr>
        <w:t>해당</w:t>
      </w:r>
      <w:r w:rsidR="005A5F5A">
        <w:t xml:space="preserve"> 부서의 업무와 관련된 법적 준수 사항(작업수칙 준수, 보호구 착용, 분리배출 등)을 이행할 책임이 있다.</w:t>
      </w:r>
    </w:p>
    <w:p w14:paraId="1E8A45A1" w14:textId="363A9279" w:rsidR="00D93BCA" w:rsidRDefault="00775D9C" w:rsidP="005A5F5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5A5F5A">
        <w:rPr>
          <w:rFonts w:hint="eastAsia"/>
        </w:rPr>
        <w:t>주관</w:t>
      </w:r>
      <w:r w:rsidR="005A5F5A">
        <w:t xml:space="preserve"> 부서의 준수평가 시 협조하고, 지적된 사항에 대해 기한 내에 개선 조치를 완료해야 한다</w:t>
      </w:r>
    </w:p>
    <w:p w14:paraId="0051A1AE" w14:textId="77777777" w:rsidR="00775D9C" w:rsidRPr="005A5F5A" w:rsidRDefault="00775D9C" w:rsidP="005A5F5A">
      <w:pPr>
        <w:pStyle w:val="12"/>
        <w:ind w:left="910" w:right="364" w:hanging="273"/>
      </w:pPr>
    </w:p>
    <w:p w14:paraId="158554D8" w14:textId="77777777" w:rsidR="00E7422E" w:rsidRPr="00E7422E" w:rsidRDefault="00E7422E" w:rsidP="00E7422E">
      <w:pPr>
        <w:pStyle w:val="10"/>
      </w:pPr>
      <w:r w:rsidRPr="00E7422E">
        <w:t>3. 법적 요구사항의 파악 및 등록 (Compliance Obligations)</w:t>
      </w:r>
    </w:p>
    <w:p w14:paraId="0B05CD2B" w14:textId="77777777" w:rsidR="00A7516D" w:rsidRDefault="00A7516D" w:rsidP="00A7516D">
      <w:pPr>
        <w:pStyle w:val="11"/>
        <w:ind w:left="273"/>
      </w:pPr>
      <w:r>
        <w:t>3.1 법규 및 기타 요구사항의 파악</w:t>
      </w:r>
    </w:p>
    <w:p w14:paraId="2EAE711F" w14:textId="36405BB5" w:rsidR="00A7516D" w:rsidRDefault="00A7516D" w:rsidP="00A7516D">
      <w:pPr>
        <w:pStyle w:val="12"/>
        <w:ind w:left="910" w:right="364" w:hanging="273"/>
      </w:pPr>
      <w:r>
        <w:rPr>
          <w:rFonts w:hint="eastAsia"/>
        </w:rPr>
        <w:t>1) 주관</w:t>
      </w:r>
      <w:r>
        <w:t xml:space="preserve"> 부서장은 당사의 경영시스템과 관련된 다음의 법규 및 요구사항을 주기적으로(분기 1회 이상) 파악한다.</w:t>
      </w:r>
    </w:p>
    <w:p w14:paraId="471CE4F7" w14:textId="219780C6" w:rsidR="00A7516D" w:rsidRPr="00D131DD" w:rsidRDefault="005C3980" w:rsidP="005C3980">
      <w:pPr>
        <w:pStyle w:val="--"/>
        <w:ind w:left="1092" w:right="637" w:hanging="182"/>
        <w:rPr>
          <w:u w:val="single"/>
        </w:rPr>
      </w:pPr>
      <w:r w:rsidRPr="00D131DD">
        <w:rPr>
          <w:rFonts w:hint="eastAsia"/>
          <w:u w:val="single"/>
        </w:rPr>
        <w:t xml:space="preserve">- </w:t>
      </w:r>
      <w:r w:rsidR="00D131DD" w:rsidRPr="00D131DD">
        <w:rPr>
          <w:rFonts w:hint="eastAsia"/>
          <w:u w:val="single"/>
        </w:rPr>
        <w:t>환경</w:t>
      </w:r>
      <w:r w:rsidR="00D131DD" w:rsidRPr="00D131DD">
        <w:rPr>
          <w:u w:val="single"/>
        </w:rPr>
        <w:t>: 대기/수질/폐기물/화학물질관리법, 소음진동관리법 및 생물다양성 보전 관련 규제 (자연환경보전법 등) [수정]</w:t>
      </w:r>
    </w:p>
    <w:p w14:paraId="27FD0C21" w14:textId="135F8F4B" w:rsidR="00A7516D" w:rsidRDefault="005C3980" w:rsidP="005C3980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 w:rsidR="00A7516D">
        <w:rPr>
          <w:rFonts w:hint="eastAsia"/>
        </w:rPr>
        <w:t>안전보건</w:t>
      </w:r>
      <w:r w:rsidR="00A7516D">
        <w:t>: 산업안전보건법, 중대재해처벌법, 소방시설법, 고압가스안전관리법 등</w:t>
      </w:r>
    </w:p>
    <w:p w14:paraId="3C4AAFFD" w14:textId="57480560" w:rsidR="00A7516D" w:rsidRDefault="005C3980" w:rsidP="005C3980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2A417F" w:rsidRPr="002A417F">
        <w:rPr>
          <w:rFonts w:hint="eastAsia"/>
          <w:u w:val="single"/>
        </w:rPr>
        <w:t>에너지</w:t>
      </w:r>
      <w:r w:rsidR="002A417F" w:rsidRPr="002A417F">
        <w:rPr>
          <w:u w:val="single"/>
        </w:rPr>
        <w:t xml:space="preserve"> 및 기후변화: 에너지이용합리화법, 탄소중립기본법(</w:t>
      </w:r>
      <w:proofErr w:type="spellStart"/>
      <w:r w:rsidR="002A417F" w:rsidRPr="002A417F">
        <w:rPr>
          <w:u w:val="single"/>
        </w:rPr>
        <w:t>배출권</w:t>
      </w:r>
      <w:proofErr w:type="spellEnd"/>
      <w:r w:rsidR="002A417F" w:rsidRPr="002A417F">
        <w:rPr>
          <w:u w:val="single"/>
        </w:rPr>
        <w:t xml:space="preserve"> 거래제) 등 기후변화 대응 법령 [수정]</w:t>
      </w:r>
    </w:p>
    <w:p w14:paraId="0D327A27" w14:textId="61E89EC9" w:rsidR="00A7516D" w:rsidRDefault="005C3980" w:rsidP="005C3980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7516D">
        <w:rPr>
          <w:rFonts w:hint="eastAsia"/>
        </w:rPr>
        <w:t>정보보호</w:t>
      </w:r>
      <w:r w:rsidR="00A7516D">
        <w:t>/기타: 개인정보보호법, 정보통신망법 및 고객 요구사항</w:t>
      </w:r>
    </w:p>
    <w:p w14:paraId="5B11F3C3" w14:textId="67055297" w:rsidR="00A7516D" w:rsidRDefault="005C3980" w:rsidP="00A7516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7516D">
        <w:rPr>
          <w:rFonts w:hint="eastAsia"/>
        </w:rPr>
        <w:t>파악</w:t>
      </w:r>
      <w:r w:rsidR="00A7516D">
        <w:t xml:space="preserve"> 경로: 국가법령정보센터, 관보, 지자체 공문, 관련 협회 및 공단 뉴스레터 등.</w:t>
      </w:r>
    </w:p>
    <w:p w14:paraId="5AC174A7" w14:textId="77777777" w:rsidR="00A7516D" w:rsidRDefault="00A7516D" w:rsidP="00A7516D">
      <w:pPr>
        <w:pStyle w:val="12"/>
        <w:ind w:left="910" w:right="364" w:hanging="273"/>
      </w:pPr>
    </w:p>
    <w:p w14:paraId="4AA50B53" w14:textId="77777777" w:rsidR="00A7516D" w:rsidRDefault="00A7516D" w:rsidP="005C3980">
      <w:pPr>
        <w:pStyle w:val="11"/>
        <w:ind w:left="273"/>
      </w:pPr>
      <w:r>
        <w:t xml:space="preserve">3.2 법규 </w:t>
      </w:r>
      <w:proofErr w:type="spellStart"/>
      <w:r>
        <w:t>등록부</w:t>
      </w:r>
      <w:proofErr w:type="spellEnd"/>
      <w:r>
        <w:t xml:space="preserve"> 작성 및 최신화</w:t>
      </w:r>
    </w:p>
    <w:p w14:paraId="5FBEB4FE" w14:textId="41EBA05E" w:rsidR="00A7516D" w:rsidRDefault="005C3980" w:rsidP="00A7516D">
      <w:pPr>
        <w:pStyle w:val="12"/>
        <w:ind w:left="910" w:right="364" w:hanging="273"/>
      </w:pPr>
      <w:r>
        <w:rPr>
          <w:rFonts w:hint="eastAsia"/>
        </w:rPr>
        <w:t>1) 파악된 법적 요구사항은 ‘({{DOC_PREFIX}}-EM-301-01) (통합) 법규 등록 및 준수 평가표’에 분야별 탭(Tab) 또는 구분 코드로 분류하여 등록·관리한다.</w:t>
      </w:r>
    </w:p>
    <w:p w14:paraId="5249D969" w14:textId="172637F9" w:rsidR="00A7516D" w:rsidRDefault="005C3980" w:rsidP="00A7516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7516D">
        <w:rPr>
          <w:rFonts w:hint="eastAsia"/>
        </w:rPr>
        <w:t>등록부에는</w:t>
      </w:r>
      <w:r w:rsidR="00A7516D">
        <w:t xml:space="preserve"> 다음 사항이 반드시 포함되어야 한다.</w:t>
      </w:r>
    </w:p>
    <w:p w14:paraId="398466FF" w14:textId="7FF763B9" w:rsidR="00A7516D" w:rsidRDefault="00E45F60" w:rsidP="00E45F60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7516D">
        <w:rPr>
          <w:rFonts w:hint="eastAsia"/>
        </w:rPr>
        <w:t>관련</w:t>
      </w:r>
      <w:r w:rsidR="00A7516D">
        <w:t xml:space="preserve"> </w:t>
      </w:r>
      <w:proofErr w:type="spellStart"/>
      <w:r w:rsidR="00A7516D">
        <w:t>법령명</w:t>
      </w:r>
      <w:proofErr w:type="spellEnd"/>
      <w:r w:rsidR="00A7516D">
        <w:t>, 해당 조항 및 주요 내용</w:t>
      </w:r>
    </w:p>
    <w:p w14:paraId="13D7F9CA" w14:textId="7D4759B9" w:rsidR="00A7516D" w:rsidRDefault="00E45F60" w:rsidP="00E45F60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7516D">
        <w:rPr>
          <w:rFonts w:hint="eastAsia"/>
        </w:rPr>
        <w:t>당사</w:t>
      </w:r>
      <w:r w:rsidR="00A7516D">
        <w:t xml:space="preserve"> 적용 사항 (예: 배출시설 종별, 검사 주기, 선임 요건 등)</w:t>
      </w:r>
    </w:p>
    <w:p w14:paraId="280A2DB8" w14:textId="733D594D" w:rsidR="00A7516D" w:rsidRDefault="00E45F60" w:rsidP="00E45F60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7516D">
        <w:rPr>
          <w:rFonts w:hint="eastAsia"/>
        </w:rPr>
        <w:t>준수</w:t>
      </w:r>
      <w:r w:rsidR="00A7516D">
        <w:t xml:space="preserve"> 방법, 관리 주기, 담당 부서</w:t>
      </w:r>
    </w:p>
    <w:p w14:paraId="47B2FD70" w14:textId="57D5AC40" w:rsidR="00E7422E" w:rsidRDefault="00E45F60" w:rsidP="00A7516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A7516D">
        <w:rPr>
          <w:rFonts w:hint="eastAsia"/>
        </w:rPr>
        <w:t>법규가</w:t>
      </w:r>
      <w:r w:rsidR="00A7516D">
        <w:t xml:space="preserve"> 제·개정되거나 공정/설비의 변경(신규 도입 등)이 있는 경우 즉시 등록부를 최신화</w:t>
      </w:r>
      <w:r w:rsidR="00404362">
        <w:rPr>
          <w:rFonts w:hint="eastAsia"/>
        </w:rPr>
        <w:t xml:space="preserve"> </w:t>
      </w:r>
      <w:r w:rsidR="00A7516D">
        <w:t>한다</w:t>
      </w:r>
    </w:p>
    <w:p w14:paraId="7EB138C0" w14:textId="77777777" w:rsidR="00E45F60" w:rsidRPr="00A7516D" w:rsidRDefault="00E45F60" w:rsidP="00A7516D">
      <w:pPr>
        <w:pStyle w:val="12"/>
        <w:ind w:left="910" w:right="364" w:hanging="273"/>
      </w:pPr>
    </w:p>
    <w:p w14:paraId="32667F20" w14:textId="44748355" w:rsidR="00D93BCA" w:rsidRDefault="00D93BCA" w:rsidP="00D93BCA">
      <w:pPr>
        <w:pStyle w:val="10"/>
      </w:pPr>
      <w:r>
        <w:rPr>
          <w:rFonts w:hint="eastAsia"/>
        </w:rPr>
        <w:t xml:space="preserve">4. </w:t>
      </w:r>
      <w:r w:rsidR="00404362" w:rsidRPr="00404362">
        <w:t>준수평가 시행 (Compliance Evaluation)</w:t>
      </w:r>
    </w:p>
    <w:p w14:paraId="06A091B5" w14:textId="77777777" w:rsidR="00D51ABB" w:rsidRDefault="00D51ABB" w:rsidP="00D51ABB">
      <w:pPr>
        <w:pStyle w:val="11"/>
        <w:ind w:left="273"/>
      </w:pPr>
      <w:r>
        <w:t>4.1 평가 계획 및 주기</w:t>
      </w:r>
    </w:p>
    <w:p w14:paraId="525F8DB0" w14:textId="1C560A5D" w:rsidR="00D51ABB" w:rsidRDefault="00D51ABB" w:rsidP="00D51ABB">
      <w:pPr>
        <w:pStyle w:val="12"/>
        <w:ind w:left="910" w:right="364" w:hanging="273"/>
      </w:pPr>
      <w:r>
        <w:rPr>
          <w:rFonts w:hint="eastAsia"/>
        </w:rPr>
        <w:t>1) 정기</w:t>
      </w:r>
      <w:r>
        <w:t xml:space="preserve"> 평가: 연 1회 이상 실시한다. (보통 연말 또는 경영검토 전 실시)</w:t>
      </w:r>
    </w:p>
    <w:p w14:paraId="373B3FBD" w14:textId="01803919" w:rsidR="00D51ABB" w:rsidRDefault="00D51ABB" w:rsidP="00D51ABB">
      <w:pPr>
        <w:pStyle w:val="12"/>
        <w:ind w:left="910" w:right="364" w:hanging="273"/>
      </w:pPr>
      <w:r>
        <w:rPr>
          <w:rFonts w:hint="eastAsia"/>
        </w:rPr>
        <w:t>2) 수시</w:t>
      </w:r>
      <w:r>
        <w:t xml:space="preserve"> 평가: 법규 위반 사고 발생, 주요 법규 개정, 신규 설비 도입 시 해당 항목에 대해 실시한다.</w:t>
      </w:r>
    </w:p>
    <w:p w14:paraId="77091617" w14:textId="77777777" w:rsidR="00D51ABB" w:rsidRPr="00D51ABB" w:rsidRDefault="00D51ABB" w:rsidP="00D51ABB">
      <w:pPr>
        <w:pStyle w:val="12"/>
        <w:ind w:left="910" w:right="364" w:hanging="273"/>
      </w:pPr>
    </w:p>
    <w:p w14:paraId="32A167CB" w14:textId="77777777" w:rsidR="00D51ABB" w:rsidRDefault="00D51ABB" w:rsidP="00D51ABB">
      <w:pPr>
        <w:pStyle w:val="11"/>
        <w:ind w:left="273"/>
      </w:pPr>
      <w:r>
        <w:t>4.2 평가 시행 및 방법</w:t>
      </w:r>
    </w:p>
    <w:p w14:paraId="2637DAB0" w14:textId="45E0A9A3" w:rsidR="00D51ABB" w:rsidRPr="00F56FE1" w:rsidRDefault="00D51ABB" w:rsidP="00D51ABB">
      <w:pPr>
        <w:pStyle w:val="12"/>
        <w:ind w:left="910" w:right="364" w:hanging="273"/>
      </w:pPr>
      <w:r>
        <w:rPr>
          <w:rFonts w:hint="eastAsia"/>
        </w:rPr>
        <w:t>1) 평가자(팀)는 ‘({{DOC_PREFIX}}-EM-301-01) (통합) 법규 등록 및 준수 평가표’에 법규 관련 분야를 기입하고 관련 법규를 등록하여 관리한다.</w:t>
      </w:r>
    </w:p>
    <w:p w14:paraId="2AE6AE6B" w14:textId="076B5E24" w:rsidR="00D51ABB" w:rsidRPr="0069367B" w:rsidRDefault="00D51ABB" w:rsidP="00D51ABB">
      <w:pPr>
        <w:pStyle w:val="--"/>
        <w:ind w:left="1092" w:right="637" w:hanging="182"/>
        <w:rPr>
          <w:u w:val="single"/>
        </w:rPr>
      </w:pPr>
      <w:r w:rsidRPr="0069367B">
        <w:rPr>
          <w:rFonts w:hint="eastAsia"/>
          <w:u w:val="single"/>
        </w:rPr>
        <w:t xml:space="preserve">- </w:t>
      </w:r>
      <w:r w:rsidRPr="0069367B">
        <w:rPr>
          <w:u w:val="single"/>
        </w:rPr>
        <w:t xml:space="preserve">[환경]: </w:t>
      </w:r>
      <w:r w:rsidR="0069367B" w:rsidRPr="0069367B">
        <w:rPr>
          <w:rFonts w:hint="eastAsia"/>
          <w:u w:val="single"/>
        </w:rPr>
        <w:t>배출시설</w:t>
      </w:r>
      <w:r w:rsidR="0069367B" w:rsidRPr="0069367B">
        <w:rPr>
          <w:u w:val="single"/>
        </w:rPr>
        <w:t xml:space="preserve"> 자가측정 이행 여부, 폐기물 처리 적법성, 환경영향평가 결과 반영 여부, 온실가스 배출 및 생태계(생물다양성) 보호 관련 법적 요구사항 준수 여부. [수정]</w:t>
      </w:r>
    </w:p>
    <w:p w14:paraId="0E3F8A5C" w14:textId="3BD220A2" w:rsidR="00D51ABB" w:rsidRDefault="00D51ABB" w:rsidP="00D51ABB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[안전]: 위험성평가 실시 및 개선 여부, 법정 안전교육 이수, 건강검진 실시, 보호구 지급 및 착용 상태.</w:t>
      </w:r>
    </w:p>
    <w:p w14:paraId="73B90FAB" w14:textId="73E81901" w:rsidR="00D51ABB" w:rsidRDefault="00D51ABB" w:rsidP="00D51ABB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>
        <w:t>[에너지]: 검사대상기기(보일러 등) 검사 유효기간, 에너지 사용량 신고 준수 여부.</w:t>
      </w:r>
    </w:p>
    <w:p w14:paraId="5FF977A4" w14:textId="645DC582" w:rsidR="00D51ABB" w:rsidRDefault="00D51ABB" w:rsidP="00D51ABB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[공통]: 인허가 </w:t>
      </w:r>
      <w:proofErr w:type="spellStart"/>
      <w:r>
        <w:t>필증</w:t>
      </w:r>
      <w:proofErr w:type="spellEnd"/>
      <w:r>
        <w:t xml:space="preserve"> 보유 상태, 법정 선임자 자격 유지, 법적 문서/기록 보존 상태.</w:t>
      </w:r>
    </w:p>
    <w:p w14:paraId="590126FF" w14:textId="2D1AEF79" w:rsidR="00D51ABB" w:rsidRDefault="00D51ABB" w:rsidP="00D51ABB">
      <w:pPr>
        <w:pStyle w:val="12"/>
        <w:ind w:left="910" w:right="364" w:hanging="273"/>
      </w:pPr>
      <w:r>
        <w:rPr>
          <w:rFonts w:hint="eastAsia"/>
        </w:rPr>
        <w:t>2) 평가</w:t>
      </w:r>
      <w:r>
        <w:t xml:space="preserve"> 방법: 현장 순회 점검, 기록(성적서, 일지) 확인, 담당자 인터뷰 등을 병행한다.</w:t>
      </w:r>
    </w:p>
    <w:p w14:paraId="1C41E29A" w14:textId="77777777" w:rsidR="00D51ABB" w:rsidRDefault="00D51ABB" w:rsidP="00D51ABB">
      <w:pPr>
        <w:pStyle w:val="12"/>
        <w:ind w:left="910" w:right="364" w:hanging="273"/>
      </w:pPr>
    </w:p>
    <w:p w14:paraId="269EE458" w14:textId="77777777" w:rsidR="00D51ABB" w:rsidRDefault="00D51ABB" w:rsidP="00D51ABB">
      <w:pPr>
        <w:pStyle w:val="11"/>
        <w:ind w:left="273"/>
      </w:pPr>
      <w:r>
        <w:t>4.3 시정 및 개선</w:t>
      </w:r>
    </w:p>
    <w:p w14:paraId="0D4E6869" w14:textId="436BFB47" w:rsidR="00D51ABB" w:rsidRDefault="00D51ABB" w:rsidP="00D51ABB">
      <w:pPr>
        <w:pStyle w:val="12"/>
        <w:ind w:left="910" w:right="364" w:hanging="273"/>
      </w:pPr>
      <w:r>
        <w:rPr>
          <w:rFonts w:hint="eastAsia"/>
        </w:rPr>
        <w:t>1) 평가 결과 '법적 위반(불합격)' 또는 '잠재적 위반' 사항이 발견된 경우, 즉시 ‘({{DOC_PREFIX}}-QM-401) 시정 및 예방조치 절차서’에 따라 부적합 보고서를 발행한다.</w:t>
      </w:r>
    </w:p>
    <w:p w14:paraId="1ABD9B43" w14:textId="7EA3F268" w:rsidR="00D51ABB" w:rsidRDefault="00D51ABB" w:rsidP="00D51ABB">
      <w:pPr>
        <w:pStyle w:val="12"/>
        <w:ind w:left="910" w:right="364" w:hanging="273"/>
      </w:pPr>
      <w:r>
        <w:rPr>
          <w:rFonts w:hint="eastAsia"/>
        </w:rPr>
        <w:t>2) 해당</w:t>
      </w:r>
      <w:r>
        <w:t xml:space="preserve"> 부서는 원인 분석 후 30일 이내에 시정 조치를 완료하는 것을 원칙으로 하며, 설비 투자 등 장기간이 소요되는 경우 별도의 투자 계획을 수립하여 </w:t>
      </w:r>
      <w:proofErr w:type="gramStart"/>
      <w:r>
        <w:t>승인</w:t>
      </w:r>
      <w:r w:rsidR="007C30C0">
        <w:rPr>
          <w:rFonts w:hint="eastAsia"/>
        </w:rPr>
        <w:t xml:space="preserve"> </w:t>
      </w:r>
      <w:r>
        <w:t>받아야</w:t>
      </w:r>
      <w:proofErr w:type="gramEnd"/>
      <w:r>
        <w:t xml:space="preserve"> 한다.</w:t>
      </w:r>
    </w:p>
    <w:p w14:paraId="6F046680" w14:textId="0288BF6D" w:rsidR="00D93BCA" w:rsidRDefault="00D51ABB" w:rsidP="00D51ABB">
      <w:pPr>
        <w:pStyle w:val="12"/>
        <w:ind w:left="910" w:right="364" w:hanging="273"/>
      </w:pPr>
      <w:r>
        <w:rPr>
          <w:rFonts w:hint="eastAsia"/>
        </w:rPr>
        <w:t>3) 중대한</w:t>
      </w:r>
      <w:r>
        <w:t xml:space="preserve"> 법적 위반 리스크(영업정지, 과태료 등)가 식별된 경우, 즉시 대표이사에게 보고하고 비상 대응 체계를 가동한다.</w:t>
      </w:r>
    </w:p>
    <w:p w14:paraId="5A259D30" w14:textId="51603BD1" w:rsidR="0069367B" w:rsidRPr="0069367B" w:rsidRDefault="0069367B" w:rsidP="00D51ABB">
      <w:pPr>
        <w:pStyle w:val="12"/>
        <w:ind w:left="910" w:right="364" w:hanging="273"/>
        <w:rPr>
          <w:u w:val="single"/>
        </w:rPr>
      </w:pPr>
      <w:r w:rsidRPr="0069367B">
        <w:rPr>
          <w:u w:val="single"/>
        </w:rPr>
        <w:t>4) 준수평가 결과 및 시정조치 내역은 문서화된 정보로 작성하고, 경영검토 및 내/외부 이해관계자가 필요로 할 때 즉각적으로 이용 가능하도록(Available) 관리해야 한다. [신설]</w:t>
      </w:r>
    </w:p>
    <w:p w14:paraId="35225FCC" w14:textId="77777777" w:rsidR="00D51ABB" w:rsidRPr="00D51ABB" w:rsidRDefault="00D51ABB" w:rsidP="00D51ABB">
      <w:pPr>
        <w:pStyle w:val="12"/>
        <w:ind w:left="910" w:right="364" w:hanging="273"/>
      </w:pPr>
    </w:p>
    <w:p w14:paraId="16DD3A75" w14:textId="0CA711B2" w:rsidR="00D93BCA" w:rsidRPr="00661664" w:rsidRDefault="00D93BCA" w:rsidP="00D93BCA">
      <w:pPr>
        <w:spacing w:line="400" w:lineRule="exact"/>
        <w:rPr>
          <w:rFonts w:ascii="나눔스퀘어" w:eastAsia="나눔스퀘어" w:hAnsi="나눔스퀘어" w:cs="나눔스퀘어"/>
          <w:b/>
          <w:sz w:val="22"/>
        </w:rPr>
      </w:pPr>
      <w:r>
        <w:rPr>
          <w:rFonts w:ascii="나눔스퀘어" w:eastAsia="나눔스퀘어" w:hAnsi="나눔스퀘어" w:cs="나눔스퀘어" w:hint="eastAsia"/>
          <w:b/>
          <w:sz w:val="22"/>
        </w:rPr>
        <w:t>5</w:t>
      </w:r>
      <w:r w:rsidRPr="00661664">
        <w:rPr>
          <w:rFonts w:ascii="나눔스퀘어" w:eastAsia="나눔스퀘어" w:hAnsi="나눔스퀘어" w:cs="나눔스퀘어"/>
          <w:b/>
          <w:sz w:val="22"/>
        </w:rPr>
        <w:t xml:space="preserve">. </w:t>
      </w:r>
      <w:r w:rsidRPr="00661664">
        <w:rPr>
          <w:rFonts w:ascii="나눔스퀘어" w:eastAsia="나눔스퀘어" w:hAnsi="나눔스퀘어" w:cs="나눔스퀘어" w:hint="eastAsia"/>
          <w:b/>
          <w:sz w:val="22"/>
        </w:rPr>
        <w:t>기록</w:t>
      </w:r>
      <w:r w:rsidR="007A67A3">
        <w:rPr>
          <w:rFonts w:ascii="나눔스퀘어" w:eastAsia="나눔스퀘어" w:hAnsi="나눔스퀘어" w:cs="나눔스퀘어" w:hint="eastAsia"/>
          <w:b/>
          <w:sz w:val="22"/>
        </w:rPr>
        <w:t xml:space="preserve"> 작성 양식</w:t>
      </w:r>
    </w:p>
    <w:p w14:paraId="40185B04" w14:textId="77777777" w:rsidR="00D93BCA" w:rsidRPr="00661664" w:rsidRDefault="00D93BCA" w:rsidP="00D93BCA">
      <w:pPr>
        <w:spacing w:line="400" w:lineRule="exact"/>
        <w:ind w:leftChars="150" w:left="273" w:rightChars="150" w:right="273"/>
        <w:rPr>
          <w:rFonts w:ascii="나눔스퀘어" w:eastAsia="나눔스퀘어" w:hAnsi="나눔스퀘어" w:cs="나눔스퀘어"/>
          <w:sz w:val="22"/>
        </w:rPr>
      </w:pPr>
      <w:r w:rsidRPr="00661664">
        <w:rPr>
          <w:rFonts w:ascii="나눔스퀘어" w:eastAsia="나눔스퀘어" w:hAnsi="나눔스퀘어" w:cs="나눔스퀘어" w:hint="eastAsia"/>
          <w:sz w:val="22"/>
        </w:rPr>
        <w:t>다음 사항은 기록으로 작성하여 관리한다.</w:t>
      </w:r>
    </w:p>
    <w:tbl>
      <w:tblPr>
        <w:tblStyle w:val="3"/>
        <w:tblW w:w="9637" w:type="dxa"/>
        <w:tblInd w:w="300" w:type="dxa"/>
        <w:tblLook w:val="04A0" w:firstRow="1" w:lastRow="0" w:firstColumn="1" w:lastColumn="0" w:noHBand="0" w:noVBand="1"/>
      </w:tblPr>
      <w:tblGrid>
        <w:gridCol w:w="1984"/>
        <w:gridCol w:w="3685"/>
        <w:gridCol w:w="1984"/>
        <w:gridCol w:w="1984"/>
      </w:tblGrid>
      <w:tr w:rsidR="00D93BCA" w:rsidRPr="00661664" w14:paraId="7FF53047" w14:textId="77777777" w:rsidTr="00A7441B">
        <w:trPr>
          <w:trHeight w:val="454"/>
        </w:trPr>
        <w:tc>
          <w:tcPr>
            <w:tcW w:w="1984" w:type="dxa"/>
            <w:vAlign w:val="center"/>
          </w:tcPr>
          <w:p w14:paraId="0168915B" w14:textId="15156592" w:rsidR="00D93BCA" w:rsidRPr="00661664" w:rsidRDefault="000C2BA9" w:rsidP="00065410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양식 번호</w:t>
            </w:r>
          </w:p>
        </w:tc>
        <w:tc>
          <w:tcPr>
            <w:tcW w:w="3685" w:type="dxa"/>
            <w:vAlign w:val="center"/>
          </w:tcPr>
          <w:p w14:paraId="239D0EED" w14:textId="77777777" w:rsidR="00D93BCA" w:rsidRPr="00661664" w:rsidRDefault="00D93BCA" w:rsidP="00065410">
            <w:pPr>
              <w:jc w:val="center"/>
              <w:rPr>
                <w:rFonts w:ascii="나눔스퀘어" w:eastAsia="나눔스퀘어" w:hAnsi="나눔스퀘어" w:cs="나눔스퀘어"/>
              </w:rPr>
            </w:pPr>
            <w:proofErr w:type="spellStart"/>
            <w:r w:rsidRPr="00661664">
              <w:rPr>
                <w:rFonts w:ascii="나눔스퀘어" w:eastAsia="나눔스퀘어" w:hAnsi="나눔스퀘어" w:cs="나눔스퀘어"/>
              </w:rPr>
              <w:t>기록명</w:t>
            </w:r>
            <w:proofErr w:type="spellEnd"/>
            <w:r w:rsidRPr="00661664">
              <w:rPr>
                <w:rFonts w:ascii="나눔스퀘어" w:eastAsia="나눔스퀘어" w:hAnsi="나눔스퀘어" w:cs="나눔스퀘어"/>
              </w:rPr>
              <w:t>/</w:t>
            </w:r>
            <w:proofErr w:type="spellStart"/>
            <w:r w:rsidRPr="00661664">
              <w:rPr>
                <w:rFonts w:ascii="나눔스퀘어" w:eastAsia="나눔스퀘어" w:hAnsi="나눔스퀘어" w:cs="나눔스퀘어"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5B525CC9" w14:textId="77777777" w:rsidR="00D93BCA" w:rsidRPr="00661664" w:rsidRDefault="00D93BCA" w:rsidP="00065410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661664">
              <w:rPr>
                <w:rFonts w:ascii="나눔스퀘어" w:eastAsia="나눔스퀘어" w:hAnsi="나눔스퀘어" w:cs="나눔스퀘어"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01BE6354" w14:textId="77777777" w:rsidR="00D93BCA" w:rsidRPr="00661664" w:rsidRDefault="00D93BCA" w:rsidP="00065410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661664">
              <w:rPr>
                <w:rFonts w:ascii="나눔스퀘어" w:eastAsia="나눔스퀘어" w:hAnsi="나눔스퀘어" w:cs="나눔스퀘어" w:hint="eastAsia"/>
              </w:rPr>
              <w:t>작성/보관부서</w:t>
            </w:r>
          </w:p>
        </w:tc>
      </w:tr>
      <w:tr w:rsidR="00D93BCA" w:rsidRPr="00661664" w14:paraId="6B7DF828" w14:textId="77777777" w:rsidTr="00A7441B">
        <w:trPr>
          <w:trHeight w:val="454"/>
        </w:trPr>
        <w:tc>
          <w:tcPr>
            <w:tcW w:w="1984" w:type="dxa"/>
            <w:vAlign w:val="center"/>
          </w:tcPr>
          <w:p w14:paraId="7C4A1EC9" w14:textId="410B1CB5" w:rsidR="00D93BCA" w:rsidRDefault="000C2BA9" w:rsidP="00065410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{{DOC_PREFIX}}-EM-301-01</w:t>
            </w:r>
          </w:p>
        </w:tc>
        <w:tc>
          <w:tcPr>
            <w:tcW w:w="3685" w:type="dxa"/>
            <w:vAlign w:val="center"/>
          </w:tcPr>
          <w:p w14:paraId="428BF3B0" w14:textId="09799B64" w:rsidR="00D93BCA" w:rsidRPr="00661664" w:rsidRDefault="004754D2" w:rsidP="00707977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(</w:t>
            </w:r>
            <w:r w:rsidR="009559F2">
              <w:rPr>
                <w:rFonts w:ascii="나눔스퀘어" w:eastAsia="나눔스퀘어" w:hAnsi="나눔스퀘어" w:cs="나눔스퀘어" w:hint="eastAsia"/>
              </w:rPr>
              <w:t>통합</w:t>
            </w:r>
            <w:r>
              <w:rPr>
                <w:rFonts w:ascii="나눔스퀘어" w:eastAsia="나눔스퀘어" w:hAnsi="나눔스퀘어" w:cs="나눔스퀘어" w:hint="eastAsia"/>
              </w:rPr>
              <w:t>)</w:t>
            </w:r>
            <w:r w:rsidR="009559F2">
              <w:rPr>
                <w:rFonts w:ascii="나눔스퀘어" w:eastAsia="나눔스퀘어" w:hAnsi="나눔스퀘어" w:cs="나눔스퀘어" w:hint="eastAsia"/>
              </w:rPr>
              <w:t xml:space="preserve"> </w:t>
            </w:r>
            <w:r w:rsidR="00707977" w:rsidRPr="00707977">
              <w:rPr>
                <w:rFonts w:ascii="나눔스퀘어" w:eastAsia="나눔스퀘어" w:hAnsi="나눔스퀘어" w:cs="나눔스퀘어" w:hint="eastAsia"/>
              </w:rPr>
              <w:t>법규</w:t>
            </w:r>
            <w:r w:rsidR="00707977" w:rsidRPr="00707977">
              <w:rPr>
                <w:rFonts w:ascii="나눔스퀘어" w:eastAsia="나눔스퀘어" w:hAnsi="나눔스퀘어" w:cs="나눔스퀘어"/>
              </w:rPr>
              <w:t xml:space="preserve"> 등록 및 준수 평가표</w:t>
            </w:r>
          </w:p>
        </w:tc>
        <w:tc>
          <w:tcPr>
            <w:tcW w:w="1984" w:type="dxa"/>
            <w:vAlign w:val="center"/>
          </w:tcPr>
          <w:p w14:paraId="0E108BB8" w14:textId="77777777" w:rsidR="00D93BCA" w:rsidRPr="00661664" w:rsidRDefault="00D93BCA" w:rsidP="00065410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지속갱신</w:t>
            </w:r>
          </w:p>
        </w:tc>
        <w:tc>
          <w:tcPr>
            <w:tcW w:w="1984" w:type="dxa"/>
            <w:vAlign w:val="center"/>
          </w:tcPr>
          <w:p w14:paraId="2BCCD116" w14:textId="77777777" w:rsidR="00D93BCA" w:rsidRDefault="00D93BCA" w:rsidP="00065410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환경관리 부서장</w:t>
            </w:r>
          </w:p>
        </w:tc>
      </w:tr>
    </w:tbl>
    <w:p w14:paraId="037F66CD" w14:textId="77777777" w:rsidR="00D93BCA" w:rsidRPr="00630955" w:rsidRDefault="00D93BCA" w:rsidP="00D93BCA">
      <w:pPr>
        <w:pStyle w:val="11TEXT"/>
        <w:ind w:left="637" w:right="273"/>
      </w:pPr>
    </w:p>
    <w:p w14:paraId="224A41E8" w14:textId="77777777" w:rsidR="00A94945" w:rsidRDefault="00A94945">
      <w:pPr>
        <w:widowControl/>
        <w:wordWrap/>
        <w:autoSpaceDE/>
        <w:autoSpaceDN/>
        <w:rPr>
          <w:rFonts w:ascii="나눔스퀘어" w:hAnsi="나눔스퀘어" w:cs="나눔스퀘어"/>
        </w:rPr>
      </w:pPr>
      <w:r>
        <w:br w:type="page"/>
      </w:r>
    </w:p>
    <w:p w14:paraId="15CF1DAD" w14:textId="303C0A67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[{{DOC_PREFIX}}-EM-301 (통합) 준수 평가 절차서] 개정 이력</w:t>
      </w:r>
    </w:p>
    <w:p w14:paraId="45B238C2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62A1010A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1384C2E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47CF7B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7DC26BFD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26B5BE7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255901A6" w14:textId="77777777" w:rsidR="00972BBF" w:rsidRDefault="00283E7E" w:rsidP="00D93BCA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5DABED4B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5B1BE4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EDD042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1FF62B82" w14:textId="54222AAC" w:rsidR="00972BBF" w:rsidRDefault="00DA11D0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1EFE90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2BCC74DC" w14:textId="77777777" w:rsidR="00972BBF" w:rsidRDefault="00011085" w:rsidP="00D93BCA">
            <w:pPr>
              <w:pStyle w:val="a3"/>
              <w:jc w:val="center"/>
            </w:pPr>
            <w:r>
              <w:rPr>
                <w:rFonts w:hint="eastAsia"/>
              </w:rPr>
              <w:t>ISO 14001:2026 환경 경영시스템 수립 시행</w:t>
            </w:r>
          </w:p>
        </w:tc>
      </w:tr>
      <w:tr w:rsidR="00DC7894" w14:paraId="4772A6D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7BB3A21" w14:textId="77777777" w:rsidR="00DC7894" w:rsidRDefault="00DC7894" w:rsidP="00DC789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54B1BC55" w14:textId="77777777" w:rsidR="00DC7894" w:rsidRDefault="00DC7894" w:rsidP="00DC789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192F97F" w14:textId="69A3CA7C" w:rsidR="00DC7894" w:rsidRDefault="00DC7894" w:rsidP="00DC789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E7A5733" w14:textId="77777777" w:rsidR="00DC7894" w:rsidRDefault="00DC7894" w:rsidP="00DC789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670261A" w14:textId="7A2E9F57" w:rsidR="00DC7894" w:rsidRDefault="00DC7894" w:rsidP="00DC7894">
            <w:pPr>
              <w:pStyle w:val="a3"/>
              <w:jc w:val="center"/>
            </w:pPr>
          </w:p>
        </w:tc>
      </w:tr>
      <w:tr w:rsidR="003C7695" w14:paraId="3E5F190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4772F1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3B566CE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D9CDB2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590E72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2FF7CAF" w14:textId="77777777" w:rsidR="00972BBF" w:rsidRDefault="00972BBF" w:rsidP="00D93BCA">
            <w:pPr>
              <w:pStyle w:val="a3"/>
              <w:jc w:val="center"/>
            </w:pPr>
          </w:p>
        </w:tc>
      </w:tr>
      <w:tr w:rsidR="003C7695" w14:paraId="6717D65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150A22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6D6A50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29B077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07917F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0988AF6" w14:textId="77777777" w:rsidR="00972BBF" w:rsidRDefault="00972BBF" w:rsidP="00D93BCA">
            <w:pPr>
              <w:pStyle w:val="a3"/>
              <w:jc w:val="center"/>
            </w:pPr>
          </w:p>
        </w:tc>
      </w:tr>
      <w:tr w:rsidR="003C7695" w14:paraId="6D16D40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8875CD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1C0180A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0B0F9E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070FDF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9CB08A1" w14:textId="77777777" w:rsidR="00972BBF" w:rsidRDefault="00972BBF" w:rsidP="00D93BCA">
            <w:pPr>
              <w:pStyle w:val="a3"/>
              <w:jc w:val="center"/>
            </w:pPr>
          </w:p>
        </w:tc>
      </w:tr>
      <w:tr w:rsidR="003C7695" w14:paraId="5CF6D0B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FD1EAD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532A78B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F65088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205D26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4668B32" w14:textId="77777777" w:rsidR="00972BBF" w:rsidRDefault="00972BBF" w:rsidP="00D93BCA">
            <w:pPr>
              <w:pStyle w:val="a3"/>
              <w:jc w:val="center"/>
            </w:pPr>
          </w:p>
        </w:tc>
      </w:tr>
      <w:tr w:rsidR="003C7695" w14:paraId="3DF706A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3B1B4E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5375D32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A31E20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6B8C0C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8C80F12" w14:textId="77777777" w:rsidR="00972BBF" w:rsidRDefault="00972BBF" w:rsidP="00D93BCA">
            <w:pPr>
              <w:pStyle w:val="a3"/>
              <w:jc w:val="center"/>
            </w:pPr>
          </w:p>
        </w:tc>
      </w:tr>
      <w:tr w:rsidR="003C7695" w14:paraId="04B297B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8C6D15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0E5ACC6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C61642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F4C6EA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23EF7BB" w14:textId="77777777" w:rsidR="00972BBF" w:rsidRDefault="00972BBF" w:rsidP="00D93BCA">
            <w:pPr>
              <w:pStyle w:val="a3"/>
              <w:jc w:val="center"/>
            </w:pPr>
          </w:p>
        </w:tc>
      </w:tr>
      <w:tr w:rsidR="003C7695" w14:paraId="39903F4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27294E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10C74AD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8E192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E67D63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091EF25" w14:textId="77777777" w:rsidR="00972BBF" w:rsidRDefault="00972BBF" w:rsidP="00D93BCA">
            <w:pPr>
              <w:pStyle w:val="a3"/>
              <w:jc w:val="center"/>
            </w:pPr>
          </w:p>
        </w:tc>
      </w:tr>
      <w:tr w:rsidR="003C7695" w14:paraId="4173E01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DD747C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76EA5D3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807B80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B2B369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3DAF19D" w14:textId="77777777" w:rsidR="00972BBF" w:rsidRDefault="00972BBF" w:rsidP="00D93BCA">
            <w:pPr>
              <w:pStyle w:val="a3"/>
              <w:jc w:val="center"/>
            </w:pPr>
          </w:p>
        </w:tc>
      </w:tr>
    </w:tbl>
    <w:p w14:paraId="156893D9" w14:textId="77777777" w:rsidR="00A94945" w:rsidRDefault="00A94945" w:rsidP="00FF7838">
      <w:pPr>
        <w:pStyle w:val="1TEXT"/>
        <w:ind w:left="273" w:right="273"/>
      </w:pPr>
    </w:p>
    <w:p w14:paraId="61B3A49B" w14:textId="77777777" w:rsidR="00C40E5B" w:rsidRPr="008A2D2E" w:rsidRDefault="00C40E5B" w:rsidP="00C40E5B">
      <w:pPr>
        <w:pStyle w:val="11"/>
        <w:ind w:left="273"/>
        <w:rPr>
          <w:rFonts w:eastAsia="나눔스퀘어"/>
        </w:rPr>
      </w:pPr>
      <w:r w:rsidRPr="008A2D2E">
        <w:rPr>
          <w:rFonts w:eastAsia="나눔스퀘어"/>
        </w:rPr>
        <w:t>최신개정 (ISO 14001:2026) 개정사항 적용표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849"/>
        <w:gridCol w:w="1417"/>
        <w:gridCol w:w="6203"/>
      </w:tblGrid>
      <w:tr w:rsidR="00C40E5B" w:rsidRPr="008A2D2E" w14:paraId="4565889E" w14:textId="77777777" w:rsidTr="00C37148">
        <w:trPr>
          <w:trHeight w:val="397"/>
        </w:trPr>
        <w:tc>
          <w:tcPr>
            <w:tcW w:w="1849" w:type="dxa"/>
            <w:vAlign w:val="center"/>
          </w:tcPr>
          <w:p w14:paraId="43BEAFA4" w14:textId="77777777" w:rsidR="00C40E5B" w:rsidRPr="008A2D2E" w:rsidRDefault="00C40E5B" w:rsidP="00C37148">
            <w:pPr>
              <w:pStyle w:val="a3"/>
            </w:pPr>
            <w:r w:rsidRPr="008A2D2E">
              <w:rPr>
                <w:rFonts w:hint="eastAsia"/>
              </w:rPr>
              <w:t>항목 번호</w:t>
            </w:r>
          </w:p>
        </w:tc>
        <w:tc>
          <w:tcPr>
            <w:tcW w:w="1417" w:type="dxa"/>
            <w:vAlign w:val="center"/>
          </w:tcPr>
          <w:p w14:paraId="0564FE8C" w14:textId="77777777" w:rsidR="00C40E5B" w:rsidRPr="008A2D2E" w:rsidRDefault="00C40E5B" w:rsidP="00C37148">
            <w:pPr>
              <w:pStyle w:val="a3"/>
            </w:pPr>
            <w:r w:rsidRPr="008A2D2E">
              <w:rPr>
                <w:rFonts w:hint="eastAsia"/>
              </w:rPr>
              <w:t>개정방식</w:t>
            </w:r>
          </w:p>
        </w:tc>
        <w:tc>
          <w:tcPr>
            <w:tcW w:w="6203" w:type="dxa"/>
            <w:vAlign w:val="center"/>
          </w:tcPr>
          <w:p w14:paraId="0E85FDC8" w14:textId="77777777" w:rsidR="00C40E5B" w:rsidRPr="008A2D2E" w:rsidRDefault="00C40E5B" w:rsidP="00C37148">
            <w:pPr>
              <w:pStyle w:val="a3"/>
            </w:pPr>
            <w:r w:rsidRPr="008A2D2E">
              <w:rPr>
                <w:rFonts w:hint="eastAsia"/>
              </w:rPr>
              <w:t>개정내용 요약</w:t>
            </w:r>
          </w:p>
        </w:tc>
      </w:tr>
      <w:tr w:rsidR="00384F68" w:rsidRPr="008A2D2E" w14:paraId="39973ED6" w14:textId="77777777" w:rsidTr="00384F68">
        <w:trPr>
          <w:trHeight w:val="1247"/>
        </w:trPr>
        <w:tc>
          <w:tcPr>
            <w:tcW w:w="1849" w:type="dxa"/>
            <w:vAlign w:val="center"/>
          </w:tcPr>
          <w:p w14:paraId="6337009E" w14:textId="3AD9832C" w:rsidR="00384F68" w:rsidRPr="008A2D2E" w:rsidRDefault="00384F68" w:rsidP="00384F68">
            <w:pPr>
              <w:pStyle w:val="a3"/>
            </w:pPr>
            <w:r>
              <w:rPr>
                <w:rFonts w:ascii="Arial" w:hAnsi="Arial" w:cs="Arial"/>
              </w:rPr>
              <w:t>3.1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법규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요구사항의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파악</w:t>
            </w:r>
          </w:p>
        </w:tc>
        <w:tc>
          <w:tcPr>
            <w:tcW w:w="1417" w:type="dxa"/>
            <w:vAlign w:val="center"/>
          </w:tcPr>
          <w:p w14:paraId="501FAAD4" w14:textId="68071BB5" w:rsidR="00384F68" w:rsidRPr="008A2D2E" w:rsidRDefault="00384F68" w:rsidP="00384F68">
            <w:pPr>
              <w:pStyle w:val="a3"/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문구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추가</w:t>
            </w:r>
            <w:r>
              <w:rPr>
                <w:rFonts w:ascii="Arial" w:hAnsi="Arial" w:cs="Arial"/>
              </w:rPr>
              <w:t>]</w:t>
            </w:r>
          </w:p>
        </w:tc>
        <w:tc>
          <w:tcPr>
            <w:tcW w:w="6203" w:type="dxa"/>
            <w:vAlign w:val="center"/>
          </w:tcPr>
          <w:p w14:paraId="69E96366" w14:textId="79D478DF" w:rsidR="00384F68" w:rsidRPr="008A2D2E" w:rsidRDefault="00384F68" w:rsidP="00384F68">
            <w:pPr>
              <w:pStyle w:val="a3"/>
            </w:pPr>
            <w:r>
              <w:rPr>
                <w:rFonts w:ascii="Arial" w:hAnsi="Arial" w:cs="Arial"/>
              </w:rPr>
              <w:t>환경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에너지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파악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대상에</w:t>
            </w:r>
            <w:r>
              <w:rPr>
                <w:rFonts w:ascii="Arial" w:hAnsi="Arial" w:cs="Arial"/>
              </w:rPr>
              <w:t xml:space="preserve"> '</w:t>
            </w:r>
            <w:r>
              <w:rPr>
                <w:rFonts w:ascii="Arial" w:hAnsi="Arial" w:cs="Arial"/>
              </w:rPr>
              <w:t>생물다양성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보전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관련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규제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자연환경보전법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등</w:t>
            </w:r>
            <w:r>
              <w:rPr>
                <w:rFonts w:ascii="Arial" w:hAnsi="Arial" w:cs="Arial"/>
              </w:rPr>
              <w:t xml:space="preserve">)'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'</w:t>
            </w:r>
            <w:r>
              <w:rPr>
                <w:rFonts w:ascii="Arial" w:hAnsi="Arial" w:cs="Arial"/>
              </w:rPr>
              <w:t>기후변화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대응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법령</w:t>
            </w:r>
            <w:r>
              <w:rPr>
                <w:rFonts w:ascii="Arial" w:hAnsi="Arial" w:cs="Arial"/>
              </w:rPr>
              <w:t xml:space="preserve">' </w:t>
            </w:r>
            <w:r>
              <w:rPr>
                <w:rFonts w:ascii="Arial" w:hAnsi="Arial" w:cs="Arial"/>
              </w:rPr>
              <w:t>키워드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명시적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추가</w:t>
            </w:r>
          </w:p>
        </w:tc>
      </w:tr>
      <w:tr w:rsidR="00384F68" w:rsidRPr="008A2D2E" w14:paraId="2DA65207" w14:textId="77777777" w:rsidTr="00384F68">
        <w:trPr>
          <w:trHeight w:val="1247"/>
        </w:trPr>
        <w:tc>
          <w:tcPr>
            <w:tcW w:w="1849" w:type="dxa"/>
            <w:vAlign w:val="center"/>
          </w:tcPr>
          <w:p w14:paraId="66ECE129" w14:textId="458A12B7" w:rsidR="00384F68" w:rsidRPr="008A2D2E" w:rsidRDefault="00384F68" w:rsidP="00384F68">
            <w:pPr>
              <w:pStyle w:val="a3"/>
            </w:pPr>
            <w:r>
              <w:rPr>
                <w:rFonts w:ascii="Arial" w:hAnsi="Arial" w:cs="Arial"/>
              </w:rPr>
              <w:t>4.2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평가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시행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방법</w:t>
            </w:r>
          </w:p>
        </w:tc>
        <w:tc>
          <w:tcPr>
            <w:tcW w:w="1417" w:type="dxa"/>
            <w:vAlign w:val="center"/>
          </w:tcPr>
          <w:p w14:paraId="2886D2AA" w14:textId="67615337" w:rsidR="00384F68" w:rsidRPr="008A2D2E" w:rsidRDefault="00384F68" w:rsidP="00384F68">
            <w:pPr>
              <w:pStyle w:val="a3"/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문구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추가</w:t>
            </w:r>
            <w:r>
              <w:rPr>
                <w:rFonts w:ascii="Arial" w:hAnsi="Arial" w:cs="Arial"/>
              </w:rPr>
              <w:t>]</w:t>
            </w:r>
          </w:p>
        </w:tc>
        <w:tc>
          <w:tcPr>
            <w:tcW w:w="6203" w:type="dxa"/>
            <w:vAlign w:val="center"/>
          </w:tcPr>
          <w:p w14:paraId="574C8565" w14:textId="1BC2438B" w:rsidR="00384F68" w:rsidRPr="008A2D2E" w:rsidRDefault="00384F68" w:rsidP="00384F68">
            <w:pPr>
              <w:pStyle w:val="a3"/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환경</w:t>
            </w:r>
            <w:r>
              <w:rPr>
                <w:rFonts w:ascii="Arial" w:hAnsi="Arial" w:cs="Arial"/>
              </w:rPr>
              <w:t xml:space="preserve">] </w:t>
            </w:r>
            <w:r>
              <w:rPr>
                <w:rFonts w:ascii="Arial" w:hAnsi="Arial" w:cs="Arial"/>
              </w:rPr>
              <w:t>분야의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세부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평가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점검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항목에</w:t>
            </w:r>
            <w:r>
              <w:rPr>
                <w:rFonts w:ascii="Arial" w:hAnsi="Arial" w:cs="Arial"/>
              </w:rPr>
              <w:t xml:space="preserve"> '</w:t>
            </w:r>
            <w:r>
              <w:rPr>
                <w:rFonts w:ascii="Arial" w:hAnsi="Arial" w:cs="Arial"/>
              </w:rPr>
              <w:t>온실가스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배출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생태계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생물다양성</w:t>
            </w:r>
            <w:r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>보호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관련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법적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요구사항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준수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여부</w:t>
            </w:r>
            <w:r>
              <w:rPr>
                <w:rFonts w:ascii="Arial" w:hAnsi="Arial" w:cs="Arial"/>
              </w:rPr>
              <w:t xml:space="preserve">' </w:t>
            </w:r>
            <w:r>
              <w:rPr>
                <w:rFonts w:ascii="Arial" w:hAnsi="Arial" w:cs="Arial"/>
              </w:rPr>
              <w:t>추가</w:t>
            </w:r>
          </w:p>
        </w:tc>
      </w:tr>
      <w:tr w:rsidR="00384F68" w:rsidRPr="008A2D2E" w14:paraId="0E2E0907" w14:textId="77777777" w:rsidTr="00384F68">
        <w:trPr>
          <w:trHeight w:val="1247"/>
        </w:trPr>
        <w:tc>
          <w:tcPr>
            <w:tcW w:w="1849" w:type="dxa"/>
            <w:vAlign w:val="center"/>
          </w:tcPr>
          <w:p w14:paraId="10FDCCDF" w14:textId="5CFCC740" w:rsidR="00384F68" w:rsidRPr="008A2D2E" w:rsidRDefault="00384F68" w:rsidP="00384F68">
            <w:pPr>
              <w:pStyle w:val="a3"/>
            </w:pPr>
            <w:r>
              <w:rPr>
                <w:rFonts w:ascii="Arial" w:hAnsi="Arial" w:cs="Arial"/>
              </w:rPr>
              <w:t>4.3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시정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개선</w:t>
            </w:r>
          </w:p>
        </w:tc>
        <w:tc>
          <w:tcPr>
            <w:tcW w:w="1417" w:type="dxa"/>
            <w:vAlign w:val="center"/>
          </w:tcPr>
          <w:p w14:paraId="73A94A4B" w14:textId="25BAF8DF" w:rsidR="00384F68" w:rsidRPr="008A2D2E" w:rsidRDefault="00384F68" w:rsidP="00384F68">
            <w:pPr>
              <w:pStyle w:val="a3"/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조항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신설</w:t>
            </w:r>
            <w:r>
              <w:rPr>
                <w:rFonts w:ascii="Arial" w:hAnsi="Arial" w:cs="Arial"/>
              </w:rPr>
              <w:t>]</w:t>
            </w:r>
          </w:p>
        </w:tc>
        <w:tc>
          <w:tcPr>
            <w:tcW w:w="6203" w:type="dxa"/>
            <w:vAlign w:val="center"/>
          </w:tcPr>
          <w:p w14:paraId="409423CB" w14:textId="6EF151BC" w:rsidR="00384F68" w:rsidRPr="008A2D2E" w:rsidRDefault="00384F68" w:rsidP="00384F68">
            <w:pPr>
              <w:pStyle w:val="a3"/>
            </w:pPr>
            <w:r>
              <w:rPr>
                <w:rFonts w:ascii="Arial" w:hAnsi="Arial" w:cs="Arial"/>
              </w:rPr>
              <w:t>준수평가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결과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조치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내역의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보존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원칙으로</w:t>
            </w:r>
            <w:r>
              <w:rPr>
                <w:rFonts w:ascii="Arial" w:hAnsi="Arial" w:cs="Arial"/>
              </w:rPr>
              <w:t xml:space="preserve"> "</w:t>
            </w:r>
            <w:r>
              <w:rPr>
                <w:rFonts w:ascii="Arial" w:hAnsi="Arial" w:cs="Arial"/>
              </w:rPr>
              <w:t>즉각적으로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이용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가능하도록</w:t>
            </w:r>
            <w:r>
              <w:rPr>
                <w:rFonts w:ascii="Arial" w:hAnsi="Arial" w:cs="Arial"/>
              </w:rPr>
              <w:t xml:space="preserve">(Available) </w:t>
            </w:r>
            <w:r>
              <w:rPr>
                <w:rFonts w:ascii="Arial" w:hAnsi="Arial" w:cs="Arial"/>
              </w:rPr>
              <w:t>관리해야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한다</w:t>
            </w: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t>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최신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규격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가용성</w:t>
            </w:r>
            <w:r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>조항</w:t>
            </w:r>
            <w:r>
              <w:rPr>
                <w:rFonts w:ascii="Arial" w:hAnsi="Arial" w:cs="Arial"/>
              </w:rPr>
              <w:t>(4</w:t>
            </w:r>
            <w:r>
              <w:rPr>
                <w:rFonts w:ascii="Arial" w:hAnsi="Arial" w:cs="Arial"/>
              </w:rPr>
              <w:t>항</w:t>
            </w:r>
            <w:r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>신설</w:t>
            </w:r>
          </w:p>
        </w:tc>
      </w:tr>
    </w:tbl>
    <w:p w14:paraId="7A52581A" w14:textId="77777777" w:rsidR="00C40E5B" w:rsidRPr="00384F68" w:rsidRDefault="00C40E5B" w:rsidP="00C40E5B">
      <w:pPr>
        <w:rPr>
          <w:rFonts w:ascii="나눔스퀘어" w:eastAsia="나눔스퀘어" w:hAnsi="나눔스퀘어"/>
        </w:rPr>
      </w:pPr>
    </w:p>
    <w:p w14:paraId="67FC95DD" w14:textId="77777777" w:rsidR="00FF7838" w:rsidRDefault="00FF7838" w:rsidP="00FF7838">
      <w:pPr>
        <w:pStyle w:val="1TEXT"/>
        <w:ind w:left="273" w:right="273"/>
      </w:pPr>
    </w:p>
    <w:p w14:paraId="122CF4AF" w14:textId="77777777" w:rsidR="00C40E5B" w:rsidRPr="00CC3618" w:rsidRDefault="00C40E5B" w:rsidP="00FF7838">
      <w:pPr>
        <w:pStyle w:val="1TEXT"/>
        <w:ind w:left="273" w:right="273"/>
      </w:pPr>
    </w:p>
    <w:sectPr w:rsidR="00C40E5B" w:rsidRPr="00CC3618" w:rsidSect="00AE349A">
      <w:headerReference w:type="default" r:id="rId8"/>
      <w:footerReference w:type="default" r:id="rId9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4225A" w14:textId="77777777" w:rsidR="001C7EED" w:rsidRDefault="001C7EED" w:rsidP="00503B0A">
      <w:r>
        <w:separator/>
      </w:r>
    </w:p>
  </w:endnote>
  <w:endnote w:type="continuationSeparator" w:id="0">
    <w:p w14:paraId="5B41E4BE" w14:textId="77777777" w:rsidR="001C7EED" w:rsidRDefault="001C7EED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763F5" w14:textId="22223AA0" w:rsidR="008F5E20" w:rsidRPr="00FA78CF" w:rsidRDefault="00B8464B" w:rsidP="00FA78CF">
    <w:pPr>
      <w:pBdr>
        <w:top w:val="single" w:sz="6" w:space="1" w:color="auto"/>
      </w:pBdr>
      <w:jc w:val="center"/>
      <w:rPr>
        <w:sz w:val="18"/>
        <w:szCs w:val="18"/>
      </w:rPr>
    </w:pPr>
    <w:r w:rsidRPr="00FA78CF">
      <w:rPr>
        <w:rFonts w:hint="eastAsia"/>
        <w:sz w:val="18"/>
        <w:szCs w:val="18"/>
      </w:rPr>
      <w:t>{{COMPANY_NAME}}</w:t>
    </w:r>
    <w:r w:rsidR="00FA78CF" w:rsidRPr="00FA78CF">
      <w:rPr>
        <w:sz w:val="18"/>
        <w:szCs w:val="18"/>
      </w:rPr>
      <w:ptab w:relativeTo="margin" w:alignment="right" w:leader="none"/>
    </w:r>
    <w:r w:rsidR="00FA78CF" w:rsidRPr="00FA78CF">
      <w:rPr>
        <w:sz w:val="18"/>
        <w:szCs w:val="18"/>
      </w:rPr>
      <w:fldChar w:fldCharType="begin"/>
    </w:r>
    <w:r w:rsidR="00FA78CF" w:rsidRPr="00FA78CF">
      <w:rPr>
        <w:sz w:val="18"/>
        <w:szCs w:val="18"/>
      </w:rPr>
      <w:instrText>PAGE  \* Arabic  \* MERGEFORMAT</w:instrText>
    </w:r>
    <w:r w:rsidR="00FA78CF" w:rsidRPr="00FA78CF">
      <w:rPr>
        <w:sz w:val="18"/>
        <w:szCs w:val="18"/>
      </w:rPr>
      <w:fldChar w:fldCharType="separate"/>
    </w:r>
    <w:r w:rsidR="00FA78CF" w:rsidRPr="00FA78CF">
      <w:rPr>
        <w:sz w:val="18"/>
        <w:szCs w:val="18"/>
        <w:lang w:val="ko-KR"/>
      </w:rPr>
      <w:t>1</w:t>
    </w:r>
    <w:r w:rsidR="00FA78CF" w:rsidRPr="00FA78CF">
      <w:rPr>
        <w:sz w:val="18"/>
        <w:szCs w:val="18"/>
      </w:rPr>
      <w:fldChar w:fldCharType="end"/>
    </w:r>
    <w:r w:rsidR="00FA78CF" w:rsidRPr="00FA78CF">
      <w:rPr>
        <w:sz w:val="18"/>
        <w:szCs w:val="18"/>
        <w:lang w:val="ko-KR"/>
      </w:rPr>
      <w:t xml:space="preserve"> / </w:t>
    </w:r>
    <w:r w:rsidR="00FA78CF" w:rsidRPr="00FA78CF">
      <w:rPr>
        <w:sz w:val="18"/>
        <w:szCs w:val="18"/>
      </w:rPr>
      <w:fldChar w:fldCharType="begin"/>
    </w:r>
    <w:r w:rsidR="00FA78CF" w:rsidRPr="00FA78CF">
      <w:rPr>
        <w:sz w:val="18"/>
        <w:szCs w:val="18"/>
      </w:rPr>
      <w:instrText>NUMPAGES  \* Arabic  \* MERGEFORMAT</w:instrText>
    </w:r>
    <w:r w:rsidR="00FA78CF" w:rsidRPr="00FA78CF">
      <w:rPr>
        <w:sz w:val="18"/>
        <w:szCs w:val="18"/>
      </w:rPr>
      <w:fldChar w:fldCharType="separate"/>
    </w:r>
    <w:r w:rsidR="00FA78CF" w:rsidRPr="00FA78CF">
      <w:rPr>
        <w:sz w:val="18"/>
        <w:szCs w:val="18"/>
        <w:lang w:val="ko-KR"/>
      </w:rPr>
      <w:t>2</w:t>
    </w:r>
    <w:r w:rsidR="00FA78CF" w:rsidRPr="00FA78C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C79D9" w14:textId="77777777" w:rsidR="001C7EED" w:rsidRDefault="001C7EED" w:rsidP="00503B0A">
      <w:r>
        <w:separator/>
      </w:r>
    </w:p>
  </w:footnote>
  <w:footnote w:type="continuationSeparator" w:id="0">
    <w:p w14:paraId="5EC8A52D" w14:textId="77777777" w:rsidR="001C7EED" w:rsidRDefault="001C7EED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DF7D" w14:textId="55D27AAD" w:rsidR="008F5E20" w:rsidRPr="00AE349A" w:rsidRDefault="00AE349A" w:rsidP="00FA78CF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AE349A">
      <w:rPr>
        <w:rFonts w:ascii="나눔스퀘어 Bold" w:eastAsia="나눔스퀘어 Bold" w:hAnsi="나눔스퀘어 Bold"/>
      </w:rPr>
      <w:t>{{DOC_PREFIX}}-EM-301 (통합) 준수 평가 절차서 (</w:t>
    </w:r>
    <w:proofErr w:type="gramStart"/>
    <w:r w:rsidRPr="00AE349A">
      <w:rPr>
        <w:rFonts w:ascii="나눔스퀘어 Bold" w:eastAsia="나눔스퀘어 Bold" w:hAnsi="나눔스퀘어 Bold"/>
      </w:rPr>
      <w:t>개정번호 :</w:t>
    </w:r>
    <w:proofErr w:type="gramEnd"/>
    <w:r w:rsidRPr="00AE349A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CA"/>
    <w:rsid w:val="00006D31"/>
    <w:rsid w:val="00010492"/>
    <w:rsid w:val="00011085"/>
    <w:rsid w:val="000141D6"/>
    <w:rsid w:val="00016FB5"/>
    <w:rsid w:val="00023894"/>
    <w:rsid w:val="00030A4B"/>
    <w:rsid w:val="00034DB7"/>
    <w:rsid w:val="0004069F"/>
    <w:rsid w:val="00054EED"/>
    <w:rsid w:val="00055E1F"/>
    <w:rsid w:val="000571EE"/>
    <w:rsid w:val="000647D5"/>
    <w:rsid w:val="000711DB"/>
    <w:rsid w:val="00071531"/>
    <w:rsid w:val="00071EDB"/>
    <w:rsid w:val="000723D8"/>
    <w:rsid w:val="000737D1"/>
    <w:rsid w:val="0007642D"/>
    <w:rsid w:val="00081219"/>
    <w:rsid w:val="0008353A"/>
    <w:rsid w:val="00083A46"/>
    <w:rsid w:val="000854C1"/>
    <w:rsid w:val="000875DA"/>
    <w:rsid w:val="000934A8"/>
    <w:rsid w:val="000950A1"/>
    <w:rsid w:val="000A3F8C"/>
    <w:rsid w:val="000A4217"/>
    <w:rsid w:val="000B21E5"/>
    <w:rsid w:val="000B6F3D"/>
    <w:rsid w:val="000C2BA9"/>
    <w:rsid w:val="000C5B82"/>
    <w:rsid w:val="000C5E33"/>
    <w:rsid w:val="000D38BB"/>
    <w:rsid w:val="000D42D5"/>
    <w:rsid w:val="000D4D0F"/>
    <w:rsid w:val="000E2112"/>
    <w:rsid w:val="000E3693"/>
    <w:rsid w:val="000E4CA6"/>
    <w:rsid w:val="000F0405"/>
    <w:rsid w:val="000F766C"/>
    <w:rsid w:val="00107AD3"/>
    <w:rsid w:val="00115568"/>
    <w:rsid w:val="00115809"/>
    <w:rsid w:val="001300A2"/>
    <w:rsid w:val="00132348"/>
    <w:rsid w:val="00132BE6"/>
    <w:rsid w:val="001346CA"/>
    <w:rsid w:val="00135163"/>
    <w:rsid w:val="00135B48"/>
    <w:rsid w:val="00137B1E"/>
    <w:rsid w:val="00143018"/>
    <w:rsid w:val="00150106"/>
    <w:rsid w:val="00167397"/>
    <w:rsid w:val="0017615D"/>
    <w:rsid w:val="00176C17"/>
    <w:rsid w:val="001811E3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7EED"/>
    <w:rsid w:val="001D34A1"/>
    <w:rsid w:val="001F3508"/>
    <w:rsid w:val="001F63EF"/>
    <w:rsid w:val="001F74B9"/>
    <w:rsid w:val="002000D9"/>
    <w:rsid w:val="00203580"/>
    <w:rsid w:val="00205328"/>
    <w:rsid w:val="0021417A"/>
    <w:rsid w:val="00217B08"/>
    <w:rsid w:val="002202C6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6235E"/>
    <w:rsid w:val="002652CC"/>
    <w:rsid w:val="00266304"/>
    <w:rsid w:val="00267ED1"/>
    <w:rsid w:val="00271D03"/>
    <w:rsid w:val="00277D23"/>
    <w:rsid w:val="00282C58"/>
    <w:rsid w:val="00283E7E"/>
    <w:rsid w:val="0028768D"/>
    <w:rsid w:val="00290E65"/>
    <w:rsid w:val="002948A3"/>
    <w:rsid w:val="002A29E4"/>
    <w:rsid w:val="002A2EF3"/>
    <w:rsid w:val="002A417F"/>
    <w:rsid w:val="002A46B1"/>
    <w:rsid w:val="002B0AB3"/>
    <w:rsid w:val="002B2401"/>
    <w:rsid w:val="002B3C9F"/>
    <w:rsid w:val="002B6528"/>
    <w:rsid w:val="002B6562"/>
    <w:rsid w:val="002B7F63"/>
    <w:rsid w:val="002D4D3F"/>
    <w:rsid w:val="002E2700"/>
    <w:rsid w:val="002E282A"/>
    <w:rsid w:val="002F4DC9"/>
    <w:rsid w:val="003024C2"/>
    <w:rsid w:val="00306DBA"/>
    <w:rsid w:val="003129C8"/>
    <w:rsid w:val="00320935"/>
    <w:rsid w:val="00325FA2"/>
    <w:rsid w:val="00327F4A"/>
    <w:rsid w:val="00331F74"/>
    <w:rsid w:val="003343AD"/>
    <w:rsid w:val="00343C2D"/>
    <w:rsid w:val="00355A94"/>
    <w:rsid w:val="003572FA"/>
    <w:rsid w:val="00362127"/>
    <w:rsid w:val="00366742"/>
    <w:rsid w:val="0037144D"/>
    <w:rsid w:val="00371604"/>
    <w:rsid w:val="0037314C"/>
    <w:rsid w:val="00375DF6"/>
    <w:rsid w:val="00381229"/>
    <w:rsid w:val="0038201D"/>
    <w:rsid w:val="0038293D"/>
    <w:rsid w:val="00383C27"/>
    <w:rsid w:val="003848AF"/>
    <w:rsid w:val="00384F68"/>
    <w:rsid w:val="003869D2"/>
    <w:rsid w:val="003905FF"/>
    <w:rsid w:val="00397566"/>
    <w:rsid w:val="00397B3E"/>
    <w:rsid w:val="003A0DA2"/>
    <w:rsid w:val="003A58BB"/>
    <w:rsid w:val="003B65FB"/>
    <w:rsid w:val="003C0213"/>
    <w:rsid w:val="003C28EA"/>
    <w:rsid w:val="003C7695"/>
    <w:rsid w:val="003D2C52"/>
    <w:rsid w:val="003E28B3"/>
    <w:rsid w:val="003E69B6"/>
    <w:rsid w:val="003F16C1"/>
    <w:rsid w:val="003F3B99"/>
    <w:rsid w:val="003F709E"/>
    <w:rsid w:val="004030A7"/>
    <w:rsid w:val="00403AA8"/>
    <w:rsid w:val="00404362"/>
    <w:rsid w:val="004123C0"/>
    <w:rsid w:val="00414344"/>
    <w:rsid w:val="004161EA"/>
    <w:rsid w:val="00421D20"/>
    <w:rsid w:val="00423440"/>
    <w:rsid w:val="00430188"/>
    <w:rsid w:val="0043079C"/>
    <w:rsid w:val="00441165"/>
    <w:rsid w:val="004422D5"/>
    <w:rsid w:val="00446541"/>
    <w:rsid w:val="00447CBB"/>
    <w:rsid w:val="00460F18"/>
    <w:rsid w:val="00463DED"/>
    <w:rsid w:val="004754D2"/>
    <w:rsid w:val="00483B02"/>
    <w:rsid w:val="00486A21"/>
    <w:rsid w:val="00493947"/>
    <w:rsid w:val="004955A7"/>
    <w:rsid w:val="00497852"/>
    <w:rsid w:val="004979B0"/>
    <w:rsid w:val="004B2A62"/>
    <w:rsid w:val="004B7833"/>
    <w:rsid w:val="004C4825"/>
    <w:rsid w:val="004D0908"/>
    <w:rsid w:val="004E5370"/>
    <w:rsid w:val="004E6C46"/>
    <w:rsid w:val="004E7DE5"/>
    <w:rsid w:val="004F141B"/>
    <w:rsid w:val="004F5CF0"/>
    <w:rsid w:val="00503B0A"/>
    <w:rsid w:val="005115AB"/>
    <w:rsid w:val="00512482"/>
    <w:rsid w:val="00520763"/>
    <w:rsid w:val="00522D88"/>
    <w:rsid w:val="00525A44"/>
    <w:rsid w:val="00534ECE"/>
    <w:rsid w:val="005357FC"/>
    <w:rsid w:val="005361F4"/>
    <w:rsid w:val="00540022"/>
    <w:rsid w:val="005405FC"/>
    <w:rsid w:val="0054551A"/>
    <w:rsid w:val="00560E92"/>
    <w:rsid w:val="00563813"/>
    <w:rsid w:val="00567326"/>
    <w:rsid w:val="005674D5"/>
    <w:rsid w:val="005677D2"/>
    <w:rsid w:val="005728F6"/>
    <w:rsid w:val="005739E0"/>
    <w:rsid w:val="0058361F"/>
    <w:rsid w:val="00586504"/>
    <w:rsid w:val="005908C5"/>
    <w:rsid w:val="005A3083"/>
    <w:rsid w:val="005A5F5A"/>
    <w:rsid w:val="005B0992"/>
    <w:rsid w:val="005B1A10"/>
    <w:rsid w:val="005B6134"/>
    <w:rsid w:val="005C3980"/>
    <w:rsid w:val="005C491A"/>
    <w:rsid w:val="005C54C1"/>
    <w:rsid w:val="005C5D5D"/>
    <w:rsid w:val="005D4B1A"/>
    <w:rsid w:val="005E2BE6"/>
    <w:rsid w:val="005E50A5"/>
    <w:rsid w:val="005E595F"/>
    <w:rsid w:val="005F20E1"/>
    <w:rsid w:val="005F3845"/>
    <w:rsid w:val="005F4DF8"/>
    <w:rsid w:val="00600F6E"/>
    <w:rsid w:val="00604954"/>
    <w:rsid w:val="006063DF"/>
    <w:rsid w:val="00615206"/>
    <w:rsid w:val="006245C9"/>
    <w:rsid w:val="00630955"/>
    <w:rsid w:val="006353A8"/>
    <w:rsid w:val="006448C1"/>
    <w:rsid w:val="00654D8C"/>
    <w:rsid w:val="00661BE7"/>
    <w:rsid w:val="00661E5C"/>
    <w:rsid w:val="00663CA5"/>
    <w:rsid w:val="00663E88"/>
    <w:rsid w:val="00664D0E"/>
    <w:rsid w:val="00673980"/>
    <w:rsid w:val="00690A52"/>
    <w:rsid w:val="0069367B"/>
    <w:rsid w:val="00693DA5"/>
    <w:rsid w:val="00694401"/>
    <w:rsid w:val="00696957"/>
    <w:rsid w:val="006A0733"/>
    <w:rsid w:val="006A1615"/>
    <w:rsid w:val="006A2B2D"/>
    <w:rsid w:val="006B0CD5"/>
    <w:rsid w:val="006B19A3"/>
    <w:rsid w:val="006E23C1"/>
    <w:rsid w:val="006E67B0"/>
    <w:rsid w:val="00702D6D"/>
    <w:rsid w:val="007040F2"/>
    <w:rsid w:val="00707977"/>
    <w:rsid w:val="00710275"/>
    <w:rsid w:val="007120D2"/>
    <w:rsid w:val="007146F3"/>
    <w:rsid w:val="0072073C"/>
    <w:rsid w:val="00721473"/>
    <w:rsid w:val="0072315C"/>
    <w:rsid w:val="00731787"/>
    <w:rsid w:val="00740D54"/>
    <w:rsid w:val="00745A31"/>
    <w:rsid w:val="00752CCB"/>
    <w:rsid w:val="00754A49"/>
    <w:rsid w:val="00763E7B"/>
    <w:rsid w:val="007669FF"/>
    <w:rsid w:val="00767338"/>
    <w:rsid w:val="00770843"/>
    <w:rsid w:val="0077111A"/>
    <w:rsid w:val="0077360C"/>
    <w:rsid w:val="00774AB5"/>
    <w:rsid w:val="00775D9C"/>
    <w:rsid w:val="00783EBA"/>
    <w:rsid w:val="0078594B"/>
    <w:rsid w:val="007951E5"/>
    <w:rsid w:val="007A67A3"/>
    <w:rsid w:val="007B7EF5"/>
    <w:rsid w:val="007C30C0"/>
    <w:rsid w:val="007C45F2"/>
    <w:rsid w:val="007C5FA8"/>
    <w:rsid w:val="007C603A"/>
    <w:rsid w:val="007C762F"/>
    <w:rsid w:val="007D5844"/>
    <w:rsid w:val="007D60C9"/>
    <w:rsid w:val="007E044C"/>
    <w:rsid w:val="007E081F"/>
    <w:rsid w:val="007E1068"/>
    <w:rsid w:val="007F6D54"/>
    <w:rsid w:val="00803730"/>
    <w:rsid w:val="00804BE4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634E9"/>
    <w:rsid w:val="00863F4F"/>
    <w:rsid w:val="00865ADF"/>
    <w:rsid w:val="00870C79"/>
    <w:rsid w:val="008742F2"/>
    <w:rsid w:val="00877A0A"/>
    <w:rsid w:val="00891D3C"/>
    <w:rsid w:val="00895D81"/>
    <w:rsid w:val="008B1923"/>
    <w:rsid w:val="008B71D5"/>
    <w:rsid w:val="008C19F9"/>
    <w:rsid w:val="008C1CBF"/>
    <w:rsid w:val="008C614C"/>
    <w:rsid w:val="008D0B83"/>
    <w:rsid w:val="008D7789"/>
    <w:rsid w:val="008E3E9B"/>
    <w:rsid w:val="008E633F"/>
    <w:rsid w:val="008E79C0"/>
    <w:rsid w:val="008F5E10"/>
    <w:rsid w:val="008F5E20"/>
    <w:rsid w:val="008F662F"/>
    <w:rsid w:val="00903FFA"/>
    <w:rsid w:val="00910DF9"/>
    <w:rsid w:val="00911828"/>
    <w:rsid w:val="00916B1B"/>
    <w:rsid w:val="00923D0A"/>
    <w:rsid w:val="009318F1"/>
    <w:rsid w:val="00933AFE"/>
    <w:rsid w:val="00950B08"/>
    <w:rsid w:val="009515DB"/>
    <w:rsid w:val="00953202"/>
    <w:rsid w:val="009559F2"/>
    <w:rsid w:val="00963A38"/>
    <w:rsid w:val="00964AED"/>
    <w:rsid w:val="00972BBF"/>
    <w:rsid w:val="0098039E"/>
    <w:rsid w:val="00992AAC"/>
    <w:rsid w:val="009A16BC"/>
    <w:rsid w:val="009A1A96"/>
    <w:rsid w:val="009A6228"/>
    <w:rsid w:val="009B0680"/>
    <w:rsid w:val="009C59F5"/>
    <w:rsid w:val="009E5CD1"/>
    <w:rsid w:val="009E771D"/>
    <w:rsid w:val="009F5895"/>
    <w:rsid w:val="009F6F63"/>
    <w:rsid w:val="009F7F77"/>
    <w:rsid w:val="00A05E83"/>
    <w:rsid w:val="00A06526"/>
    <w:rsid w:val="00A1137A"/>
    <w:rsid w:val="00A15617"/>
    <w:rsid w:val="00A16FC1"/>
    <w:rsid w:val="00A3087E"/>
    <w:rsid w:val="00A400F9"/>
    <w:rsid w:val="00A409F2"/>
    <w:rsid w:val="00A548DC"/>
    <w:rsid w:val="00A54A88"/>
    <w:rsid w:val="00A55111"/>
    <w:rsid w:val="00A55BE4"/>
    <w:rsid w:val="00A670B5"/>
    <w:rsid w:val="00A7441B"/>
    <w:rsid w:val="00A7516D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549C"/>
    <w:rsid w:val="00AA70EC"/>
    <w:rsid w:val="00AB170D"/>
    <w:rsid w:val="00AB551E"/>
    <w:rsid w:val="00AC3B4A"/>
    <w:rsid w:val="00AC7439"/>
    <w:rsid w:val="00AD0E1E"/>
    <w:rsid w:val="00AD6ED0"/>
    <w:rsid w:val="00AE349A"/>
    <w:rsid w:val="00AE4AB2"/>
    <w:rsid w:val="00AF379F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2F5"/>
    <w:rsid w:val="00B33511"/>
    <w:rsid w:val="00B33B00"/>
    <w:rsid w:val="00B42F54"/>
    <w:rsid w:val="00B44471"/>
    <w:rsid w:val="00B46DE6"/>
    <w:rsid w:val="00B51161"/>
    <w:rsid w:val="00B7127B"/>
    <w:rsid w:val="00B734C9"/>
    <w:rsid w:val="00B743FC"/>
    <w:rsid w:val="00B75936"/>
    <w:rsid w:val="00B818D7"/>
    <w:rsid w:val="00B83CF3"/>
    <w:rsid w:val="00B8464B"/>
    <w:rsid w:val="00B86751"/>
    <w:rsid w:val="00B95E23"/>
    <w:rsid w:val="00BA7028"/>
    <w:rsid w:val="00BA7994"/>
    <w:rsid w:val="00BB414D"/>
    <w:rsid w:val="00BC4253"/>
    <w:rsid w:val="00BC473D"/>
    <w:rsid w:val="00BC75E4"/>
    <w:rsid w:val="00BD48E6"/>
    <w:rsid w:val="00BE4540"/>
    <w:rsid w:val="00BF7DAF"/>
    <w:rsid w:val="00C00B9A"/>
    <w:rsid w:val="00C01548"/>
    <w:rsid w:val="00C051D5"/>
    <w:rsid w:val="00C068E1"/>
    <w:rsid w:val="00C07B60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0E5B"/>
    <w:rsid w:val="00C57AE5"/>
    <w:rsid w:val="00C60E15"/>
    <w:rsid w:val="00C64138"/>
    <w:rsid w:val="00C64365"/>
    <w:rsid w:val="00C64C7C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B3C1A"/>
    <w:rsid w:val="00CB7B5F"/>
    <w:rsid w:val="00CC3618"/>
    <w:rsid w:val="00CD7F3A"/>
    <w:rsid w:val="00CE7F76"/>
    <w:rsid w:val="00CF7C00"/>
    <w:rsid w:val="00D006B9"/>
    <w:rsid w:val="00D02DA5"/>
    <w:rsid w:val="00D030F0"/>
    <w:rsid w:val="00D0416A"/>
    <w:rsid w:val="00D05082"/>
    <w:rsid w:val="00D123B0"/>
    <w:rsid w:val="00D1298A"/>
    <w:rsid w:val="00D131DD"/>
    <w:rsid w:val="00D20140"/>
    <w:rsid w:val="00D21D82"/>
    <w:rsid w:val="00D2669E"/>
    <w:rsid w:val="00D30EBA"/>
    <w:rsid w:val="00D33B66"/>
    <w:rsid w:val="00D35A81"/>
    <w:rsid w:val="00D36913"/>
    <w:rsid w:val="00D36E71"/>
    <w:rsid w:val="00D4702B"/>
    <w:rsid w:val="00D50C8F"/>
    <w:rsid w:val="00D51ABB"/>
    <w:rsid w:val="00D53114"/>
    <w:rsid w:val="00D574BB"/>
    <w:rsid w:val="00D60082"/>
    <w:rsid w:val="00D62838"/>
    <w:rsid w:val="00D63FE7"/>
    <w:rsid w:val="00D65B09"/>
    <w:rsid w:val="00D71E94"/>
    <w:rsid w:val="00D73592"/>
    <w:rsid w:val="00D82D56"/>
    <w:rsid w:val="00D849D7"/>
    <w:rsid w:val="00D8544F"/>
    <w:rsid w:val="00D92984"/>
    <w:rsid w:val="00D93BCA"/>
    <w:rsid w:val="00DA11D0"/>
    <w:rsid w:val="00DB1B50"/>
    <w:rsid w:val="00DB6459"/>
    <w:rsid w:val="00DC427A"/>
    <w:rsid w:val="00DC6879"/>
    <w:rsid w:val="00DC7894"/>
    <w:rsid w:val="00DD02A3"/>
    <w:rsid w:val="00DD10F9"/>
    <w:rsid w:val="00DD1AE3"/>
    <w:rsid w:val="00DD5066"/>
    <w:rsid w:val="00DD550A"/>
    <w:rsid w:val="00DE28F4"/>
    <w:rsid w:val="00DF03C6"/>
    <w:rsid w:val="00DF459D"/>
    <w:rsid w:val="00E01DB2"/>
    <w:rsid w:val="00E12BE0"/>
    <w:rsid w:val="00E32ED9"/>
    <w:rsid w:val="00E404D3"/>
    <w:rsid w:val="00E41A53"/>
    <w:rsid w:val="00E45F60"/>
    <w:rsid w:val="00E47700"/>
    <w:rsid w:val="00E51E95"/>
    <w:rsid w:val="00E52C2A"/>
    <w:rsid w:val="00E54459"/>
    <w:rsid w:val="00E6075D"/>
    <w:rsid w:val="00E63862"/>
    <w:rsid w:val="00E72ED4"/>
    <w:rsid w:val="00E7422E"/>
    <w:rsid w:val="00E75DF6"/>
    <w:rsid w:val="00E87C07"/>
    <w:rsid w:val="00EA3357"/>
    <w:rsid w:val="00EB0818"/>
    <w:rsid w:val="00EB0C7D"/>
    <w:rsid w:val="00EB6693"/>
    <w:rsid w:val="00EC3405"/>
    <w:rsid w:val="00EC453A"/>
    <w:rsid w:val="00EC53D1"/>
    <w:rsid w:val="00EC559C"/>
    <w:rsid w:val="00EC799E"/>
    <w:rsid w:val="00ED1791"/>
    <w:rsid w:val="00EE3448"/>
    <w:rsid w:val="00EE355A"/>
    <w:rsid w:val="00EE39C3"/>
    <w:rsid w:val="00EF0792"/>
    <w:rsid w:val="00EF7565"/>
    <w:rsid w:val="00F0058D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41C13"/>
    <w:rsid w:val="00F50A92"/>
    <w:rsid w:val="00F56FE1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82303"/>
    <w:rsid w:val="00F83A24"/>
    <w:rsid w:val="00F907BF"/>
    <w:rsid w:val="00FA1939"/>
    <w:rsid w:val="00FA19E9"/>
    <w:rsid w:val="00FA78CF"/>
    <w:rsid w:val="00FB1A40"/>
    <w:rsid w:val="00FB302C"/>
    <w:rsid w:val="00FB6493"/>
    <w:rsid w:val="00FB7AE6"/>
    <w:rsid w:val="00FB7E36"/>
    <w:rsid w:val="00FB7F45"/>
    <w:rsid w:val="00FB7F52"/>
    <w:rsid w:val="00FC3D20"/>
    <w:rsid w:val="00FC7826"/>
    <w:rsid w:val="00FD031F"/>
    <w:rsid w:val="00FD06FE"/>
    <w:rsid w:val="00FE07C9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11B76"/>
  <w15:chartTrackingRefBased/>
  <w15:docId w15:val="{B25671DE-F5E9-4244-8E6C-72E51679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5B6134"/>
  </w:style>
  <w:style w:type="paragraph" w:styleId="ab">
    <w:name w:val="footer"/>
    <w:basedOn w:val="a"/>
    <w:link w:val="Char1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5B6134"/>
  </w:style>
  <w:style w:type="table" w:customStyle="1" w:styleId="3">
    <w:name w:val="표 구분선3"/>
    <w:basedOn w:val="a1"/>
    <w:next w:val="a5"/>
    <w:uiPriority w:val="39"/>
    <w:rsid w:val="00D93BCA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&#54872;&#44221;%20&#47928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환경 문서 양식</Template>
  <TotalTime>18</TotalTime>
  <Pages>5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12</cp:revision>
  <dcterms:created xsi:type="dcterms:W3CDTF">2026-03-16T12:13:00Z</dcterms:created>
  <dcterms:modified xsi:type="dcterms:W3CDTF">2026-09-30T06:19:00Z</dcterms:modified>
</cp:coreProperties>
</file>