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719D8" w14:textId="32FB05CC" w:rsidR="00D36E71" w:rsidRPr="00FA50B1" w:rsidRDefault="00D36E71" w:rsidP="0004069F">
      <w:pPr>
        <w:pStyle w:val="1TEXT"/>
        <w:ind w:left="273" w:right="273"/>
      </w:pPr>
    </w:p>
    <w:p w14:paraId="715737F3" w14:textId="77777777" w:rsidR="00F62B20" w:rsidRDefault="00F62B20" w:rsidP="0004069F">
      <w:pPr>
        <w:pStyle w:val="1TEXT"/>
        <w:ind w:left="273" w:right="273"/>
      </w:pPr>
    </w:p>
    <w:p w14:paraId="3A0A663B" w14:textId="1863B556" w:rsidR="005728F6" w:rsidRDefault="004F620E" w:rsidP="00362127">
      <w:pPr>
        <w:pStyle w:val="a8"/>
      </w:pPr>
      <w:r w:rsidRPr="004F620E">
        <w:t>폐기물 및 자원순환 관리</w:t>
      </w:r>
      <w:r w:rsidR="00C07B60">
        <w:rPr>
          <w:rFonts w:hint="eastAsia"/>
        </w:rPr>
        <w:t>절차서</w:t>
      </w:r>
    </w:p>
    <w:p w14:paraId="3C00B023" w14:textId="21210C80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{{DOC_PREFIX}}-EM-</w:t>
      </w:r>
      <w:proofErr w:type="gramStart"/>
      <w:r>
        <w:rPr>
          <w:rFonts w:hint="eastAsia"/>
        </w:rPr>
        <w:t>201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01720C3B" w14:textId="62111F90" w:rsidR="00F62B20" w:rsidRPr="005728F6" w:rsidRDefault="00B811FC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5F4B041" wp14:editId="1611DEE7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1355385039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85039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4BDAED" w14:textId="77777777" w:rsidR="00F62B20" w:rsidRPr="00430188" w:rsidRDefault="00F62B20" w:rsidP="0004069F">
      <w:pPr>
        <w:pStyle w:val="1TEXT"/>
        <w:ind w:left="273" w:right="273"/>
      </w:pPr>
    </w:p>
    <w:p w14:paraId="6C1A5F02" w14:textId="77777777" w:rsidR="00F62B20" w:rsidRPr="00FA50B1" w:rsidRDefault="00F62B20" w:rsidP="0004069F">
      <w:pPr>
        <w:pStyle w:val="1TEXT"/>
        <w:ind w:left="273" w:right="273"/>
      </w:pPr>
    </w:p>
    <w:p w14:paraId="4ABBBBCF" w14:textId="77777777" w:rsidR="00F62B20" w:rsidRPr="00192C28" w:rsidRDefault="00F62B20" w:rsidP="0004069F">
      <w:pPr>
        <w:pStyle w:val="1TEXT"/>
        <w:ind w:left="273" w:right="273"/>
      </w:pPr>
    </w:p>
    <w:p w14:paraId="1F20E1F9" w14:textId="7670D7BB" w:rsidR="00F62B20" w:rsidRPr="00FA50B1" w:rsidRDefault="00F62B20" w:rsidP="0004069F">
      <w:pPr>
        <w:pStyle w:val="1TEXT"/>
        <w:ind w:left="273" w:right="273"/>
      </w:pPr>
    </w:p>
    <w:p w14:paraId="4B89C4E7" w14:textId="77777777" w:rsidR="00F62B20" w:rsidRPr="00FA50B1" w:rsidRDefault="00F62B20" w:rsidP="0004069F">
      <w:pPr>
        <w:pStyle w:val="1TEXT"/>
        <w:ind w:left="273" w:right="273"/>
      </w:pPr>
    </w:p>
    <w:p w14:paraId="7F53BBA3" w14:textId="77777777" w:rsidR="00F62B20" w:rsidRPr="00FA50B1" w:rsidRDefault="00F62B20" w:rsidP="0004069F">
      <w:pPr>
        <w:pStyle w:val="1TEXT"/>
        <w:ind w:left="273" w:right="273"/>
      </w:pPr>
    </w:p>
    <w:p w14:paraId="4A5267BB" w14:textId="77777777" w:rsidR="00F62B20" w:rsidRPr="00FA50B1" w:rsidRDefault="00F62B20" w:rsidP="0004069F">
      <w:pPr>
        <w:pStyle w:val="1TEXT"/>
        <w:ind w:left="273" w:right="273"/>
      </w:pPr>
    </w:p>
    <w:p w14:paraId="5662532A" w14:textId="77777777" w:rsidR="00F62B20" w:rsidRPr="00FA50B1" w:rsidRDefault="00F62B20" w:rsidP="0004069F">
      <w:pPr>
        <w:pStyle w:val="1TEXT"/>
        <w:ind w:left="273" w:right="273"/>
      </w:pPr>
    </w:p>
    <w:p w14:paraId="151D511F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34EF1109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20BDC417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2B18782E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64C73DAC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4A95DBD5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721F46E1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449921B0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526D644E" w14:textId="3AFEBE1B" w:rsidR="00F62B20" w:rsidRPr="00DB1909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sz w:val="18"/>
                <w:szCs w:val="18"/>
              </w:rPr>
            </w:pPr>
          </w:p>
        </w:tc>
        <w:tc>
          <w:tcPr>
            <w:tcW w:w="850" w:type="dxa"/>
          </w:tcPr>
          <w:p w14:paraId="49ADDC9A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2DF4D8BD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252B8781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11FA263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</w:tr>
    </w:tbl>
    <w:p w14:paraId="41AE33A1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23956693" w14:textId="77777777" w:rsidR="0062286C" w:rsidRPr="00630955" w:rsidRDefault="0062286C" w:rsidP="0062286C">
      <w:pPr>
        <w:pStyle w:val="10"/>
      </w:pPr>
      <w:r w:rsidRPr="00630955">
        <w:lastRenderedPageBreak/>
        <w:t>1</w:t>
      </w:r>
      <w:r>
        <w:rPr>
          <w:rFonts w:hint="eastAsia"/>
        </w:rPr>
        <w:t>.</w:t>
      </w:r>
      <w:r w:rsidRPr="00630955">
        <w:t xml:space="preserve"> 적용범위</w:t>
      </w:r>
    </w:p>
    <w:p w14:paraId="358CE0DB" w14:textId="77777777" w:rsidR="0062286C" w:rsidRPr="00630955" w:rsidRDefault="0062286C" w:rsidP="0062286C">
      <w:pPr>
        <w:pStyle w:val="1TEXT"/>
        <w:ind w:left="273" w:right="273"/>
      </w:pPr>
      <w:r>
        <w:rPr>
          <w:rFonts w:hint="eastAsia"/>
        </w:rPr>
        <w:t>이 절차서는</w:t>
      </w:r>
      <w:r w:rsidRPr="0028526D">
        <w:t xml:space="preserve"> 회사의 활동, 제품 생산에 따라 발생되는 사업장 폐기물의 관리에 대하여 적용한다.</w:t>
      </w:r>
    </w:p>
    <w:p w14:paraId="789B0806" w14:textId="77777777" w:rsidR="0062286C" w:rsidRDefault="0062286C" w:rsidP="0062286C">
      <w:pPr>
        <w:pStyle w:val="12"/>
        <w:ind w:left="910" w:right="364" w:hanging="273"/>
      </w:pPr>
    </w:p>
    <w:p w14:paraId="6E8FBF8B" w14:textId="77777777" w:rsidR="0062286C" w:rsidRDefault="0062286C" w:rsidP="0062286C">
      <w:pPr>
        <w:pStyle w:val="10"/>
      </w:pPr>
      <w:r>
        <w:rPr>
          <w:rFonts w:hint="eastAsia"/>
        </w:rPr>
        <w:t>2. 책임과</w:t>
      </w:r>
      <w:r>
        <w:t xml:space="preserve"> 권한</w:t>
      </w:r>
    </w:p>
    <w:p w14:paraId="1BB430F5" w14:textId="77777777" w:rsidR="0062286C" w:rsidRDefault="0062286C" w:rsidP="0062286C">
      <w:pPr>
        <w:pStyle w:val="11"/>
        <w:ind w:left="273"/>
      </w:pPr>
      <w:r>
        <w:rPr>
          <w:rFonts w:hint="eastAsia"/>
        </w:rPr>
        <w:t>2.1</w:t>
      </w:r>
      <w:r>
        <w:t xml:space="preserve"> 환경관리부서장</w:t>
      </w:r>
    </w:p>
    <w:p w14:paraId="6AC6EB69" w14:textId="77777777" w:rsidR="0062286C" w:rsidRDefault="0062286C" w:rsidP="0062286C">
      <w:pPr>
        <w:pStyle w:val="12"/>
        <w:ind w:left="910" w:right="364" w:hanging="273"/>
      </w:pPr>
      <w:r>
        <w:t xml:space="preserve">1) </w:t>
      </w:r>
      <w:r>
        <w:rPr>
          <w:rFonts w:hint="eastAsia"/>
        </w:rPr>
        <w:t xml:space="preserve">환경관리 부서장은 </w:t>
      </w:r>
      <w:r>
        <w:t>폐기물 발생량, 처리량, 처리비용 목표 대</w:t>
      </w:r>
      <w:r>
        <w:rPr>
          <w:rFonts w:hint="eastAsia"/>
        </w:rPr>
        <w:t>비</w:t>
      </w:r>
      <w:r>
        <w:t xml:space="preserve"> 실적</w:t>
      </w:r>
      <w:r>
        <w:rPr>
          <w:rFonts w:hint="eastAsia"/>
        </w:rPr>
        <w:t xml:space="preserve"> 등 폐기물 </w:t>
      </w:r>
      <w:r>
        <w:t>관리</w:t>
      </w:r>
      <w:r>
        <w:rPr>
          <w:rFonts w:hint="eastAsia"/>
        </w:rPr>
        <w:t xml:space="preserve"> 전반에 관한 책임과 권한이 있다.</w:t>
      </w:r>
    </w:p>
    <w:p w14:paraId="6C421520" w14:textId="77777777" w:rsidR="0062286C" w:rsidRDefault="0062286C" w:rsidP="0062286C">
      <w:pPr>
        <w:pStyle w:val="12"/>
        <w:ind w:left="910" w:right="364" w:hanging="273"/>
      </w:pPr>
      <w:r>
        <w:t xml:space="preserve">2) </w:t>
      </w:r>
      <w:r>
        <w:rPr>
          <w:rFonts w:hint="eastAsia"/>
        </w:rPr>
        <w:t xml:space="preserve">환경관리 부서장은 </w:t>
      </w:r>
      <w:r>
        <w:t>폐기물 운반 및 처리업체 선정 및 평가/재평가</w:t>
      </w:r>
      <w:r>
        <w:rPr>
          <w:rFonts w:hint="eastAsia"/>
        </w:rPr>
        <w:t xml:space="preserve"> 실무에 관한 책임과 권한이 있다. (승인은 대표이사의 권한이다.)</w:t>
      </w:r>
    </w:p>
    <w:p w14:paraId="3E3161BD" w14:textId="77777777" w:rsidR="0062286C" w:rsidRDefault="0062286C" w:rsidP="0062286C">
      <w:pPr>
        <w:pStyle w:val="12"/>
        <w:ind w:left="910" w:right="364" w:hanging="273"/>
      </w:pPr>
    </w:p>
    <w:p w14:paraId="077F65E8" w14:textId="77777777" w:rsidR="0062286C" w:rsidRDefault="0062286C" w:rsidP="0062286C">
      <w:pPr>
        <w:pStyle w:val="11"/>
        <w:ind w:left="273"/>
      </w:pPr>
      <w:r>
        <w:rPr>
          <w:rFonts w:hint="eastAsia"/>
        </w:rPr>
        <w:t>2.2</w:t>
      </w:r>
      <w:r>
        <w:t xml:space="preserve"> 부서장</w:t>
      </w:r>
    </w:p>
    <w:p w14:paraId="3D752B61" w14:textId="77777777" w:rsidR="0062286C" w:rsidRDefault="0062286C" w:rsidP="0062286C">
      <w:pPr>
        <w:pStyle w:val="12"/>
        <w:ind w:left="910" w:right="364" w:hanging="273"/>
      </w:pPr>
      <w:r>
        <w:t xml:space="preserve">1) </w:t>
      </w:r>
      <w:r>
        <w:rPr>
          <w:rFonts w:hint="eastAsia"/>
        </w:rPr>
        <w:t xml:space="preserve">모든 부서장은 </w:t>
      </w:r>
      <w:r>
        <w:t>분리수거, 지정장소 이동</w:t>
      </w:r>
      <w:r>
        <w:rPr>
          <w:rFonts w:hint="eastAsia"/>
        </w:rPr>
        <w:t xml:space="preserve"> 등 부서 내 환경측면에서 발생하는 </w:t>
      </w:r>
      <w:r>
        <w:t>폐기물</w:t>
      </w:r>
      <w:r>
        <w:rPr>
          <w:rFonts w:hint="eastAsia"/>
        </w:rPr>
        <w:t>에 관해 규정을 준수할 책임이 있다.</w:t>
      </w:r>
    </w:p>
    <w:p w14:paraId="530E079F" w14:textId="77777777" w:rsidR="0062286C" w:rsidRDefault="0062286C" w:rsidP="0062286C">
      <w:pPr>
        <w:pStyle w:val="12"/>
        <w:ind w:left="910" w:right="364" w:hanging="273"/>
      </w:pPr>
      <w:r>
        <w:t xml:space="preserve">2) </w:t>
      </w:r>
      <w:r>
        <w:rPr>
          <w:rFonts w:hint="eastAsia"/>
        </w:rPr>
        <w:t xml:space="preserve">모든 부서장은 </w:t>
      </w:r>
      <w:r>
        <w:t>폐기물 감소를 위한 지속적 개선</w:t>
      </w:r>
      <w:r>
        <w:rPr>
          <w:rFonts w:hint="eastAsia"/>
        </w:rPr>
        <w:t xml:space="preserve"> 활동을 관리할 책임과 권한이 있다.</w:t>
      </w:r>
    </w:p>
    <w:p w14:paraId="5C47415E" w14:textId="77777777" w:rsidR="0062286C" w:rsidRDefault="0062286C" w:rsidP="0062286C">
      <w:pPr>
        <w:pStyle w:val="12"/>
        <w:ind w:left="910" w:right="364" w:hanging="273"/>
      </w:pPr>
    </w:p>
    <w:p w14:paraId="34A38E7D" w14:textId="77777777" w:rsidR="0062286C" w:rsidRDefault="0062286C" w:rsidP="0062286C">
      <w:pPr>
        <w:pStyle w:val="10"/>
      </w:pPr>
      <w:r>
        <w:rPr>
          <w:rFonts w:hint="eastAsia"/>
        </w:rPr>
        <w:t>3. 폐기물</w:t>
      </w:r>
      <w:r>
        <w:t xml:space="preserve"> 관리</w:t>
      </w:r>
    </w:p>
    <w:p w14:paraId="019E1500" w14:textId="77777777" w:rsidR="0062286C" w:rsidRDefault="0062286C" w:rsidP="0062286C">
      <w:pPr>
        <w:pStyle w:val="11"/>
        <w:ind w:left="273"/>
      </w:pPr>
      <w:r>
        <w:rPr>
          <w:rFonts w:hint="eastAsia"/>
        </w:rPr>
        <w:t>3.</w:t>
      </w:r>
      <w:r>
        <w:t xml:space="preserve">1 폐기물 관리 계획 </w:t>
      </w:r>
      <w:r>
        <w:rPr>
          <w:rFonts w:hint="eastAsia"/>
        </w:rPr>
        <w:t>및 신고</w:t>
      </w:r>
    </w:p>
    <w:p w14:paraId="28984E55" w14:textId="77777777" w:rsidR="0062286C" w:rsidRDefault="0062286C" w:rsidP="0062286C">
      <w:pPr>
        <w:pStyle w:val="12"/>
        <w:ind w:left="910" w:right="364" w:hanging="273"/>
      </w:pPr>
      <w:r>
        <w:t>1) 환경관리</w:t>
      </w:r>
      <w:r>
        <w:rPr>
          <w:rFonts w:hint="eastAsia"/>
        </w:rPr>
        <w:t xml:space="preserve"> </w:t>
      </w:r>
      <w:r>
        <w:t xml:space="preserve">부서장은 </w:t>
      </w:r>
      <w:r>
        <w:rPr>
          <w:rFonts w:hint="eastAsia"/>
        </w:rPr>
        <w:t xml:space="preserve">사내 </w:t>
      </w:r>
      <w:r>
        <w:t>폐기물 처리</w:t>
      </w:r>
      <w:r>
        <w:rPr>
          <w:rFonts w:hint="eastAsia"/>
        </w:rPr>
        <w:t xml:space="preserve"> 방안과 발생량 감소</w:t>
      </w:r>
      <w:r>
        <w:t xml:space="preserve"> 목표를 수립하</w:t>
      </w:r>
      <w:r>
        <w:rPr>
          <w:rFonts w:hint="eastAsia"/>
        </w:rPr>
        <w:t>여</w:t>
      </w:r>
      <w:r>
        <w:t xml:space="preserve"> </w:t>
      </w:r>
      <w:r>
        <w:rPr>
          <w:rFonts w:hint="eastAsia"/>
        </w:rPr>
        <w:t xml:space="preserve">모든 부서에 </w:t>
      </w:r>
      <w:r>
        <w:t>관리</w:t>
      </w:r>
      <w:r>
        <w:rPr>
          <w:rFonts w:hint="eastAsia"/>
        </w:rPr>
        <w:t xml:space="preserve"> 지침을 통보</w:t>
      </w:r>
      <w:r>
        <w:t>한다.</w:t>
      </w:r>
    </w:p>
    <w:p w14:paraId="7601E898" w14:textId="77777777" w:rsidR="0062286C" w:rsidRDefault="0062286C" w:rsidP="0062286C">
      <w:pPr>
        <w:pStyle w:val="12"/>
        <w:ind w:left="910" w:right="364" w:hanging="273"/>
      </w:pPr>
      <w:r>
        <w:t xml:space="preserve">2) </w:t>
      </w:r>
      <w:r>
        <w:rPr>
          <w:rFonts w:hint="eastAsia"/>
        </w:rPr>
        <w:t>폐기물 처리 방안에는 분리 수거, 저장 장소 지정 등을 포함한다.</w:t>
      </w:r>
    </w:p>
    <w:p w14:paraId="42451321" w14:textId="77777777" w:rsidR="0062286C" w:rsidRDefault="0062286C" w:rsidP="0062286C">
      <w:pPr>
        <w:pStyle w:val="12"/>
        <w:ind w:left="910" w:right="364" w:hanging="273"/>
      </w:pPr>
      <w:r>
        <w:t xml:space="preserve">3) </w:t>
      </w:r>
      <w:r>
        <w:rPr>
          <w:rFonts w:hint="eastAsia"/>
        </w:rPr>
        <w:t xml:space="preserve">환경관리 부서장은 대표이사의 승인을 받아 </w:t>
      </w:r>
      <w:r>
        <w:t>폐기물</w:t>
      </w:r>
      <w:r>
        <w:rPr>
          <w:rFonts w:hint="eastAsia"/>
        </w:rPr>
        <w:t>을</w:t>
      </w:r>
      <w:r>
        <w:t xml:space="preserve"> 처리할 업체를 선정하고 계약한다.</w:t>
      </w:r>
    </w:p>
    <w:p w14:paraId="6EFBBD9D" w14:textId="77777777" w:rsidR="0062286C" w:rsidRDefault="0062286C" w:rsidP="0062286C">
      <w:pPr>
        <w:pStyle w:val="12"/>
        <w:ind w:left="910" w:right="364" w:hanging="273"/>
      </w:pPr>
      <w:r>
        <w:t xml:space="preserve">4) </w:t>
      </w:r>
      <w:r>
        <w:rPr>
          <w:rFonts w:hint="eastAsia"/>
        </w:rPr>
        <w:t>환경관리 부서장은 지역 지자체에</w:t>
      </w:r>
      <w:r>
        <w:t xml:space="preserve"> 폐기물 배출신고(변경신고)를</w:t>
      </w:r>
      <w:r>
        <w:rPr>
          <w:rFonts w:hint="eastAsia"/>
        </w:rPr>
        <w:t xml:space="preserve"> 한다.</w:t>
      </w:r>
    </w:p>
    <w:p w14:paraId="4AA62E10" w14:textId="77777777" w:rsidR="0062286C" w:rsidRDefault="0062286C" w:rsidP="0062286C">
      <w:pPr>
        <w:pStyle w:val="12"/>
        <w:ind w:left="910" w:right="364" w:hanging="273"/>
      </w:pPr>
      <w:r>
        <w:t>5) 폐기물 처리 시 법적처리 시스템인 '폐기물 올바로 시스템'</w:t>
      </w:r>
      <w:proofErr w:type="spellStart"/>
      <w:r>
        <w:t>에</w:t>
      </w:r>
      <w:proofErr w:type="spellEnd"/>
      <w:r>
        <w:t xml:space="preserve"> 배출, 운반, 처리 내역을 등록하여 관리한다.</w:t>
      </w:r>
    </w:p>
    <w:p w14:paraId="644209BB" w14:textId="77777777" w:rsidR="0062286C" w:rsidRDefault="0062286C" w:rsidP="0062286C">
      <w:pPr>
        <w:pStyle w:val="12"/>
        <w:ind w:left="910" w:right="364" w:hanging="273"/>
      </w:pPr>
    </w:p>
    <w:p w14:paraId="547C36AE" w14:textId="77777777" w:rsidR="0062286C" w:rsidRDefault="0062286C" w:rsidP="0062286C">
      <w:pPr>
        <w:pStyle w:val="11"/>
        <w:ind w:left="273"/>
      </w:pPr>
      <w:r>
        <w:rPr>
          <w:rFonts w:hint="eastAsia"/>
        </w:rPr>
        <w:t>3.</w:t>
      </w:r>
      <w:r>
        <w:t>2 폐기물 발생/폐기물 분리보관 및 운반</w:t>
      </w:r>
    </w:p>
    <w:p w14:paraId="1A16FF64" w14:textId="7815E567" w:rsidR="00DB1909" w:rsidRPr="00DB1909" w:rsidRDefault="00DB1909" w:rsidP="00DB1909">
      <w:pPr>
        <w:tabs>
          <w:tab w:val="left" w:pos="3927"/>
        </w:tabs>
      </w:pPr>
      <w:r>
        <w:tab/>
      </w:r>
    </w:p>
    <w:p w14:paraId="49B3216B" w14:textId="77777777" w:rsidR="00DB1909" w:rsidRPr="00DB1909" w:rsidRDefault="00DB1909" w:rsidP="00DB1909"/>
    <w:p w14:paraId="3C4A92B1" w14:textId="77777777" w:rsidR="0062286C" w:rsidRDefault="0062286C" w:rsidP="0062286C">
      <w:pPr>
        <w:pStyle w:val="12"/>
        <w:ind w:left="910" w:right="364" w:hanging="273"/>
      </w:pPr>
      <w:r>
        <w:t>1) 발생된 폐기물은 폐기물 관리 절차서의 규정에 의거 지정장소에 종류 및 성상별로 분리배출, 보관, 운반한다.</w:t>
      </w:r>
    </w:p>
    <w:p w14:paraId="13EA7635" w14:textId="77777777" w:rsidR="0062286C" w:rsidRDefault="0062286C" w:rsidP="0062286C">
      <w:pPr>
        <w:pStyle w:val="12"/>
        <w:ind w:left="910" w:right="364" w:hanging="273"/>
      </w:pPr>
      <w:r>
        <w:t>2) 폐기물 관리운영에 대한 전반적인 부적합사항 발생하거나 예상될 경우 환경관리부서장은      총괄임원의 승인을 받아 시정 및 예방조치를 실시한다.</w:t>
      </w:r>
    </w:p>
    <w:p w14:paraId="24C583EE" w14:textId="77777777" w:rsidR="0062286C" w:rsidRDefault="0062286C" w:rsidP="0062286C">
      <w:pPr>
        <w:pStyle w:val="12"/>
        <w:ind w:left="910" w:right="364" w:hanging="273"/>
      </w:pPr>
      <w:r>
        <w:t xml:space="preserve">3) 폐기물 보관, 운반 중 </w:t>
      </w:r>
      <w:proofErr w:type="spellStart"/>
      <w:r>
        <w:t>침출수</w:t>
      </w:r>
      <w:proofErr w:type="spellEnd"/>
      <w:r>
        <w:t xml:space="preserve"> 유출과 같은 2차적인 환경오염이 발생되지 않도록 관리한다.</w:t>
      </w:r>
    </w:p>
    <w:p w14:paraId="48630F89" w14:textId="77777777" w:rsidR="0062286C" w:rsidRDefault="0062286C" w:rsidP="0062286C">
      <w:pPr>
        <w:pStyle w:val="12"/>
        <w:ind w:left="910" w:right="364" w:hanging="273"/>
      </w:pPr>
      <w:r>
        <w:t xml:space="preserve">4) </w:t>
      </w:r>
      <w:r>
        <w:rPr>
          <w:rFonts w:hint="eastAsia"/>
        </w:rPr>
        <w:t xml:space="preserve">사내 모든 부서와 직원은 </w:t>
      </w:r>
      <w:r>
        <w:t>폐기물 보관 및 관리 시 다음 첨부사항을 참조, 준수한다.</w:t>
      </w:r>
    </w:p>
    <w:p w14:paraId="1B57DEF4" w14:textId="475C5093" w:rsidR="0062286C" w:rsidRPr="0062286C" w:rsidRDefault="0062286C" w:rsidP="0062286C">
      <w:pPr>
        <w:pStyle w:val="--"/>
        <w:ind w:left="1092" w:right="637" w:hanging="182"/>
        <w:rPr>
          <w:color w:val="4472C4" w:themeColor="accent1"/>
        </w:rPr>
      </w:pPr>
      <w:r w:rsidRPr="0062286C">
        <w:rPr>
          <w:color w:val="4472C4" w:themeColor="accent1"/>
        </w:rPr>
        <w:t xml:space="preserve">- </w:t>
      </w:r>
      <w:r w:rsidRPr="0062286C">
        <w:rPr>
          <w:rFonts w:hint="eastAsia"/>
          <w:color w:val="4472C4" w:themeColor="accent1"/>
        </w:rPr>
        <w:t>[</w:t>
      </w:r>
      <w:r w:rsidRPr="0062286C">
        <w:rPr>
          <w:color w:val="4472C4" w:themeColor="accent1"/>
        </w:rPr>
        <w:t>첨부 1</w:t>
      </w:r>
      <w:r w:rsidRPr="0062286C">
        <w:rPr>
          <w:rFonts w:hint="eastAsia"/>
          <w:color w:val="4472C4" w:themeColor="accent1"/>
        </w:rPr>
        <w:t>]</w:t>
      </w:r>
      <w:r w:rsidRPr="0062286C">
        <w:rPr>
          <w:color w:val="4472C4" w:themeColor="accent1"/>
        </w:rPr>
        <w:t xml:space="preserve"> 폐기물의 종류 및 </w:t>
      </w:r>
      <w:r>
        <w:rPr>
          <w:rFonts w:hint="eastAsia"/>
          <w:color w:val="4472C4" w:themeColor="accent1"/>
        </w:rPr>
        <w:t xml:space="preserve">관리 </w:t>
      </w:r>
      <w:r w:rsidRPr="0062286C">
        <w:rPr>
          <w:color w:val="4472C4" w:themeColor="accent1"/>
        </w:rPr>
        <w:t>방법</w:t>
      </w:r>
    </w:p>
    <w:p w14:paraId="1510E480" w14:textId="3B8C0061" w:rsidR="0062286C" w:rsidRPr="0062286C" w:rsidRDefault="0062286C" w:rsidP="0062286C">
      <w:pPr>
        <w:pStyle w:val="--"/>
        <w:ind w:left="1092" w:right="637" w:hanging="182"/>
        <w:rPr>
          <w:color w:val="4472C4" w:themeColor="accent1"/>
        </w:rPr>
      </w:pPr>
      <w:r w:rsidRPr="0062286C">
        <w:rPr>
          <w:color w:val="4472C4" w:themeColor="accent1"/>
        </w:rPr>
        <w:t xml:space="preserve">- </w:t>
      </w:r>
      <w:r w:rsidRPr="0062286C">
        <w:rPr>
          <w:rFonts w:hint="eastAsia"/>
          <w:color w:val="4472C4" w:themeColor="accent1"/>
        </w:rPr>
        <w:t>[</w:t>
      </w:r>
      <w:r w:rsidRPr="0062286C">
        <w:rPr>
          <w:color w:val="4472C4" w:themeColor="accent1"/>
        </w:rPr>
        <w:t>첨부 2</w:t>
      </w:r>
      <w:r w:rsidRPr="0062286C">
        <w:rPr>
          <w:rFonts w:hint="eastAsia"/>
          <w:color w:val="4472C4" w:themeColor="accent1"/>
        </w:rPr>
        <w:t>]</w:t>
      </w:r>
      <w:r w:rsidRPr="0062286C">
        <w:rPr>
          <w:color w:val="4472C4" w:themeColor="accent1"/>
        </w:rPr>
        <w:t xml:space="preserve"> 폐기물의 보관 및 배출</w:t>
      </w:r>
      <w:r>
        <w:rPr>
          <w:rFonts w:hint="eastAsia"/>
          <w:color w:val="4472C4" w:themeColor="accent1"/>
        </w:rPr>
        <w:t xml:space="preserve"> </w:t>
      </w:r>
      <w:r w:rsidRPr="0062286C">
        <w:rPr>
          <w:color w:val="4472C4" w:themeColor="accent1"/>
        </w:rPr>
        <w:t>장소</w:t>
      </w:r>
    </w:p>
    <w:p w14:paraId="50B57EA1" w14:textId="77777777" w:rsidR="0062286C" w:rsidRDefault="0062286C" w:rsidP="0062286C">
      <w:pPr>
        <w:pStyle w:val="12"/>
        <w:ind w:left="910" w:right="364" w:hanging="273"/>
      </w:pPr>
    </w:p>
    <w:p w14:paraId="5DC7BEFA" w14:textId="77777777" w:rsidR="0062286C" w:rsidRDefault="0062286C" w:rsidP="0062286C">
      <w:pPr>
        <w:pStyle w:val="11"/>
        <w:ind w:left="273"/>
      </w:pPr>
      <w:r>
        <w:rPr>
          <w:rFonts w:hint="eastAsia"/>
        </w:rPr>
        <w:t>3.</w:t>
      </w:r>
      <w:r>
        <w:t xml:space="preserve">3 폐기물 </w:t>
      </w:r>
      <w:r>
        <w:rPr>
          <w:rFonts w:hint="eastAsia"/>
        </w:rPr>
        <w:t>처리 보고</w:t>
      </w:r>
    </w:p>
    <w:p w14:paraId="52F66A84" w14:textId="77777777" w:rsidR="0062286C" w:rsidRDefault="0062286C" w:rsidP="0062286C">
      <w:pPr>
        <w:pStyle w:val="12"/>
        <w:ind w:left="910" w:right="364" w:hanging="273"/>
      </w:pPr>
      <w:r>
        <w:t>1) 환경관리</w:t>
      </w:r>
      <w:r>
        <w:rPr>
          <w:rFonts w:hint="eastAsia"/>
        </w:rPr>
        <w:t xml:space="preserve"> 부서장</w:t>
      </w:r>
      <w:r>
        <w:t>은 발생된 폐기물에 대하여 환경부에 전산입력</w:t>
      </w:r>
      <w:r>
        <w:rPr>
          <w:rFonts w:hint="eastAsia"/>
        </w:rPr>
        <w:t xml:space="preserve"> </w:t>
      </w:r>
      <w:r>
        <w:t>관리하고, 매월 환경관리부서장은 관리상태(입력, 보고 내역)를 점검한다.</w:t>
      </w:r>
    </w:p>
    <w:p w14:paraId="526120CB" w14:textId="77777777" w:rsidR="0062286C" w:rsidRDefault="0062286C" w:rsidP="0062286C">
      <w:pPr>
        <w:pStyle w:val="12"/>
        <w:ind w:left="910" w:right="364" w:hanging="273"/>
      </w:pPr>
      <w:r>
        <w:t>2) 환경관리</w:t>
      </w:r>
      <w:r>
        <w:rPr>
          <w:rFonts w:hint="eastAsia"/>
        </w:rPr>
        <w:t xml:space="preserve"> 부서장</w:t>
      </w:r>
      <w:r>
        <w:t xml:space="preserve">은 사업장 폐기물의 종류 및 사용량 처리방법에 따른 폐기물 </w:t>
      </w:r>
      <w:proofErr w:type="spellStart"/>
      <w:r>
        <w:t>배출자</w:t>
      </w:r>
      <w:proofErr w:type="spellEnd"/>
      <w:r>
        <w:t xml:space="preserve"> 신고를 하고 신고 </w:t>
      </w:r>
      <w:proofErr w:type="spellStart"/>
      <w:r>
        <w:t>필증을</w:t>
      </w:r>
      <w:proofErr w:type="spellEnd"/>
      <w:r>
        <w:t xml:space="preserve"> 보관, 관리한다.</w:t>
      </w:r>
    </w:p>
    <w:p w14:paraId="7333F997" w14:textId="77777777" w:rsidR="0062286C" w:rsidRPr="009A7A47" w:rsidRDefault="0062286C" w:rsidP="0062286C">
      <w:pPr>
        <w:pStyle w:val="12"/>
        <w:ind w:left="910" w:right="364" w:hanging="273"/>
      </w:pPr>
    </w:p>
    <w:p w14:paraId="3B02FC8B" w14:textId="77777777" w:rsidR="001D4001" w:rsidRDefault="0062286C" w:rsidP="001D4001">
      <w:pPr>
        <w:pStyle w:val="11"/>
        <w:ind w:left="273"/>
      </w:pPr>
      <w:r>
        <w:rPr>
          <w:rFonts w:hint="eastAsia"/>
        </w:rPr>
        <w:t>3.</w:t>
      </w:r>
      <w:r>
        <w:t xml:space="preserve">4 </w:t>
      </w:r>
      <w:r w:rsidR="001D4001" w:rsidRPr="001D4001">
        <w:t>폐기물의 보관 관리</w:t>
      </w:r>
    </w:p>
    <w:p w14:paraId="12DD3440" w14:textId="22E15EEA" w:rsidR="001D4001" w:rsidRDefault="001D4001" w:rsidP="001D4001">
      <w:pPr>
        <w:pStyle w:val="12"/>
        <w:ind w:left="910" w:right="364" w:hanging="273"/>
      </w:pPr>
      <w:r>
        <w:rPr>
          <w:rFonts w:hint="eastAsia"/>
        </w:rPr>
        <w:t>1) 각</w:t>
      </w:r>
      <w:r>
        <w:t xml:space="preserve"> 부서는 발생된 폐기물을 성상별(일반, 지정, 재활용 등)로 분리하여 지정된 보관 장소에 보관한다. 폐기물이 섞이거나 비산/유출되지 않도록 덮개나 </w:t>
      </w:r>
      <w:proofErr w:type="spellStart"/>
      <w:r>
        <w:t>방지턱을</w:t>
      </w:r>
      <w:proofErr w:type="spellEnd"/>
      <w:r>
        <w:t xml:space="preserve"> 설치한다.</w:t>
      </w:r>
    </w:p>
    <w:p w14:paraId="4B2A2A14" w14:textId="77777777" w:rsidR="001D4001" w:rsidRDefault="001D4001" w:rsidP="001D4001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 xml:space="preserve">[법적 표시 의무]: 모든 폐기물 보관 장소에는 폐기물관리법 시행규칙에 따른 '폐기물 보관 표지판'을 부착해야 한다. 표지판에는 폐기물의 종류, </w:t>
      </w:r>
      <w:proofErr w:type="spellStart"/>
      <w:r>
        <w:t>보관량</w:t>
      </w:r>
      <w:proofErr w:type="spellEnd"/>
      <w:r>
        <w:t>, 보관 가능 기간, 관리 책임자를 기재한다.</w:t>
      </w:r>
    </w:p>
    <w:p w14:paraId="2B9D2F43" w14:textId="77777777" w:rsidR="001D4001" w:rsidRDefault="001D4001" w:rsidP="001D4001">
      <w:pPr>
        <w:pStyle w:val="12"/>
        <w:ind w:left="910" w:right="364" w:hanging="273"/>
      </w:pPr>
      <w:r>
        <w:rPr>
          <w:rFonts w:hint="eastAsia"/>
        </w:rPr>
        <w:t xml:space="preserve">3) </w:t>
      </w:r>
      <w:r>
        <w:t>[보관 기간 준수]: 폐기물의 법적 보관 기간을 준수한다.</w:t>
      </w:r>
    </w:p>
    <w:p w14:paraId="482AE9B1" w14:textId="77777777" w:rsidR="001D4001" w:rsidRDefault="001D4001" w:rsidP="001D4001">
      <w:pPr>
        <w:pStyle w:val="--"/>
        <w:ind w:left="1092" w:right="637" w:hanging="182"/>
      </w:pPr>
      <w:r>
        <w:rPr>
          <w:rFonts w:hint="eastAsia"/>
        </w:rPr>
        <w:t>- 지정폐기물</w:t>
      </w:r>
      <w:r>
        <w:t>: 45일 (또는 60일) 이내 처리</w:t>
      </w:r>
    </w:p>
    <w:p w14:paraId="315408AA" w14:textId="77777777" w:rsidR="001D4001" w:rsidRDefault="001D4001" w:rsidP="001D4001">
      <w:pPr>
        <w:pStyle w:val="--"/>
        <w:ind w:left="1092" w:right="637" w:hanging="182"/>
      </w:pPr>
      <w:r>
        <w:rPr>
          <w:rFonts w:hint="eastAsia"/>
        </w:rPr>
        <w:t>- 일반폐기물</w:t>
      </w:r>
      <w:r>
        <w:t>: 90일 이내 처리</w:t>
      </w:r>
    </w:p>
    <w:p w14:paraId="7FDD21AB" w14:textId="77777777" w:rsidR="001D4001" w:rsidRDefault="001D4001" w:rsidP="001D4001">
      <w:pPr>
        <w:pStyle w:val="--"/>
        <w:ind w:left="1092" w:right="637" w:hanging="182"/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침출수</w:t>
      </w:r>
      <w:proofErr w:type="spellEnd"/>
      <w:r>
        <w:t xml:space="preserve"> 발생 우려: 바닥 포장 및 지붕 설치 등 방수 조치 시행</w:t>
      </w:r>
    </w:p>
    <w:p w14:paraId="74D92192" w14:textId="77777777" w:rsidR="0062286C" w:rsidRPr="001D4001" w:rsidRDefault="0062286C" w:rsidP="0062286C">
      <w:pPr>
        <w:pStyle w:val="12"/>
        <w:ind w:left="910" w:right="364" w:hanging="273"/>
      </w:pPr>
    </w:p>
    <w:p w14:paraId="48E9C118" w14:textId="77777777" w:rsidR="0062286C" w:rsidRDefault="0062286C" w:rsidP="0062286C">
      <w:pPr>
        <w:pStyle w:val="11"/>
        <w:ind w:left="273"/>
      </w:pPr>
      <w:r>
        <w:rPr>
          <w:rFonts w:hint="eastAsia"/>
        </w:rPr>
        <w:t>3.</w:t>
      </w:r>
      <w:r>
        <w:t>5 위탁처리업체 관리 및 폐기물 교육</w:t>
      </w:r>
    </w:p>
    <w:p w14:paraId="4B21B81B" w14:textId="77777777" w:rsidR="002E6156" w:rsidRDefault="0062286C" w:rsidP="002E6156">
      <w:pPr>
        <w:pStyle w:val="12"/>
        <w:ind w:left="910" w:right="364" w:hanging="273"/>
      </w:pPr>
      <w:r>
        <w:lastRenderedPageBreak/>
        <w:t xml:space="preserve">1) </w:t>
      </w:r>
      <w:r w:rsidR="002E6156">
        <w:rPr>
          <w:rFonts w:hint="eastAsia"/>
        </w:rPr>
        <w:t>환경관리</w:t>
      </w:r>
      <w:r w:rsidR="002E6156">
        <w:t xml:space="preserve"> 부서장은 적법한 허가를 보유한 폐기물 처리업체(수집운반 및 처분업체)와 위탁 처리 계약을 체결한다. 계약 시 업체의 허가증 사본을 확인하여 보관한다.</w:t>
      </w:r>
    </w:p>
    <w:p w14:paraId="1E10EA0A" w14:textId="1D883CA2" w:rsidR="002E6156" w:rsidRDefault="002E6156" w:rsidP="002E6156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[올바로 시스템 입력]: 폐기물을 배출할 때는 반드시 전자정보처리프로그램(</w:t>
      </w:r>
      <w:proofErr w:type="spellStart"/>
      <w:r>
        <w:t>Allbaro</w:t>
      </w:r>
      <w:proofErr w:type="spellEnd"/>
      <w:r>
        <w:t xml:space="preserve"> 시스템)을 통해 전자인계서를 작성한다.</w:t>
      </w:r>
    </w:p>
    <w:p w14:paraId="3859AA68" w14:textId="35F9DE56" w:rsidR="002E6156" w:rsidRDefault="00E71949" w:rsidP="00E71949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2E6156">
        <w:rPr>
          <w:rFonts w:hint="eastAsia"/>
        </w:rPr>
        <w:t>입력</w:t>
      </w:r>
      <w:r w:rsidR="002E6156">
        <w:t xml:space="preserve"> 시기: 폐기물을 수집운반 차량에 인계하기 전까지 입력 (확정 입력은 처리 후 기한 내 완료)</w:t>
      </w:r>
    </w:p>
    <w:p w14:paraId="670FF7B7" w14:textId="035BE5A5" w:rsidR="0062286C" w:rsidRDefault="00E71949" w:rsidP="002E6156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2E6156">
        <w:rPr>
          <w:rFonts w:hint="eastAsia"/>
        </w:rPr>
        <w:t>처리</w:t>
      </w:r>
      <w:r w:rsidR="002E6156">
        <w:t xml:space="preserve"> 실적은 매년 관할 관청에 실적 보고를 수행한다.</w:t>
      </w:r>
    </w:p>
    <w:p w14:paraId="5974EF49" w14:textId="77777777" w:rsidR="00E71949" w:rsidRPr="00E71949" w:rsidRDefault="00E71949" w:rsidP="002E6156">
      <w:pPr>
        <w:pStyle w:val="12"/>
        <w:ind w:left="910" w:right="364" w:hanging="273"/>
      </w:pPr>
    </w:p>
    <w:p w14:paraId="6A9F0F2E" w14:textId="77777777" w:rsidR="0062286C" w:rsidRDefault="0062286C" w:rsidP="0062286C">
      <w:pPr>
        <w:pStyle w:val="11"/>
        <w:ind w:left="273"/>
      </w:pPr>
      <w:r>
        <w:rPr>
          <w:rFonts w:hint="eastAsia"/>
        </w:rPr>
        <w:t>3.</w:t>
      </w:r>
      <w:r>
        <w:t>6 폐기물 처리실적 및 관리 운영안 보고</w:t>
      </w:r>
    </w:p>
    <w:p w14:paraId="73164088" w14:textId="77777777" w:rsidR="0062286C" w:rsidRDefault="0062286C" w:rsidP="0062286C">
      <w:pPr>
        <w:pStyle w:val="12"/>
        <w:ind w:left="910" w:right="364" w:hanging="273"/>
      </w:pPr>
      <w:r>
        <w:t>1) 폐기물 관리목표 대비 실적사항에 대한 검토를 실시한 후 경영자 검토</w:t>
      </w:r>
      <w:r>
        <w:rPr>
          <w:rFonts w:hint="eastAsia"/>
        </w:rPr>
        <w:t xml:space="preserve"> </w:t>
      </w:r>
      <w:r>
        <w:t>시 반영되도록 폐기물 처리실적을 대표이사에게 보고를 한다.</w:t>
      </w:r>
    </w:p>
    <w:p w14:paraId="37B6A608" w14:textId="77777777" w:rsidR="0062286C" w:rsidRDefault="0062286C" w:rsidP="0062286C">
      <w:pPr>
        <w:pStyle w:val="12"/>
        <w:ind w:left="910" w:right="364" w:hanging="273"/>
      </w:pPr>
    </w:p>
    <w:p w14:paraId="439213D8" w14:textId="4A895494" w:rsidR="00793A04" w:rsidRDefault="00793A04" w:rsidP="00793A04">
      <w:pPr>
        <w:pStyle w:val="10"/>
      </w:pPr>
      <w:r>
        <w:t>4. 자원 순환 및 재활용</w:t>
      </w:r>
    </w:p>
    <w:p w14:paraId="442364A5" w14:textId="77777777" w:rsidR="00793A04" w:rsidRDefault="00793A04" w:rsidP="00793A04">
      <w:pPr>
        <w:pStyle w:val="11"/>
        <w:ind w:left="273"/>
      </w:pPr>
      <w:r>
        <w:t>4.1 공정 부산물(스크랩)의 사내 재활용</w:t>
      </w:r>
    </w:p>
    <w:p w14:paraId="4A90DAB0" w14:textId="2874F50C" w:rsidR="00793A04" w:rsidRDefault="00793A04" w:rsidP="00793A04">
      <w:pPr>
        <w:pStyle w:val="12"/>
        <w:ind w:left="910" w:right="364" w:hanging="273"/>
      </w:pPr>
      <w:r>
        <w:rPr>
          <w:rFonts w:hint="eastAsia"/>
        </w:rPr>
        <w:t>1) 생산</w:t>
      </w:r>
      <w:r>
        <w:t xml:space="preserve"> 공정에서 발생하는 금속 스크랩, 탕도(Runner), 불량품 등은 폐기물로 배출하지 않고 '순환 자원'</w:t>
      </w:r>
      <w:proofErr w:type="spellStart"/>
      <w:r>
        <w:t>으로</w:t>
      </w:r>
      <w:proofErr w:type="spellEnd"/>
      <w:r>
        <w:t xml:space="preserve"> 분류하여 재사용한다.</w:t>
      </w:r>
    </w:p>
    <w:p w14:paraId="6CBE8C46" w14:textId="264820DF" w:rsidR="00793A04" w:rsidRDefault="00E23C75" w:rsidP="00793A04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793A04">
        <w:rPr>
          <w:rFonts w:hint="eastAsia"/>
        </w:rPr>
        <w:t>해당</w:t>
      </w:r>
      <w:r w:rsidR="00793A04">
        <w:t xml:space="preserve"> 부서는 재활용되는 스크랩의 양을 집계하여 '원부자재 절감 실적'</w:t>
      </w:r>
      <w:proofErr w:type="spellStart"/>
      <w:r w:rsidR="00793A04">
        <w:t>으로</w:t>
      </w:r>
      <w:proofErr w:type="spellEnd"/>
      <w:r w:rsidR="00793A04">
        <w:t xml:space="preserve"> 관리한다. (환경 목표와 연계)</w:t>
      </w:r>
    </w:p>
    <w:p w14:paraId="709B3FF6" w14:textId="15B16C1D" w:rsidR="00793A04" w:rsidRDefault="00E23C75" w:rsidP="00793A04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793A04">
        <w:rPr>
          <w:rFonts w:hint="eastAsia"/>
        </w:rPr>
        <w:t>재활용</w:t>
      </w:r>
      <w:r w:rsidR="00793A04">
        <w:t xml:space="preserve"> 시 이물질(기름, 수분)이 혼입되지 않도록 별도의 보관함에 관리하여, </w:t>
      </w:r>
      <w:proofErr w:type="spellStart"/>
      <w:r w:rsidR="00793A04">
        <w:t>재용해</w:t>
      </w:r>
      <w:proofErr w:type="spellEnd"/>
      <w:r w:rsidR="00793A04">
        <w:t xml:space="preserve"> 시 에너지 효율 저하 및 대기 오염을 방지한다.</w:t>
      </w:r>
    </w:p>
    <w:p w14:paraId="0EF1AA78" w14:textId="77777777" w:rsidR="00793A04" w:rsidRPr="00E23C75" w:rsidRDefault="00793A04" w:rsidP="00793A04">
      <w:pPr>
        <w:pStyle w:val="12"/>
        <w:ind w:left="910" w:right="364" w:hanging="273"/>
      </w:pPr>
    </w:p>
    <w:p w14:paraId="682578DC" w14:textId="77777777" w:rsidR="00793A04" w:rsidRDefault="00793A04" w:rsidP="00E23C75">
      <w:pPr>
        <w:pStyle w:val="11"/>
        <w:ind w:left="273"/>
      </w:pPr>
      <w:r>
        <w:t>4.2 폐기물의 자원화 (사외 재활용)</w:t>
      </w:r>
    </w:p>
    <w:p w14:paraId="6B8B81A4" w14:textId="5BD5ECB0" w:rsidR="00793A04" w:rsidRPr="00793A04" w:rsidRDefault="00E23C75" w:rsidP="00793A04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793A04">
        <w:rPr>
          <w:rFonts w:hint="eastAsia"/>
        </w:rPr>
        <w:t>폐유</w:t>
      </w:r>
      <w:r w:rsidR="00793A04">
        <w:t xml:space="preserve">, </w:t>
      </w:r>
      <w:proofErr w:type="spellStart"/>
      <w:r w:rsidR="00793A04">
        <w:t>폐합성수지</w:t>
      </w:r>
      <w:proofErr w:type="spellEnd"/>
      <w:r w:rsidR="00793A04">
        <w:t xml:space="preserve"> 등 사외로 위탁 처리하는 폐기물은 소각/매립 업체를 지양하고, 재활용 처리 능력이 있는 업체를 우선 선정하여 자원 순환에 기여한다.</w:t>
      </w:r>
    </w:p>
    <w:p w14:paraId="35C5244E" w14:textId="77777777" w:rsidR="00793A04" w:rsidRDefault="00793A04" w:rsidP="0062286C">
      <w:pPr>
        <w:pStyle w:val="12"/>
        <w:ind w:left="910" w:right="364" w:hanging="273"/>
      </w:pPr>
    </w:p>
    <w:p w14:paraId="750C47DC" w14:textId="4F24002B" w:rsidR="0062286C" w:rsidRDefault="00E23C75" w:rsidP="0062286C">
      <w:pPr>
        <w:pStyle w:val="10"/>
      </w:pPr>
      <w:r>
        <w:rPr>
          <w:rFonts w:hint="eastAsia"/>
        </w:rPr>
        <w:t>5</w:t>
      </w:r>
      <w:r w:rsidR="0062286C">
        <w:rPr>
          <w:rFonts w:hint="eastAsia"/>
        </w:rPr>
        <w:t>. 첨부</w:t>
      </w:r>
      <w:r w:rsidR="00DE2E8D">
        <w:rPr>
          <w:rFonts w:hint="eastAsia"/>
        </w:rPr>
        <w:t xml:space="preserve"> 및 부속문서</w:t>
      </w:r>
    </w:p>
    <w:p w14:paraId="732DC3A5" w14:textId="63AAE302" w:rsidR="0062286C" w:rsidRPr="00116C89" w:rsidRDefault="0062286C" w:rsidP="00DE2E8D">
      <w:pPr>
        <w:pStyle w:val="11TEXT"/>
        <w:ind w:left="637"/>
      </w:pPr>
      <w:r>
        <w:rPr>
          <w:rFonts w:hint="eastAsia"/>
        </w:rPr>
        <w:t>[</w:t>
      </w:r>
      <w:r>
        <w:t>첨부 1</w:t>
      </w:r>
      <w:r>
        <w:rPr>
          <w:rFonts w:hint="eastAsia"/>
        </w:rPr>
        <w:t>]</w:t>
      </w:r>
      <w:r>
        <w:t xml:space="preserve"> 폐기물의 종류 및 </w:t>
      </w:r>
      <w:r>
        <w:rPr>
          <w:rFonts w:hint="eastAsia"/>
        </w:rPr>
        <w:t xml:space="preserve">관리 </w:t>
      </w:r>
      <w:r>
        <w:t>방법</w:t>
      </w:r>
      <w:r>
        <w:rPr>
          <w:rFonts w:hint="eastAsia"/>
        </w:rPr>
        <w:t xml:space="preserve"> </w:t>
      </w:r>
      <w:r w:rsidRPr="00BA0972">
        <w:rPr>
          <w:color w:val="4472C4" w:themeColor="accent1"/>
        </w:rPr>
        <w:t>–</w:t>
      </w:r>
      <w:r w:rsidRPr="00BA0972">
        <w:rPr>
          <w:rFonts w:hint="eastAsia"/>
          <w:color w:val="4472C4" w:themeColor="accent1"/>
        </w:rPr>
        <w:t xml:space="preserve"> (회사별 지정 사항 첨부)</w:t>
      </w:r>
    </w:p>
    <w:p w14:paraId="3DB7938B" w14:textId="2CC8F8E6" w:rsidR="0062286C" w:rsidRPr="00116C89" w:rsidRDefault="0062286C" w:rsidP="00DE2E8D">
      <w:pPr>
        <w:pStyle w:val="11TEXT"/>
        <w:ind w:left="637"/>
      </w:pPr>
      <w:r>
        <w:rPr>
          <w:rFonts w:hint="eastAsia"/>
        </w:rPr>
        <w:t>[</w:t>
      </w:r>
      <w:r>
        <w:t>첨부 2</w:t>
      </w:r>
      <w:r>
        <w:rPr>
          <w:rFonts w:hint="eastAsia"/>
        </w:rPr>
        <w:t>]</w:t>
      </w:r>
      <w:r>
        <w:t xml:space="preserve"> 폐기물의 보관 및 배출</w:t>
      </w:r>
      <w:r>
        <w:rPr>
          <w:rFonts w:hint="eastAsia"/>
        </w:rPr>
        <w:t xml:space="preserve"> </w:t>
      </w:r>
      <w:r>
        <w:t>장소</w:t>
      </w:r>
      <w:r>
        <w:rPr>
          <w:rFonts w:hint="eastAsia"/>
        </w:rPr>
        <w:t xml:space="preserve"> </w:t>
      </w:r>
      <w:r w:rsidRPr="00BA0972">
        <w:rPr>
          <w:color w:val="4472C4" w:themeColor="accent1"/>
        </w:rPr>
        <w:t>–</w:t>
      </w:r>
      <w:r w:rsidRPr="00BA0972">
        <w:rPr>
          <w:rFonts w:hint="eastAsia"/>
          <w:color w:val="4472C4" w:themeColor="accent1"/>
        </w:rPr>
        <w:t xml:space="preserve"> (회사별 지정 사항 첨부)</w:t>
      </w:r>
    </w:p>
    <w:p w14:paraId="52FF8765" w14:textId="77777777" w:rsidR="00EF7565" w:rsidRPr="0062286C" w:rsidRDefault="00EF7565" w:rsidP="0077360C">
      <w:pPr>
        <w:pStyle w:val="12"/>
        <w:ind w:left="910" w:right="364" w:hanging="273"/>
      </w:pPr>
    </w:p>
    <w:p w14:paraId="2FFA1AB7" w14:textId="77777777" w:rsidR="00A94945" w:rsidRDefault="00870C79" w:rsidP="00870C79">
      <w:pPr>
        <w:pStyle w:val="12"/>
        <w:ind w:left="910" w:right="364" w:hanging="273"/>
      </w:pPr>
      <w:r>
        <w:rPr>
          <w:rFonts w:hint="eastAsia"/>
        </w:rPr>
        <w:t>(이하 여백)</w:t>
      </w:r>
    </w:p>
    <w:p w14:paraId="1EA14A78" w14:textId="77777777" w:rsidR="0062286C" w:rsidRDefault="0062286C">
      <w:pPr>
        <w:widowControl/>
        <w:wordWrap/>
        <w:autoSpaceDE/>
        <w:autoSpaceDN/>
        <w:spacing w:before="0" w:beforeAutospacing="0" w:after="160" w:afterAutospacing="0" w:line="259" w:lineRule="auto"/>
      </w:pPr>
      <w:r>
        <w:br w:type="page"/>
      </w:r>
    </w:p>
    <w:p w14:paraId="2595C2AB" w14:textId="37B1B8A1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[{{DOC_PREFIX}}-EM-201 폐기물 및 자원순환 관리절차서] 개정 이력</w:t>
      </w:r>
    </w:p>
    <w:p w14:paraId="7D59D529" w14:textId="77777777" w:rsidR="00463DED" w:rsidRPr="0062286C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2484CD67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7A538B30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720FB60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5FC74C03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7BBBF9B6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7567A729" w14:textId="77777777" w:rsidR="00972BBF" w:rsidRDefault="00283E7E" w:rsidP="0062286C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2857E809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15C8A57D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4D81614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777EF6AD" w14:textId="240F90F8" w:rsidR="00972BBF" w:rsidRDefault="00EF4178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5CCA490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576066E3" w14:textId="77777777" w:rsidR="00972BBF" w:rsidRDefault="00011085" w:rsidP="0062286C">
            <w:pPr>
              <w:pStyle w:val="a3"/>
              <w:jc w:val="center"/>
            </w:pPr>
            <w:r>
              <w:rPr>
                <w:rFonts w:hint="eastAsia"/>
              </w:rPr>
              <w:t>ISO 14001:2026 환경 경영시스템 수립 시행</w:t>
            </w:r>
          </w:p>
        </w:tc>
      </w:tr>
      <w:tr w:rsidR="003C7695" w14:paraId="114FBEAD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F6D6561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32D7185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0CDED9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71FA85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48A1B8D" w14:textId="77777777" w:rsidR="00972BBF" w:rsidRDefault="00972BBF" w:rsidP="0062286C">
            <w:pPr>
              <w:pStyle w:val="a3"/>
              <w:jc w:val="center"/>
            </w:pPr>
          </w:p>
        </w:tc>
      </w:tr>
      <w:tr w:rsidR="003C7695" w14:paraId="56C8AC5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B52AD2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6DC9240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8790F1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744D5A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6C60C09" w14:textId="77777777" w:rsidR="00972BBF" w:rsidRDefault="00972BBF" w:rsidP="0062286C">
            <w:pPr>
              <w:pStyle w:val="a3"/>
              <w:jc w:val="center"/>
            </w:pPr>
          </w:p>
        </w:tc>
      </w:tr>
      <w:tr w:rsidR="003C7695" w14:paraId="4824E56C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B880467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5C1DE73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23C164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6306256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9395956" w14:textId="77777777" w:rsidR="00972BBF" w:rsidRDefault="00972BBF" w:rsidP="0062286C">
            <w:pPr>
              <w:pStyle w:val="a3"/>
              <w:jc w:val="center"/>
            </w:pPr>
          </w:p>
        </w:tc>
      </w:tr>
      <w:tr w:rsidR="003C7695" w14:paraId="6ABC803D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A824E61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0405B98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AAB452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7891CEC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2275A34" w14:textId="77777777" w:rsidR="00972BBF" w:rsidRDefault="00972BBF" w:rsidP="0062286C">
            <w:pPr>
              <w:pStyle w:val="a3"/>
              <w:jc w:val="center"/>
            </w:pPr>
          </w:p>
        </w:tc>
      </w:tr>
      <w:tr w:rsidR="003C7695" w14:paraId="552488F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C908E08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30A5BBF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129FF7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33ABCFF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F7135AA" w14:textId="77777777" w:rsidR="00972BBF" w:rsidRDefault="00972BBF" w:rsidP="0062286C">
            <w:pPr>
              <w:pStyle w:val="a3"/>
              <w:jc w:val="center"/>
            </w:pPr>
          </w:p>
        </w:tc>
      </w:tr>
      <w:tr w:rsidR="003C7695" w14:paraId="55A723A7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5A7F74C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47C710F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AE21B4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F3E882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CFA33EE" w14:textId="77777777" w:rsidR="00972BBF" w:rsidRDefault="00972BBF" w:rsidP="0062286C">
            <w:pPr>
              <w:pStyle w:val="a3"/>
              <w:jc w:val="center"/>
            </w:pPr>
          </w:p>
        </w:tc>
      </w:tr>
      <w:tr w:rsidR="003C7695" w14:paraId="3EAAA50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80F909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582BB3C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F9D6E0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591EE7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A76E7E1" w14:textId="77777777" w:rsidR="00972BBF" w:rsidRDefault="00972BBF" w:rsidP="0062286C">
            <w:pPr>
              <w:pStyle w:val="a3"/>
              <w:jc w:val="center"/>
            </w:pPr>
          </w:p>
        </w:tc>
      </w:tr>
      <w:tr w:rsidR="003C7695" w14:paraId="60C1090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38A45AD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5A9FDDE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210E1E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CB62AF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39BF2DF" w14:textId="77777777" w:rsidR="00972BBF" w:rsidRDefault="00972BBF" w:rsidP="0062286C">
            <w:pPr>
              <w:pStyle w:val="a3"/>
              <w:jc w:val="center"/>
            </w:pPr>
          </w:p>
        </w:tc>
      </w:tr>
      <w:tr w:rsidR="003C7695" w14:paraId="581A6D59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883942D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1AD8654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AB13F7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CDC6B5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F0E7139" w14:textId="77777777" w:rsidR="00972BBF" w:rsidRDefault="00972BBF" w:rsidP="0062286C">
            <w:pPr>
              <w:pStyle w:val="a3"/>
              <w:jc w:val="center"/>
            </w:pPr>
          </w:p>
        </w:tc>
      </w:tr>
    </w:tbl>
    <w:p w14:paraId="08E1E0C7" w14:textId="77777777" w:rsidR="00A94945" w:rsidRDefault="00A94945" w:rsidP="00FF7838">
      <w:pPr>
        <w:pStyle w:val="1TEXT"/>
        <w:ind w:left="273" w:right="273"/>
      </w:pPr>
    </w:p>
    <w:p w14:paraId="5C78E5EB" w14:textId="2FE9D3D7" w:rsidR="00426BDA" w:rsidRDefault="00426BDA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  <w:r>
        <w:br w:type="page"/>
      </w:r>
    </w:p>
    <w:p w14:paraId="5779AD53" w14:textId="77777777" w:rsidR="00426BDA" w:rsidRDefault="00426BDA" w:rsidP="00426BDA">
      <w:pPr>
        <w:pStyle w:val="10"/>
      </w:pPr>
      <w:r>
        <w:rPr>
          <w:rFonts w:hint="eastAsia"/>
        </w:rPr>
        <w:lastRenderedPageBreak/>
        <w:t xml:space="preserve">[첨부 1] 폐기물의 종류 및 관리 방법 </w:t>
      </w:r>
    </w:p>
    <w:p w14:paraId="71FB40A9" w14:textId="77777777" w:rsidR="00426BDA" w:rsidRPr="0062286C" w:rsidRDefault="00426BDA" w:rsidP="00426BDA">
      <w:pPr>
        <w:rPr>
          <w:color w:val="4472C4" w:themeColor="accent1"/>
        </w:rPr>
      </w:pPr>
      <w:r w:rsidRPr="0062286C">
        <w:rPr>
          <w:rFonts w:hint="eastAsia"/>
          <w:color w:val="4472C4" w:themeColor="accent1"/>
        </w:rPr>
        <w:t xml:space="preserve">(예시) </w:t>
      </w:r>
      <w:r w:rsidRPr="0062286C">
        <w:rPr>
          <w:color w:val="4472C4" w:themeColor="accent1"/>
        </w:rPr>
        <w:t>–</w:t>
      </w:r>
      <w:r w:rsidRPr="0062286C">
        <w:rPr>
          <w:rFonts w:hint="eastAsia"/>
          <w:color w:val="4472C4" w:themeColor="accent1"/>
        </w:rPr>
        <w:t xml:space="preserve"> 문서 제정 시 사업장별 적용</w:t>
      </w:r>
      <w:r>
        <w:rPr>
          <w:rFonts w:hint="eastAsia"/>
          <w:color w:val="4472C4" w:themeColor="accent1"/>
        </w:rPr>
        <w:t xml:space="preserve"> 사항 기입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2261"/>
        <w:gridCol w:w="2262"/>
        <w:gridCol w:w="3945"/>
      </w:tblGrid>
      <w:tr w:rsidR="00426BDA" w:rsidRPr="0062286C" w14:paraId="1BFA0183" w14:textId="77777777" w:rsidTr="00790408">
        <w:trPr>
          <w:trHeight w:val="505"/>
        </w:trPr>
        <w:tc>
          <w:tcPr>
            <w:tcW w:w="12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EC88BB" w14:textId="77777777" w:rsidR="00426BDA" w:rsidRPr="0062286C" w:rsidRDefault="00426BDA" w:rsidP="00790408">
            <w:pPr>
              <w:pStyle w:val="a3"/>
              <w:jc w:val="center"/>
            </w:pPr>
            <w:r w:rsidRPr="0062286C">
              <w:t>폐기물 분류</w:t>
            </w:r>
          </w:p>
        </w:tc>
        <w:tc>
          <w:tcPr>
            <w:tcW w:w="226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465927" w14:textId="77777777" w:rsidR="00426BDA" w:rsidRPr="0062286C" w:rsidRDefault="00426BDA" w:rsidP="00790408">
            <w:pPr>
              <w:pStyle w:val="a3"/>
              <w:jc w:val="center"/>
            </w:pPr>
            <w:r w:rsidRPr="0062286C">
              <w:t>세부 종류 (예시)</w:t>
            </w:r>
          </w:p>
        </w:tc>
        <w:tc>
          <w:tcPr>
            <w:tcW w:w="226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D72A9A" w14:textId="77777777" w:rsidR="00426BDA" w:rsidRPr="0062286C" w:rsidRDefault="00426BDA" w:rsidP="00790408">
            <w:pPr>
              <w:pStyle w:val="a3"/>
              <w:jc w:val="center"/>
            </w:pPr>
            <w:r w:rsidRPr="0062286C">
              <w:t>발생 공정/장소 (예시)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58A0BF9" w14:textId="77777777" w:rsidR="00426BDA" w:rsidRPr="0062286C" w:rsidRDefault="00426BDA" w:rsidP="00790408">
            <w:pPr>
              <w:pStyle w:val="a3"/>
              <w:jc w:val="center"/>
            </w:pPr>
            <w:r w:rsidRPr="0062286C">
              <w:t>적정 처리 방법 및 관리 기준</w:t>
            </w:r>
          </w:p>
        </w:tc>
      </w:tr>
      <w:tr w:rsidR="00426BDA" w:rsidRPr="0062286C" w14:paraId="2A247E58" w14:textId="77777777" w:rsidTr="00790408">
        <w:trPr>
          <w:trHeight w:val="2377"/>
        </w:trPr>
        <w:tc>
          <w:tcPr>
            <w:tcW w:w="12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18BEF4" w14:textId="77777777" w:rsidR="00426BDA" w:rsidRDefault="00426BDA" w:rsidP="00790408">
            <w:pPr>
              <w:pStyle w:val="a3"/>
            </w:pPr>
            <w:r w:rsidRPr="0062286C">
              <w:t xml:space="preserve">1. </w:t>
            </w:r>
          </w:p>
          <w:p w14:paraId="0D62719B" w14:textId="77777777" w:rsidR="00426BDA" w:rsidRDefault="00426BDA" w:rsidP="00790408">
            <w:pPr>
              <w:pStyle w:val="a3"/>
            </w:pPr>
            <w:r w:rsidRPr="0062286C">
              <w:t>사업장 일반</w:t>
            </w:r>
          </w:p>
          <w:p w14:paraId="14AD0E6B" w14:textId="77777777" w:rsidR="00426BDA" w:rsidRPr="0062286C" w:rsidRDefault="00426BDA" w:rsidP="00790408">
            <w:pPr>
              <w:pStyle w:val="a3"/>
            </w:pPr>
            <w:r w:rsidRPr="0062286C">
              <w:t>폐기물</w:t>
            </w:r>
          </w:p>
        </w:tc>
        <w:tc>
          <w:tcPr>
            <w:tcW w:w="2261" w:type="dxa"/>
            <w:tcMar>
              <w:top w:w="30" w:type="dxa"/>
              <w:left w:w="170" w:type="dxa"/>
              <w:bottom w:w="30" w:type="dxa"/>
              <w:right w:w="170" w:type="dxa"/>
            </w:tcMar>
            <w:vAlign w:val="center"/>
            <w:hideMark/>
          </w:tcPr>
          <w:p w14:paraId="4E0EE0CF" w14:textId="77777777" w:rsidR="00426BDA" w:rsidRPr="0062286C" w:rsidRDefault="00426BDA" w:rsidP="00790408">
            <w:pPr>
              <w:pStyle w:val="a3"/>
            </w:pPr>
            <w:proofErr w:type="spellStart"/>
            <w:r w:rsidRPr="0062286C">
              <w:t>폐지류</w:t>
            </w:r>
            <w:proofErr w:type="spellEnd"/>
            <w:r w:rsidRPr="0062286C">
              <w:t xml:space="preserve">, </w:t>
            </w:r>
            <w:proofErr w:type="spellStart"/>
            <w:r w:rsidRPr="0062286C">
              <w:t>폐목재</w:t>
            </w:r>
            <w:proofErr w:type="spellEnd"/>
            <w:r w:rsidRPr="0062286C">
              <w:t xml:space="preserve">, </w:t>
            </w:r>
            <w:proofErr w:type="spellStart"/>
            <w:r w:rsidRPr="0062286C">
              <w:t>폐합성수지</w:t>
            </w:r>
            <w:proofErr w:type="spellEnd"/>
            <w:r w:rsidRPr="0062286C">
              <w:t>(플라스틱), 음식물류 폐기물</w:t>
            </w:r>
          </w:p>
        </w:tc>
        <w:tc>
          <w:tcPr>
            <w:tcW w:w="2262" w:type="dxa"/>
            <w:tcMar>
              <w:top w:w="30" w:type="dxa"/>
              <w:left w:w="170" w:type="dxa"/>
              <w:bottom w:w="30" w:type="dxa"/>
              <w:right w:w="170" w:type="dxa"/>
            </w:tcMar>
            <w:vAlign w:val="center"/>
            <w:hideMark/>
          </w:tcPr>
          <w:p w14:paraId="2BD3390C" w14:textId="77777777" w:rsidR="00426BDA" w:rsidRPr="0062286C" w:rsidRDefault="00426BDA" w:rsidP="00790408">
            <w:pPr>
              <w:pStyle w:val="a3"/>
            </w:pPr>
            <w:r w:rsidRPr="0062286C">
              <w:t>사무실, 식당, 포장/출하 공정, 제조 과정 중 발생 부산물</w:t>
            </w:r>
          </w:p>
        </w:tc>
        <w:tc>
          <w:tcPr>
            <w:tcW w:w="0" w:type="auto"/>
            <w:tcMar>
              <w:top w:w="30" w:type="dxa"/>
              <w:left w:w="170" w:type="dxa"/>
              <w:bottom w:w="30" w:type="dxa"/>
              <w:right w:w="170" w:type="dxa"/>
            </w:tcMar>
            <w:vAlign w:val="center"/>
            <w:hideMark/>
          </w:tcPr>
          <w:p w14:paraId="61403EA6" w14:textId="77777777" w:rsidR="00426BDA" w:rsidRDefault="00426BDA" w:rsidP="00790408">
            <w:pPr>
              <w:pStyle w:val="a3"/>
              <w:ind w:leftChars="-8" w:left="127" w:hangingChars="78" w:hanging="142"/>
            </w:pPr>
            <w:r w:rsidRPr="0062286C">
              <w:t xml:space="preserve">- 분리배출: 종류별로 전용 용기에 분리 보관하고, 재활용 가능 여부를 확인. </w:t>
            </w:r>
          </w:p>
          <w:p w14:paraId="78B05678" w14:textId="77777777" w:rsidR="00426BDA" w:rsidRDefault="00426BDA" w:rsidP="00790408">
            <w:pPr>
              <w:pStyle w:val="a3"/>
              <w:ind w:leftChars="-8" w:left="127" w:hangingChars="78" w:hanging="142"/>
            </w:pPr>
            <w:r w:rsidRPr="0062286C">
              <w:t xml:space="preserve">- 보관: 빗물 및 </w:t>
            </w:r>
            <w:proofErr w:type="spellStart"/>
            <w:r w:rsidRPr="0062286C">
              <w:t>침출수가</w:t>
            </w:r>
            <w:proofErr w:type="spellEnd"/>
            <w:r w:rsidRPr="0062286C">
              <w:t xml:space="preserve"> 발생하지 않도록 밀봉 및 지붕 있는 장소에 보관. </w:t>
            </w:r>
          </w:p>
          <w:p w14:paraId="1FF23694" w14:textId="77777777" w:rsidR="00426BDA" w:rsidRPr="0062286C" w:rsidRDefault="00426BDA" w:rsidP="00790408">
            <w:pPr>
              <w:pStyle w:val="a3"/>
              <w:ind w:leftChars="-8" w:left="127" w:hangingChars="78" w:hanging="142"/>
            </w:pPr>
            <w:r w:rsidRPr="0062286C">
              <w:t xml:space="preserve">- 처리: 폐기물 관리법에 따라 </w:t>
            </w:r>
            <w:proofErr w:type="spellStart"/>
            <w:r w:rsidRPr="0062286C">
              <w:t>허가받은</w:t>
            </w:r>
            <w:proofErr w:type="spellEnd"/>
            <w:r w:rsidRPr="0062286C">
              <w:t xml:space="preserve"> 폐기물 처리업체에 위탁 처리. (매각 또는 소각/매립)</w:t>
            </w:r>
          </w:p>
        </w:tc>
      </w:tr>
      <w:tr w:rsidR="00426BDA" w:rsidRPr="0062286C" w14:paraId="7359B03E" w14:textId="77777777" w:rsidTr="00790408">
        <w:trPr>
          <w:trHeight w:val="3192"/>
        </w:trPr>
        <w:tc>
          <w:tcPr>
            <w:tcW w:w="12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0FC0BF" w14:textId="77777777" w:rsidR="00426BDA" w:rsidRDefault="00426BDA" w:rsidP="00790408">
            <w:pPr>
              <w:pStyle w:val="a3"/>
            </w:pPr>
            <w:r w:rsidRPr="0062286C">
              <w:t xml:space="preserve">2. </w:t>
            </w:r>
          </w:p>
          <w:p w14:paraId="586243DD" w14:textId="77777777" w:rsidR="00426BDA" w:rsidRPr="0062286C" w:rsidRDefault="00426BDA" w:rsidP="00790408">
            <w:pPr>
              <w:pStyle w:val="a3"/>
            </w:pPr>
            <w:r w:rsidRPr="0062286C">
              <w:t>지정 폐기물</w:t>
            </w:r>
          </w:p>
        </w:tc>
        <w:tc>
          <w:tcPr>
            <w:tcW w:w="2261" w:type="dxa"/>
            <w:tcMar>
              <w:top w:w="30" w:type="dxa"/>
              <w:left w:w="170" w:type="dxa"/>
              <w:bottom w:w="30" w:type="dxa"/>
              <w:right w:w="170" w:type="dxa"/>
            </w:tcMar>
            <w:vAlign w:val="center"/>
            <w:hideMark/>
          </w:tcPr>
          <w:p w14:paraId="4CD26561" w14:textId="77777777" w:rsidR="00426BDA" w:rsidRPr="0062286C" w:rsidRDefault="00426BDA" w:rsidP="00790408">
            <w:pPr>
              <w:pStyle w:val="a3"/>
            </w:pPr>
            <w:r w:rsidRPr="0062286C">
              <w:t>폐유, 폐산/</w:t>
            </w:r>
            <w:proofErr w:type="spellStart"/>
            <w:r w:rsidRPr="0062286C">
              <w:t>폐알칼리</w:t>
            </w:r>
            <w:proofErr w:type="spellEnd"/>
            <w:r w:rsidRPr="0062286C">
              <w:t>, 폐페인트, 폐유기용제 (</w:t>
            </w:r>
            <w:proofErr w:type="spellStart"/>
            <w:r w:rsidRPr="0062286C">
              <w:t>톨루엔</w:t>
            </w:r>
            <w:proofErr w:type="spellEnd"/>
            <w:r w:rsidRPr="0062286C">
              <w:t xml:space="preserve"> 등), </w:t>
            </w:r>
            <w:proofErr w:type="spellStart"/>
            <w:r w:rsidRPr="0062286C">
              <w:t>폐흡착제</w:t>
            </w:r>
            <w:proofErr w:type="spellEnd"/>
            <w:r w:rsidRPr="0062286C">
              <w:t xml:space="preserve"> (오염된 걸레, 장갑 등)</w:t>
            </w:r>
          </w:p>
        </w:tc>
        <w:tc>
          <w:tcPr>
            <w:tcW w:w="2262" w:type="dxa"/>
            <w:tcMar>
              <w:top w:w="30" w:type="dxa"/>
              <w:left w:w="170" w:type="dxa"/>
              <w:bottom w:w="30" w:type="dxa"/>
              <w:right w:w="170" w:type="dxa"/>
            </w:tcMar>
            <w:vAlign w:val="center"/>
            <w:hideMark/>
          </w:tcPr>
          <w:p w14:paraId="3E8809E3" w14:textId="77777777" w:rsidR="00426BDA" w:rsidRPr="0062286C" w:rsidRDefault="00426BDA" w:rsidP="00790408">
            <w:pPr>
              <w:pStyle w:val="a3"/>
            </w:pPr>
            <w:r w:rsidRPr="0062286C">
              <w:t>설비 유지보수 공정, 도장 공정, 화학 약품 취급 장소, 시험/연구실</w:t>
            </w:r>
          </w:p>
        </w:tc>
        <w:tc>
          <w:tcPr>
            <w:tcW w:w="0" w:type="auto"/>
            <w:tcMar>
              <w:top w:w="30" w:type="dxa"/>
              <w:left w:w="170" w:type="dxa"/>
              <w:bottom w:w="30" w:type="dxa"/>
              <w:right w:w="170" w:type="dxa"/>
            </w:tcMar>
            <w:vAlign w:val="center"/>
            <w:hideMark/>
          </w:tcPr>
          <w:p w14:paraId="03F02688" w14:textId="77777777" w:rsidR="00426BDA" w:rsidRDefault="00426BDA" w:rsidP="00790408">
            <w:pPr>
              <w:pStyle w:val="a3"/>
              <w:ind w:leftChars="-8" w:left="127" w:hangingChars="78" w:hanging="142"/>
            </w:pPr>
            <w:r w:rsidRPr="0062286C">
              <w:t xml:space="preserve">- 분류: 지정 폐기물은 성상별로 분류하여 별도 용기에 보관. </w:t>
            </w:r>
          </w:p>
          <w:p w14:paraId="2F02D373" w14:textId="77777777" w:rsidR="00426BDA" w:rsidRDefault="00426BDA" w:rsidP="00790408">
            <w:pPr>
              <w:pStyle w:val="a3"/>
              <w:ind w:leftChars="-8" w:left="127" w:hangingChars="78" w:hanging="142"/>
            </w:pPr>
            <w:r w:rsidRPr="0062286C">
              <w:t xml:space="preserve">- 표지: 지정 폐기물임을 나타내는 경고 표지 및 보관 기간, 품목명을 명확히 부착. </w:t>
            </w:r>
          </w:p>
          <w:p w14:paraId="1A76A46B" w14:textId="77777777" w:rsidR="00426BDA" w:rsidRDefault="00426BDA" w:rsidP="00790408">
            <w:pPr>
              <w:pStyle w:val="a3"/>
              <w:ind w:leftChars="-8" w:left="127" w:hangingChars="78" w:hanging="142"/>
            </w:pPr>
            <w:r w:rsidRPr="0062286C">
              <w:t xml:space="preserve">- 보관: 전용 보관 시설(잠금장치, 환기 시설, </w:t>
            </w:r>
            <w:proofErr w:type="spellStart"/>
            <w:r w:rsidRPr="0062286C">
              <w:t>침출수</w:t>
            </w:r>
            <w:proofErr w:type="spellEnd"/>
            <w:r w:rsidRPr="0062286C">
              <w:t xml:space="preserve"> 유입 방지 등)에 보관하며, **보관 기간(90일 또는 180일)**을 준수. </w:t>
            </w:r>
          </w:p>
          <w:p w14:paraId="548E54D7" w14:textId="77777777" w:rsidR="00426BDA" w:rsidRPr="0062286C" w:rsidRDefault="00426BDA" w:rsidP="00790408">
            <w:pPr>
              <w:pStyle w:val="a3"/>
              <w:ind w:leftChars="-8" w:left="127" w:hangingChars="78" w:hanging="142"/>
            </w:pPr>
            <w:r w:rsidRPr="0062286C">
              <w:t>- 처리: 올바로(</w:t>
            </w:r>
            <w:proofErr w:type="spellStart"/>
            <w:r w:rsidRPr="0062286C">
              <w:t>Allbaro</w:t>
            </w:r>
            <w:proofErr w:type="spellEnd"/>
            <w:r w:rsidRPr="0062286C">
              <w:t xml:space="preserve">) 시스템에 입력 후 </w:t>
            </w:r>
            <w:proofErr w:type="spellStart"/>
            <w:r w:rsidRPr="0062286C">
              <w:t>허가받은</w:t>
            </w:r>
            <w:proofErr w:type="spellEnd"/>
            <w:r w:rsidRPr="0062286C">
              <w:t xml:space="preserve"> 지정 폐기물 처리업체에 위탁 처리.</w:t>
            </w:r>
          </w:p>
        </w:tc>
      </w:tr>
      <w:tr w:rsidR="00426BDA" w:rsidRPr="0062286C" w14:paraId="703743A1" w14:textId="77777777" w:rsidTr="00790408">
        <w:trPr>
          <w:trHeight w:val="2473"/>
        </w:trPr>
        <w:tc>
          <w:tcPr>
            <w:tcW w:w="12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CB2931" w14:textId="77777777" w:rsidR="00426BDA" w:rsidRDefault="00426BDA" w:rsidP="00790408">
            <w:pPr>
              <w:pStyle w:val="a3"/>
            </w:pPr>
            <w:r w:rsidRPr="0062286C">
              <w:t xml:space="preserve">3. </w:t>
            </w:r>
          </w:p>
          <w:p w14:paraId="56F82194" w14:textId="77777777" w:rsidR="00426BDA" w:rsidRDefault="00426BDA" w:rsidP="00790408">
            <w:pPr>
              <w:pStyle w:val="a3"/>
            </w:pPr>
            <w:r w:rsidRPr="0062286C">
              <w:t xml:space="preserve">재활용 </w:t>
            </w:r>
          </w:p>
          <w:p w14:paraId="082D105F" w14:textId="77777777" w:rsidR="00426BDA" w:rsidRPr="0062286C" w:rsidRDefault="00426BDA" w:rsidP="00790408">
            <w:pPr>
              <w:pStyle w:val="a3"/>
            </w:pPr>
            <w:r w:rsidRPr="0062286C">
              <w:t>폐기물</w:t>
            </w:r>
          </w:p>
        </w:tc>
        <w:tc>
          <w:tcPr>
            <w:tcW w:w="2261" w:type="dxa"/>
            <w:tcMar>
              <w:top w:w="30" w:type="dxa"/>
              <w:left w:w="170" w:type="dxa"/>
              <w:bottom w:w="30" w:type="dxa"/>
              <w:right w:w="170" w:type="dxa"/>
            </w:tcMar>
            <w:vAlign w:val="center"/>
            <w:hideMark/>
          </w:tcPr>
          <w:p w14:paraId="43D9CBAD" w14:textId="77777777" w:rsidR="00426BDA" w:rsidRPr="0062286C" w:rsidRDefault="00426BDA" w:rsidP="00790408">
            <w:pPr>
              <w:pStyle w:val="a3"/>
            </w:pPr>
            <w:r w:rsidRPr="0062286C">
              <w:t>고철, 구리 등 비철금속, PET/PP 등 폐플라스틱 원료, 파지, 폐배터리</w:t>
            </w:r>
          </w:p>
        </w:tc>
        <w:tc>
          <w:tcPr>
            <w:tcW w:w="2262" w:type="dxa"/>
            <w:tcMar>
              <w:top w:w="30" w:type="dxa"/>
              <w:left w:w="170" w:type="dxa"/>
              <w:bottom w:w="30" w:type="dxa"/>
              <w:right w:w="170" w:type="dxa"/>
            </w:tcMar>
            <w:vAlign w:val="center"/>
            <w:hideMark/>
          </w:tcPr>
          <w:p w14:paraId="15678A69" w14:textId="77777777" w:rsidR="00426BDA" w:rsidRPr="0062286C" w:rsidRDefault="00426BDA" w:rsidP="00790408">
            <w:pPr>
              <w:pStyle w:val="a3"/>
            </w:pPr>
            <w:r w:rsidRPr="0062286C">
              <w:t>생산 공정 중 불량품/</w:t>
            </w:r>
            <w:proofErr w:type="spellStart"/>
            <w:r w:rsidRPr="0062286C">
              <w:t>잔재물</w:t>
            </w:r>
            <w:proofErr w:type="spellEnd"/>
            <w:r w:rsidRPr="0062286C">
              <w:t>, 설비 교체/수리 장소</w:t>
            </w:r>
          </w:p>
        </w:tc>
        <w:tc>
          <w:tcPr>
            <w:tcW w:w="0" w:type="auto"/>
            <w:tcMar>
              <w:top w:w="30" w:type="dxa"/>
              <w:left w:w="170" w:type="dxa"/>
              <w:bottom w:w="30" w:type="dxa"/>
              <w:right w:w="170" w:type="dxa"/>
            </w:tcMar>
            <w:vAlign w:val="center"/>
            <w:hideMark/>
          </w:tcPr>
          <w:p w14:paraId="40359A76" w14:textId="77777777" w:rsidR="00426BDA" w:rsidRDefault="00426BDA" w:rsidP="00790408">
            <w:pPr>
              <w:pStyle w:val="a3"/>
              <w:ind w:leftChars="-8" w:left="127" w:hangingChars="78" w:hanging="142"/>
            </w:pPr>
            <w:r w:rsidRPr="0062286C">
              <w:t>- 선별: 이물질이 혼입되지 않도록 최대한 깨끗하게 선별하여 재활용 가치</w:t>
            </w:r>
            <w:r>
              <w:rPr>
                <w:rFonts w:hint="eastAsia"/>
              </w:rPr>
              <w:t xml:space="preserve"> 향상</w:t>
            </w:r>
            <w:r w:rsidRPr="0062286C">
              <w:t xml:space="preserve">. </w:t>
            </w:r>
          </w:p>
          <w:p w14:paraId="6373832C" w14:textId="77777777" w:rsidR="00426BDA" w:rsidRDefault="00426BDA" w:rsidP="00790408">
            <w:pPr>
              <w:pStyle w:val="a3"/>
              <w:ind w:leftChars="-8" w:left="127" w:hangingChars="78" w:hanging="142"/>
            </w:pPr>
            <w:r w:rsidRPr="0062286C">
              <w:t xml:space="preserve">- 보관: 재활용 업체와의 계약에 따라 규격 용기에 보관하고, 폐기물 처리 실적을 관리. </w:t>
            </w:r>
          </w:p>
          <w:p w14:paraId="617C14CF" w14:textId="77777777" w:rsidR="00426BDA" w:rsidRPr="0062286C" w:rsidRDefault="00426BDA" w:rsidP="00790408">
            <w:pPr>
              <w:pStyle w:val="a3"/>
              <w:ind w:leftChars="-8" w:left="127" w:hangingChars="78" w:hanging="142"/>
            </w:pPr>
            <w:r w:rsidRPr="0062286C">
              <w:t>- 처리: 재활용 전문 업체에 위탁하여 자원 순환을 촉진. (수익 발생 가능)</w:t>
            </w:r>
          </w:p>
        </w:tc>
      </w:tr>
    </w:tbl>
    <w:p w14:paraId="132A700D" w14:textId="77777777" w:rsidR="00426BDA" w:rsidRDefault="00426BDA" w:rsidP="00426BDA">
      <w:pPr>
        <w:widowControl/>
        <w:wordWrap/>
        <w:autoSpaceDE/>
        <w:autoSpaceDN/>
      </w:pPr>
    </w:p>
    <w:p w14:paraId="5E19603D" w14:textId="77777777" w:rsidR="00426BDA" w:rsidRDefault="00426BDA" w:rsidP="00426BDA">
      <w:pPr>
        <w:widowControl/>
        <w:wordWrap/>
        <w:autoSpaceDE/>
        <w:autoSpaceDN/>
        <w:spacing w:before="0" w:beforeAutospacing="0" w:after="160" w:afterAutospacing="0" w:line="259" w:lineRule="auto"/>
      </w:pPr>
      <w:r>
        <w:br w:type="page"/>
      </w:r>
    </w:p>
    <w:p w14:paraId="0E8DE2DF" w14:textId="77777777" w:rsidR="00426BDA" w:rsidRDefault="00426BDA" w:rsidP="00426BDA">
      <w:pPr>
        <w:pStyle w:val="10"/>
      </w:pPr>
      <w:r>
        <w:rPr>
          <w:rFonts w:hint="eastAsia"/>
        </w:rPr>
        <w:lastRenderedPageBreak/>
        <w:t xml:space="preserve">[첨부 2] 폐기물의 </w:t>
      </w:r>
      <w:r>
        <w:t>보관 및 배출</w:t>
      </w:r>
      <w:r>
        <w:rPr>
          <w:rFonts w:hint="eastAsia"/>
        </w:rPr>
        <w:t xml:space="preserve"> </w:t>
      </w:r>
      <w:r>
        <w:t>장소</w:t>
      </w:r>
    </w:p>
    <w:p w14:paraId="74454F43" w14:textId="77777777" w:rsidR="00426BDA" w:rsidRPr="0062286C" w:rsidRDefault="00426BDA" w:rsidP="00426BDA">
      <w:pPr>
        <w:rPr>
          <w:color w:val="4472C4" w:themeColor="accent1"/>
        </w:rPr>
      </w:pPr>
      <w:r w:rsidRPr="0062286C">
        <w:rPr>
          <w:rFonts w:hint="eastAsia"/>
          <w:color w:val="4472C4" w:themeColor="accent1"/>
        </w:rPr>
        <w:t xml:space="preserve">(예시) </w:t>
      </w:r>
      <w:r w:rsidRPr="0062286C">
        <w:rPr>
          <w:color w:val="4472C4" w:themeColor="accent1"/>
        </w:rPr>
        <w:t>–</w:t>
      </w:r>
      <w:r w:rsidRPr="0062286C">
        <w:rPr>
          <w:rFonts w:hint="eastAsia"/>
          <w:color w:val="4472C4" w:themeColor="accent1"/>
        </w:rPr>
        <w:t xml:space="preserve"> 문서 제정 시 사업장별 적용</w:t>
      </w:r>
      <w:r>
        <w:rPr>
          <w:rFonts w:hint="eastAsia"/>
          <w:color w:val="4472C4" w:themeColor="accent1"/>
        </w:rPr>
        <w:t xml:space="preserve"> 사항 기입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1704"/>
        <w:gridCol w:w="4253"/>
        <w:gridCol w:w="2511"/>
      </w:tblGrid>
      <w:tr w:rsidR="00426BDA" w:rsidRPr="00CE3014" w14:paraId="78EB20B0" w14:textId="77777777" w:rsidTr="00790408">
        <w:trPr>
          <w:trHeight w:val="363"/>
        </w:trPr>
        <w:tc>
          <w:tcPr>
            <w:tcW w:w="12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FEBDC5" w14:textId="77777777" w:rsidR="00426BDA" w:rsidRPr="00CE3014" w:rsidRDefault="00426BDA" w:rsidP="00790408">
            <w:pPr>
              <w:pStyle w:val="a3"/>
              <w:jc w:val="center"/>
            </w:pPr>
            <w:r w:rsidRPr="00CE3014">
              <w:t>분류</w:t>
            </w:r>
          </w:p>
        </w:tc>
        <w:tc>
          <w:tcPr>
            <w:tcW w:w="1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C2EEEE" w14:textId="77777777" w:rsidR="00426BDA" w:rsidRPr="00CE3014" w:rsidRDefault="00426BDA" w:rsidP="00790408">
            <w:pPr>
              <w:pStyle w:val="a3"/>
              <w:jc w:val="center"/>
            </w:pPr>
            <w:r w:rsidRPr="00CE3014">
              <w:t>구분</w:t>
            </w:r>
          </w:p>
        </w:tc>
        <w:tc>
          <w:tcPr>
            <w:tcW w:w="425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54FB6E" w14:textId="77777777" w:rsidR="00426BDA" w:rsidRPr="00CE3014" w:rsidRDefault="00426BDA" w:rsidP="00790408">
            <w:pPr>
              <w:pStyle w:val="a3"/>
              <w:jc w:val="center"/>
            </w:pPr>
            <w:r w:rsidRPr="00CE3014">
              <w:t>주요 기준 및 시설 관리 사항</w:t>
            </w:r>
          </w:p>
        </w:tc>
        <w:tc>
          <w:tcPr>
            <w:tcW w:w="2511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83E4BB5" w14:textId="77777777" w:rsidR="00426BDA" w:rsidRPr="00CE3014" w:rsidRDefault="00426BDA" w:rsidP="00790408">
            <w:pPr>
              <w:pStyle w:val="a3"/>
              <w:jc w:val="center"/>
            </w:pPr>
            <w:r w:rsidRPr="00CE3014">
              <w:t>관련 법규 및 환경 영향</w:t>
            </w:r>
          </w:p>
        </w:tc>
      </w:tr>
      <w:tr w:rsidR="00426BDA" w:rsidRPr="00CE3014" w14:paraId="6E4A4592" w14:textId="77777777" w:rsidTr="00790408">
        <w:trPr>
          <w:trHeight w:val="315"/>
        </w:trPr>
        <w:tc>
          <w:tcPr>
            <w:tcW w:w="1268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51FA25" w14:textId="77777777" w:rsidR="00426BDA" w:rsidRDefault="00426BDA" w:rsidP="00790408">
            <w:pPr>
              <w:pStyle w:val="a3"/>
            </w:pPr>
            <w:r w:rsidRPr="00CE3014">
              <w:t xml:space="preserve">1. </w:t>
            </w:r>
          </w:p>
          <w:p w14:paraId="36F6412C" w14:textId="77777777" w:rsidR="00426BDA" w:rsidRDefault="00426BDA" w:rsidP="00790408">
            <w:pPr>
              <w:pStyle w:val="a3"/>
            </w:pPr>
            <w:r w:rsidRPr="00CE3014">
              <w:t xml:space="preserve">일반 사항 </w:t>
            </w:r>
          </w:p>
          <w:p w14:paraId="202F05D6" w14:textId="77777777" w:rsidR="00426BDA" w:rsidRPr="00CE3014" w:rsidRDefault="00426BDA" w:rsidP="00790408">
            <w:pPr>
              <w:pStyle w:val="a3"/>
            </w:pPr>
            <w:r w:rsidRPr="00CE3014">
              <w:t>(공통)</w:t>
            </w:r>
          </w:p>
        </w:tc>
        <w:tc>
          <w:tcPr>
            <w:tcW w:w="1704" w:type="dxa"/>
            <w:tcMar>
              <w:top w:w="30" w:type="dxa"/>
              <w:left w:w="170" w:type="dxa"/>
              <w:bottom w:w="30" w:type="dxa"/>
              <w:right w:w="170" w:type="dxa"/>
            </w:tcMar>
            <w:vAlign w:val="center"/>
            <w:hideMark/>
          </w:tcPr>
          <w:p w14:paraId="46FF95D8" w14:textId="77777777" w:rsidR="00426BDA" w:rsidRPr="00CE3014" w:rsidRDefault="00426BDA" w:rsidP="00790408">
            <w:pPr>
              <w:pStyle w:val="a3"/>
            </w:pPr>
            <w:r w:rsidRPr="00CE3014">
              <w:t>위치 선정</w:t>
            </w:r>
          </w:p>
        </w:tc>
        <w:tc>
          <w:tcPr>
            <w:tcW w:w="4253" w:type="dxa"/>
            <w:tcMar>
              <w:top w:w="30" w:type="dxa"/>
              <w:left w:w="170" w:type="dxa"/>
              <w:bottom w:w="30" w:type="dxa"/>
              <w:right w:w="170" w:type="dxa"/>
            </w:tcMar>
            <w:vAlign w:val="center"/>
            <w:hideMark/>
          </w:tcPr>
          <w:p w14:paraId="562454A9" w14:textId="77777777" w:rsidR="00426BDA" w:rsidRDefault="00426BDA" w:rsidP="00790408">
            <w:pPr>
              <w:pStyle w:val="a3"/>
              <w:ind w:leftChars="-8" w:left="127" w:hangingChars="78" w:hanging="142"/>
            </w:pPr>
            <w:r w:rsidRPr="00CE3014">
              <w:t xml:space="preserve">- 폐기물 처리 및 수집 차량의 접근성이 용이한 장소 </w:t>
            </w:r>
            <w:r>
              <w:rPr>
                <w:rFonts w:hint="eastAsia"/>
              </w:rPr>
              <w:t>지정</w:t>
            </w:r>
          </w:p>
          <w:p w14:paraId="4AD0C564" w14:textId="77777777" w:rsidR="00426BDA" w:rsidRPr="00CE3014" w:rsidRDefault="00426BDA" w:rsidP="00790408">
            <w:pPr>
              <w:pStyle w:val="a3"/>
              <w:ind w:leftChars="-8" w:left="127" w:hangingChars="78" w:hanging="142"/>
            </w:pPr>
            <w:r w:rsidRPr="00CE3014">
              <w:t>- 생산 활동 및 환경 오염 민감 지역(배수로, 수계 등)과 격리된 장소</w:t>
            </w:r>
          </w:p>
        </w:tc>
        <w:tc>
          <w:tcPr>
            <w:tcW w:w="2511" w:type="dxa"/>
            <w:tcMar>
              <w:top w:w="30" w:type="dxa"/>
              <w:left w:w="170" w:type="dxa"/>
              <w:bottom w:w="30" w:type="dxa"/>
              <w:right w:w="170" w:type="dxa"/>
            </w:tcMar>
            <w:vAlign w:val="center"/>
            <w:hideMark/>
          </w:tcPr>
          <w:p w14:paraId="463159AE" w14:textId="77777777" w:rsidR="00426BDA" w:rsidRPr="00CE3014" w:rsidRDefault="00426BDA" w:rsidP="00790408">
            <w:pPr>
              <w:pStyle w:val="a3"/>
            </w:pPr>
            <w:r w:rsidRPr="00CE3014">
              <w:t>운반 효율성, 2차 환경 오염(유출) 방지</w:t>
            </w:r>
          </w:p>
        </w:tc>
      </w:tr>
      <w:tr w:rsidR="00426BDA" w:rsidRPr="00CE3014" w14:paraId="12EF2A26" w14:textId="77777777" w:rsidTr="00790408">
        <w:trPr>
          <w:trHeight w:val="315"/>
        </w:trPr>
        <w:tc>
          <w:tcPr>
            <w:tcW w:w="1268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5BD851" w14:textId="77777777" w:rsidR="00426BDA" w:rsidRPr="00CE3014" w:rsidRDefault="00426BDA" w:rsidP="00790408">
            <w:pPr>
              <w:pStyle w:val="a3"/>
            </w:pPr>
          </w:p>
        </w:tc>
        <w:tc>
          <w:tcPr>
            <w:tcW w:w="1704" w:type="dxa"/>
            <w:tcMar>
              <w:top w:w="30" w:type="dxa"/>
              <w:left w:w="170" w:type="dxa"/>
              <w:bottom w:w="30" w:type="dxa"/>
              <w:right w:w="170" w:type="dxa"/>
            </w:tcMar>
            <w:vAlign w:val="center"/>
            <w:hideMark/>
          </w:tcPr>
          <w:p w14:paraId="08867305" w14:textId="77777777" w:rsidR="00426BDA" w:rsidRPr="00CE3014" w:rsidRDefault="00426BDA" w:rsidP="00790408">
            <w:pPr>
              <w:pStyle w:val="a3"/>
            </w:pPr>
            <w:r w:rsidRPr="00CE3014">
              <w:t>바닥 및 주변</w:t>
            </w:r>
          </w:p>
        </w:tc>
        <w:tc>
          <w:tcPr>
            <w:tcW w:w="4253" w:type="dxa"/>
            <w:tcMar>
              <w:top w:w="30" w:type="dxa"/>
              <w:left w:w="170" w:type="dxa"/>
              <w:bottom w:w="30" w:type="dxa"/>
              <w:right w:w="170" w:type="dxa"/>
            </w:tcMar>
            <w:vAlign w:val="center"/>
            <w:hideMark/>
          </w:tcPr>
          <w:p w14:paraId="28F74742" w14:textId="77777777" w:rsidR="00426BDA" w:rsidRDefault="00426BDA" w:rsidP="00790408">
            <w:pPr>
              <w:pStyle w:val="a3"/>
              <w:ind w:leftChars="-8" w:left="127" w:hangingChars="78" w:hanging="142"/>
            </w:pPr>
            <w:r w:rsidRPr="00CE3014">
              <w:t xml:space="preserve">- 바닥은 콘크리트 등으로 포장하여 </w:t>
            </w:r>
            <w:proofErr w:type="spellStart"/>
            <w:r w:rsidRPr="00CE3014">
              <w:t>침출수가</w:t>
            </w:r>
            <w:proofErr w:type="spellEnd"/>
            <w:r w:rsidRPr="00CE3014">
              <w:t xml:space="preserve"> 스며들지 않도록 하고, 경사 및 </w:t>
            </w:r>
            <w:proofErr w:type="spellStart"/>
            <w:r w:rsidRPr="00CE3014">
              <w:t>집수</w:t>
            </w:r>
            <w:proofErr w:type="spellEnd"/>
            <w:r w:rsidRPr="00CE3014">
              <w:t xml:space="preserve"> 시설 설치. </w:t>
            </w:r>
          </w:p>
          <w:p w14:paraId="31756A8C" w14:textId="77777777" w:rsidR="00426BDA" w:rsidRPr="00CE3014" w:rsidRDefault="00426BDA" w:rsidP="00790408">
            <w:pPr>
              <w:pStyle w:val="a3"/>
              <w:ind w:leftChars="-8" w:left="127" w:hangingChars="78" w:hanging="142"/>
            </w:pPr>
            <w:r w:rsidRPr="00CE3014">
              <w:t xml:space="preserve">- 주변에 울타리, </w:t>
            </w:r>
            <w:proofErr w:type="spellStart"/>
            <w:r w:rsidRPr="00CE3014">
              <w:t>차단막</w:t>
            </w:r>
            <w:proofErr w:type="spellEnd"/>
            <w:r w:rsidRPr="00CE3014">
              <w:t xml:space="preserve"> 등을 설치하여 폐기물이 흩날리거나 외부로 유출되는 것을 방지.</w:t>
            </w:r>
          </w:p>
        </w:tc>
        <w:tc>
          <w:tcPr>
            <w:tcW w:w="2511" w:type="dxa"/>
            <w:tcMar>
              <w:top w:w="30" w:type="dxa"/>
              <w:left w:w="170" w:type="dxa"/>
              <w:bottom w:w="30" w:type="dxa"/>
              <w:right w:w="170" w:type="dxa"/>
            </w:tcMar>
            <w:vAlign w:val="center"/>
            <w:hideMark/>
          </w:tcPr>
          <w:p w14:paraId="00853FD9" w14:textId="77777777" w:rsidR="00426BDA" w:rsidRPr="00CE3014" w:rsidRDefault="00426BDA" w:rsidP="00790408">
            <w:pPr>
              <w:pStyle w:val="a3"/>
            </w:pPr>
            <w:proofErr w:type="spellStart"/>
            <w:r w:rsidRPr="00CE3014">
              <w:t>침출수로</w:t>
            </w:r>
            <w:proofErr w:type="spellEnd"/>
            <w:r w:rsidRPr="00CE3014">
              <w:t xml:space="preserve"> 인한 토양/지하수 오염 방지</w:t>
            </w:r>
          </w:p>
        </w:tc>
      </w:tr>
      <w:tr w:rsidR="00426BDA" w:rsidRPr="00CE3014" w14:paraId="4E1E86E1" w14:textId="77777777" w:rsidTr="00790408">
        <w:trPr>
          <w:trHeight w:val="315"/>
        </w:trPr>
        <w:tc>
          <w:tcPr>
            <w:tcW w:w="1268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309DC3" w14:textId="77777777" w:rsidR="00426BDA" w:rsidRPr="00CE3014" w:rsidRDefault="00426BDA" w:rsidP="00790408">
            <w:pPr>
              <w:pStyle w:val="a3"/>
            </w:pPr>
          </w:p>
        </w:tc>
        <w:tc>
          <w:tcPr>
            <w:tcW w:w="1704" w:type="dxa"/>
            <w:tcMar>
              <w:top w:w="30" w:type="dxa"/>
              <w:left w:w="170" w:type="dxa"/>
              <w:bottom w:w="30" w:type="dxa"/>
              <w:right w:w="170" w:type="dxa"/>
            </w:tcMar>
            <w:vAlign w:val="center"/>
            <w:hideMark/>
          </w:tcPr>
          <w:p w14:paraId="702142C0" w14:textId="77777777" w:rsidR="00426BDA" w:rsidRPr="00CE3014" w:rsidRDefault="00426BDA" w:rsidP="00790408">
            <w:pPr>
              <w:pStyle w:val="a3"/>
            </w:pPr>
            <w:r w:rsidRPr="00CE3014">
              <w:t>표지 및 안내</w:t>
            </w:r>
          </w:p>
        </w:tc>
        <w:tc>
          <w:tcPr>
            <w:tcW w:w="4253" w:type="dxa"/>
            <w:tcMar>
              <w:top w:w="30" w:type="dxa"/>
              <w:left w:w="170" w:type="dxa"/>
              <w:bottom w:w="30" w:type="dxa"/>
              <w:right w:w="170" w:type="dxa"/>
            </w:tcMar>
            <w:vAlign w:val="center"/>
            <w:hideMark/>
          </w:tcPr>
          <w:p w14:paraId="470AC08D" w14:textId="77777777" w:rsidR="00426BDA" w:rsidRDefault="00426BDA" w:rsidP="00790408">
            <w:pPr>
              <w:pStyle w:val="a3"/>
              <w:ind w:leftChars="-8" w:left="127" w:hangingChars="78" w:hanging="142"/>
            </w:pPr>
            <w:r w:rsidRPr="00CE3014">
              <w:t xml:space="preserve">- 폐기물 종류별로 분류 명칭을 명확하게 부착. </w:t>
            </w:r>
          </w:p>
          <w:p w14:paraId="0289C45B" w14:textId="77777777" w:rsidR="00426BDA" w:rsidRPr="00CE3014" w:rsidRDefault="00426BDA" w:rsidP="00790408">
            <w:pPr>
              <w:pStyle w:val="a3"/>
              <w:ind w:leftChars="-8" w:left="127" w:hangingChars="78" w:hanging="142"/>
            </w:pPr>
            <w:r w:rsidRPr="00CE3014">
              <w:t>- 「</w:t>
            </w:r>
            <w:proofErr w:type="spellStart"/>
            <w:r w:rsidRPr="00CE3014">
              <w:t>폐기물관리법」에</w:t>
            </w:r>
            <w:proofErr w:type="spellEnd"/>
            <w:r w:rsidRPr="00CE3014">
              <w:t xml:space="preserve"> 따른 보관 표지판(보관 기간, 취급 시 주의사항 등)을 설치.</w:t>
            </w:r>
          </w:p>
        </w:tc>
        <w:tc>
          <w:tcPr>
            <w:tcW w:w="2511" w:type="dxa"/>
            <w:tcMar>
              <w:top w:w="30" w:type="dxa"/>
              <w:left w:w="170" w:type="dxa"/>
              <w:bottom w:w="30" w:type="dxa"/>
              <w:right w:w="170" w:type="dxa"/>
            </w:tcMar>
            <w:vAlign w:val="center"/>
            <w:hideMark/>
          </w:tcPr>
          <w:p w14:paraId="7A3E9672" w14:textId="77777777" w:rsidR="00426BDA" w:rsidRPr="00CE3014" w:rsidRDefault="00426BDA" w:rsidP="00790408">
            <w:pPr>
              <w:pStyle w:val="a3"/>
            </w:pPr>
            <w:r w:rsidRPr="00CE3014">
              <w:t xml:space="preserve">폐기물 </w:t>
            </w:r>
            <w:proofErr w:type="spellStart"/>
            <w:r w:rsidRPr="00CE3014">
              <w:t>오분류</w:t>
            </w:r>
            <w:proofErr w:type="spellEnd"/>
            <w:r w:rsidRPr="00CE3014">
              <w:t xml:space="preserve"> 방지, 법규 준수 (폐기물관리법)</w:t>
            </w:r>
          </w:p>
        </w:tc>
      </w:tr>
      <w:tr w:rsidR="00426BDA" w:rsidRPr="00CE3014" w14:paraId="25E2704C" w14:textId="77777777" w:rsidTr="00790408">
        <w:trPr>
          <w:trHeight w:val="315"/>
        </w:trPr>
        <w:tc>
          <w:tcPr>
            <w:tcW w:w="1268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295310" w14:textId="77777777" w:rsidR="00426BDA" w:rsidRDefault="00426BDA" w:rsidP="00790408">
            <w:pPr>
              <w:pStyle w:val="a3"/>
            </w:pPr>
            <w:r w:rsidRPr="00CE3014">
              <w:t xml:space="preserve">2. </w:t>
            </w:r>
          </w:p>
          <w:p w14:paraId="406440D0" w14:textId="77777777" w:rsidR="00426BDA" w:rsidRDefault="00426BDA" w:rsidP="00790408">
            <w:pPr>
              <w:pStyle w:val="a3"/>
            </w:pPr>
            <w:r w:rsidRPr="00CE3014">
              <w:t>지정 폐기물</w:t>
            </w:r>
          </w:p>
          <w:p w14:paraId="611747A6" w14:textId="77777777" w:rsidR="00426BDA" w:rsidRPr="00CE3014" w:rsidRDefault="00426BDA" w:rsidP="00790408">
            <w:pPr>
              <w:pStyle w:val="a3"/>
            </w:pPr>
            <w:r w:rsidRPr="00CE3014">
              <w:t>보관 장소</w:t>
            </w:r>
          </w:p>
        </w:tc>
        <w:tc>
          <w:tcPr>
            <w:tcW w:w="1704" w:type="dxa"/>
            <w:tcMar>
              <w:top w:w="30" w:type="dxa"/>
              <w:left w:w="170" w:type="dxa"/>
              <w:bottom w:w="30" w:type="dxa"/>
              <w:right w:w="170" w:type="dxa"/>
            </w:tcMar>
            <w:vAlign w:val="center"/>
            <w:hideMark/>
          </w:tcPr>
          <w:p w14:paraId="55248E36" w14:textId="77777777" w:rsidR="00426BDA" w:rsidRPr="00CE3014" w:rsidRDefault="00426BDA" w:rsidP="00790408">
            <w:pPr>
              <w:pStyle w:val="a3"/>
            </w:pPr>
            <w:r w:rsidRPr="00CE3014">
              <w:t>전용 시설</w:t>
            </w:r>
          </w:p>
        </w:tc>
        <w:tc>
          <w:tcPr>
            <w:tcW w:w="4253" w:type="dxa"/>
            <w:tcMar>
              <w:top w:w="30" w:type="dxa"/>
              <w:left w:w="170" w:type="dxa"/>
              <w:bottom w:w="30" w:type="dxa"/>
              <w:right w:w="170" w:type="dxa"/>
            </w:tcMar>
            <w:vAlign w:val="center"/>
            <w:hideMark/>
          </w:tcPr>
          <w:p w14:paraId="76707E76" w14:textId="77777777" w:rsidR="00426BDA" w:rsidRDefault="00426BDA" w:rsidP="00790408">
            <w:pPr>
              <w:pStyle w:val="a3"/>
              <w:ind w:leftChars="-8" w:left="127" w:hangingChars="78" w:hanging="142"/>
            </w:pPr>
            <w:r w:rsidRPr="00CE3014">
              <w:t>- 지정 폐기물 종류별로 구분하여 보관할 수 있는 전용 보관 시설을 확보하고 잠금</w:t>
            </w:r>
            <w:r>
              <w:rPr>
                <w:rFonts w:hint="eastAsia"/>
              </w:rPr>
              <w:t xml:space="preserve"> </w:t>
            </w:r>
            <w:r w:rsidRPr="00CE3014">
              <w:t xml:space="preserve">장치를 설치. </w:t>
            </w:r>
          </w:p>
          <w:p w14:paraId="54B074B2" w14:textId="77777777" w:rsidR="00426BDA" w:rsidRPr="00CE3014" w:rsidRDefault="00426BDA" w:rsidP="00790408">
            <w:pPr>
              <w:pStyle w:val="a3"/>
              <w:ind w:leftChars="-8" w:left="127" w:hangingChars="78" w:hanging="142"/>
            </w:pPr>
            <w:r w:rsidRPr="00CE3014">
              <w:t xml:space="preserve">- 보관 장소는 빗물 등이 유입되지 않도록 지붕이 있어야 </w:t>
            </w:r>
            <w:r>
              <w:rPr>
                <w:rFonts w:hint="eastAsia"/>
              </w:rPr>
              <w:t>함</w:t>
            </w:r>
            <w:r w:rsidRPr="00CE3014">
              <w:t>.</w:t>
            </w:r>
          </w:p>
        </w:tc>
        <w:tc>
          <w:tcPr>
            <w:tcW w:w="2511" w:type="dxa"/>
            <w:tcMar>
              <w:top w:w="30" w:type="dxa"/>
              <w:left w:w="170" w:type="dxa"/>
              <w:bottom w:w="30" w:type="dxa"/>
              <w:right w:w="170" w:type="dxa"/>
            </w:tcMar>
            <w:vAlign w:val="center"/>
            <w:hideMark/>
          </w:tcPr>
          <w:p w14:paraId="1079A603" w14:textId="77777777" w:rsidR="00426BDA" w:rsidRPr="00CE3014" w:rsidRDefault="00426BDA" w:rsidP="00790408">
            <w:pPr>
              <w:pStyle w:val="a3"/>
            </w:pPr>
            <w:r w:rsidRPr="00CE3014">
              <w:t>혼합 보관 금지 규정 준수, 화학 반응 및 화재 위험 방지</w:t>
            </w:r>
          </w:p>
        </w:tc>
      </w:tr>
      <w:tr w:rsidR="00426BDA" w:rsidRPr="00CE3014" w14:paraId="115C719B" w14:textId="77777777" w:rsidTr="00790408">
        <w:trPr>
          <w:trHeight w:val="315"/>
        </w:trPr>
        <w:tc>
          <w:tcPr>
            <w:tcW w:w="1268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FAD7B7" w14:textId="77777777" w:rsidR="00426BDA" w:rsidRPr="00CE3014" w:rsidRDefault="00426BDA" w:rsidP="00790408">
            <w:pPr>
              <w:pStyle w:val="a3"/>
            </w:pPr>
          </w:p>
        </w:tc>
        <w:tc>
          <w:tcPr>
            <w:tcW w:w="1704" w:type="dxa"/>
            <w:tcMar>
              <w:top w:w="30" w:type="dxa"/>
              <w:left w:w="170" w:type="dxa"/>
              <w:bottom w:w="30" w:type="dxa"/>
              <w:right w:w="170" w:type="dxa"/>
            </w:tcMar>
            <w:vAlign w:val="center"/>
            <w:hideMark/>
          </w:tcPr>
          <w:p w14:paraId="04328BF5" w14:textId="77777777" w:rsidR="00426BDA" w:rsidRPr="00CE3014" w:rsidRDefault="00426BDA" w:rsidP="00790408">
            <w:pPr>
              <w:pStyle w:val="a3"/>
            </w:pPr>
            <w:r w:rsidRPr="00CE3014">
              <w:t>안전 설비</w:t>
            </w:r>
          </w:p>
        </w:tc>
        <w:tc>
          <w:tcPr>
            <w:tcW w:w="4253" w:type="dxa"/>
            <w:tcMar>
              <w:top w:w="30" w:type="dxa"/>
              <w:left w:w="170" w:type="dxa"/>
              <w:bottom w:w="30" w:type="dxa"/>
              <w:right w:w="170" w:type="dxa"/>
            </w:tcMar>
            <w:vAlign w:val="center"/>
            <w:hideMark/>
          </w:tcPr>
          <w:p w14:paraId="222FEEE0" w14:textId="77777777" w:rsidR="00426BDA" w:rsidRDefault="00426BDA" w:rsidP="00790408">
            <w:pPr>
              <w:pStyle w:val="a3"/>
              <w:ind w:leftChars="-8" w:left="127" w:hangingChars="78" w:hanging="142"/>
            </w:pPr>
            <w:r w:rsidRPr="00CE3014">
              <w:t>- 소화 설비 및 비상 유출 방지 설비 (</w:t>
            </w:r>
            <w:proofErr w:type="spellStart"/>
            <w:r w:rsidRPr="00CE3014">
              <w:t>흡착재</w:t>
            </w:r>
            <w:proofErr w:type="spellEnd"/>
            <w:r w:rsidRPr="00CE3014">
              <w:t xml:space="preserve">, 방재 키트)를 비치. </w:t>
            </w:r>
          </w:p>
          <w:p w14:paraId="23EBDC0C" w14:textId="77777777" w:rsidR="00426BDA" w:rsidRPr="00CE3014" w:rsidRDefault="00426BDA" w:rsidP="00790408">
            <w:pPr>
              <w:pStyle w:val="a3"/>
              <w:ind w:leftChars="-8" w:left="127" w:hangingChars="78" w:hanging="142"/>
            </w:pPr>
            <w:r w:rsidRPr="00CE3014">
              <w:t>- 휘발성 물질 보관 시, 적절한 환기 시설을 설치.</w:t>
            </w:r>
          </w:p>
        </w:tc>
        <w:tc>
          <w:tcPr>
            <w:tcW w:w="2511" w:type="dxa"/>
            <w:tcMar>
              <w:top w:w="30" w:type="dxa"/>
              <w:left w:w="170" w:type="dxa"/>
              <w:bottom w:w="30" w:type="dxa"/>
              <w:right w:w="170" w:type="dxa"/>
            </w:tcMar>
            <w:vAlign w:val="center"/>
            <w:hideMark/>
          </w:tcPr>
          <w:p w14:paraId="2A657594" w14:textId="77777777" w:rsidR="00426BDA" w:rsidRPr="00CE3014" w:rsidRDefault="00426BDA" w:rsidP="00790408">
            <w:pPr>
              <w:pStyle w:val="a3"/>
            </w:pPr>
            <w:r w:rsidRPr="00CE3014">
              <w:t>화재 및 폭발 위험 예방, 비상 상황 시 환경 유출 최소화</w:t>
            </w:r>
          </w:p>
        </w:tc>
      </w:tr>
      <w:tr w:rsidR="00426BDA" w:rsidRPr="00CE3014" w14:paraId="4612E418" w14:textId="77777777" w:rsidTr="00790408">
        <w:trPr>
          <w:trHeight w:val="315"/>
        </w:trPr>
        <w:tc>
          <w:tcPr>
            <w:tcW w:w="1268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7EFBB0" w14:textId="77777777" w:rsidR="00426BDA" w:rsidRPr="00CE3014" w:rsidRDefault="00426BDA" w:rsidP="00790408">
            <w:pPr>
              <w:pStyle w:val="a3"/>
            </w:pPr>
          </w:p>
        </w:tc>
        <w:tc>
          <w:tcPr>
            <w:tcW w:w="1704" w:type="dxa"/>
            <w:tcMar>
              <w:top w:w="30" w:type="dxa"/>
              <w:left w:w="170" w:type="dxa"/>
              <w:bottom w:w="30" w:type="dxa"/>
              <w:right w:w="170" w:type="dxa"/>
            </w:tcMar>
            <w:vAlign w:val="center"/>
            <w:hideMark/>
          </w:tcPr>
          <w:p w14:paraId="7C8A4123" w14:textId="77777777" w:rsidR="00426BDA" w:rsidRPr="00CE3014" w:rsidRDefault="00426BDA" w:rsidP="00790408">
            <w:pPr>
              <w:pStyle w:val="a3"/>
            </w:pPr>
            <w:r w:rsidRPr="00CE3014">
              <w:t>보관 기간</w:t>
            </w:r>
          </w:p>
        </w:tc>
        <w:tc>
          <w:tcPr>
            <w:tcW w:w="4253" w:type="dxa"/>
            <w:tcMar>
              <w:top w:w="30" w:type="dxa"/>
              <w:left w:w="170" w:type="dxa"/>
              <w:bottom w:w="30" w:type="dxa"/>
              <w:right w:w="170" w:type="dxa"/>
            </w:tcMar>
            <w:vAlign w:val="center"/>
            <w:hideMark/>
          </w:tcPr>
          <w:p w14:paraId="5EF1D060" w14:textId="77777777" w:rsidR="00426BDA" w:rsidRPr="00CE3014" w:rsidRDefault="00426BDA" w:rsidP="00790408">
            <w:pPr>
              <w:pStyle w:val="a3"/>
              <w:ind w:leftChars="-8" w:left="127" w:hangingChars="78" w:hanging="142"/>
            </w:pPr>
            <w:r w:rsidRPr="00CE3014">
              <w:t>- 법정 보관 기간(예: 90일 또는 180일)을 초과하지 않도록 반출 일정을 관리.</w:t>
            </w:r>
          </w:p>
        </w:tc>
        <w:tc>
          <w:tcPr>
            <w:tcW w:w="2511" w:type="dxa"/>
            <w:tcMar>
              <w:top w:w="30" w:type="dxa"/>
              <w:left w:w="170" w:type="dxa"/>
              <w:bottom w:w="30" w:type="dxa"/>
              <w:right w:w="170" w:type="dxa"/>
            </w:tcMar>
            <w:vAlign w:val="center"/>
            <w:hideMark/>
          </w:tcPr>
          <w:p w14:paraId="7DD3EC08" w14:textId="77777777" w:rsidR="00426BDA" w:rsidRPr="00CE3014" w:rsidRDefault="00426BDA" w:rsidP="00790408">
            <w:pPr>
              <w:pStyle w:val="a3"/>
            </w:pPr>
            <w:r w:rsidRPr="00CE3014">
              <w:t>법규 준수, 장기 보관에 따른 안전 문제 예방</w:t>
            </w:r>
          </w:p>
        </w:tc>
      </w:tr>
      <w:tr w:rsidR="00426BDA" w:rsidRPr="00CE3014" w14:paraId="0B03F854" w14:textId="77777777" w:rsidTr="00790408">
        <w:trPr>
          <w:trHeight w:val="315"/>
        </w:trPr>
        <w:tc>
          <w:tcPr>
            <w:tcW w:w="1268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C549DA" w14:textId="77777777" w:rsidR="00426BDA" w:rsidRDefault="00426BDA" w:rsidP="00790408">
            <w:pPr>
              <w:pStyle w:val="a3"/>
            </w:pPr>
            <w:r w:rsidRPr="00CE3014">
              <w:t xml:space="preserve">3. </w:t>
            </w:r>
          </w:p>
          <w:p w14:paraId="74AF27EE" w14:textId="77777777" w:rsidR="00426BDA" w:rsidRDefault="00426BDA" w:rsidP="00790408">
            <w:pPr>
              <w:pStyle w:val="a3"/>
            </w:pPr>
            <w:r w:rsidRPr="00CE3014">
              <w:t>일반 폐기물</w:t>
            </w:r>
          </w:p>
          <w:p w14:paraId="7E9BB956" w14:textId="77777777" w:rsidR="00426BDA" w:rsidRPr="00CE3014" w:rsidRDefault="00426BDA" w:rsidP="00790408">
            <w:pPr>
              <w:pStyle w:val="a3"/>
            </w:pPr>
            <w:r w:rsidRPr="00CE3014">
              <w:t>보관 장소</w:t>
            </w:r>
          </w:p>
        </w:tc>
        <w:tc>
          <w:tcPr>
            <w:tcW w:w="1704" w:type="dxa"/>
            <w:tcMar>
              <w:top w:w="30" w:type="dxa"/>
              <w:left w:w="170" w:type="dxa"/>
              <w:bottom w:w="30" w:type="dxa"/>
              <w:right w:w="170" w:type="dxa"/>
            </w:tcMar>
            <w:vAlign w:val="center"/>
            <w:hideMark/>
          </w:tcPr>
          <w:p w14:paraId="37221D64" w14:textId="77777777" w:rsidR="00426BDA" w:rsidRPr="00CE3014" w:rsidRDefault="00426BDA" w:rsidP="00790408">
            <w:pPr>
              <w:pStyle w:val="a3"/>
            </w:pPr>
            <w:r w:rsidRPr="00CE3014">
              <w:t>보관 용기</w:t>
            </w:r>
          </w:p>
        </w:tc>
        <w:tc>
          <w:tcPr>
            <w:tcW w:w="4253" w:type="dxa"/>
            <w:tcMar>
              <w:top w:w="30" w:type="dxa"/>
              <w:left w:w="170" w:type="dxa"/>
              <w:bottom w:w="30" w:type="dxa"/>
              <w:right w:w="170" w:type="dxa"/>
            </w:tcMar>
            <w:vAlign w:val="center"/>
            <w:hideMark/>
          </w:tcPr>
          <w:p w14:paraId="32CE56A0" w14:textId="77777777" w:rsidR="00426BDA" w:rsidRDefault="00426BDA" w:rsidP="00790408">
            <w:pPr>
              <w:pStyle w:val="a3"/>
              <w:ind w:leftChars="-8" w:left="127" w:hangingChars="78" w:hanging="142"/>
            </w:pPr>
            <w:r w:rsidRPr="00CE3014">
              <w:t xml:space="preserve">- 폐지, 플라스틱 등 재활용품은 이물질 혼입을 최소화하기 위해 규격화된 용기에 담아 보관. </w:t>
            </w:r>
          </w:p>
          <w:p w14:paraId="30DE150A" w14:textId="77777777" w:rsidR="00426BDA" w:rsidRPr="00CE3014" w:rsidRDefault="00426BDA" w:rsidP="00790408">
            <w:pPr>
              <w:pStyle w:val="a3"/>
              <w:ind w:leftChars="-8" w:left="127" w:hangingChars="78" w:hanging="142"/>
            </w:pPr>
            <w:r w:rsidRPr="00CE3014">
              <w:t xml:space="preserve">- 가연성 폐기물은 화재 위험을 고려하여 적정 </w:t>
            </w:r>
            <w:proofErr w:type="spellStart"/>
            <w:r w:rsidRPr="00CE3014">
              <w:t>보관량을</w:t>
            </w:r>
            <w:proofErr w:type="spellEnd"/>
            <w:r w:rsidRPr="00CE3014">
              <w:t xml:space="preserve"> 유지.</w:t>
            </w:r>
          </w:p>
        </w:tc>
        <w:tc>
          <w:tcPr>
            <w:tcW w:w="2511" w:type="dxa"/>
            <w:tcMar>
              <w:top w:w="30" w:type="dxa"/>
              <w:left w:w="170" w:type="dxa"/>
              <w:bottom w:w="30" w:type="dxa"/>
              <w:right w:w="170" w:type="dxa"/>
            </w:tcMar>
            <w:vAlign w:val="center"/>
            <w:hideMark/>
          </w:tcPr>
          <w:p w14:paraId="52D9DD19" w14:textId="77777777" w:rsidR="00426BDA" w:rsidRPr="00CE3014" w:rsidRDefault="00426BDA" w:rsidP="00790408">
            <w:pPr>
              <w:pStyle w:val="a3"/>
            </w:pPr>
            <w:r w:rsidRPr="00CE3014">
              <w:t>재활용 효율 증대, 화재 안전 관리</w:t>
            </w:r>
          </w:p>
        </w:tc>
      </w:tr>
      <w:tr w:rsidR="00426BDA" w:rsidRPr="00CE3014" w14:paraId="73B59183" w14:textId="77777777" w:rsidTr="00790408">
        <w:trPr>
          <w:trHeight w:val="315"/>
        </w:trPr>
        <w:tc>
          <w:tcPr>
            <w:tcW w:w="1268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5A65BD" w14:textId="77777777" w:rsidR="00426BDA" w:rsidRPr="00CE3014" w:rsidRDefault="00426BDA" w:rsidP="00790408">
            <w:pPr>
              <w:pStyle w:val="a3"/>
            </w:pPr>
          </w:p>
        </w:tc>
        <w:tc>
          <w:tcPr>
            <w:tcW w:w="1704" w:type="dxa"/>
            <w:tcMar>
              <w:top w:w="30" w:type="dxa"/>
              <w:left w:w="170" w:type="dxa"/>
              <w:bottom w:w="30" w:type="dxa"/>
              <w:right w:w="170" w:type="dxa"/>
            </w:tcMar>
            <w:vAlign w:val="center"/>
            <w:hideMark/>
          </w:tcPr>
          <w:p w14:paraId="50FDD87A" w14:textId="77777777" w:rsidR="00426BDA" w:rsidRPr="00CE3014" w:rsidRDefault="00426BDA" w:rsidP="00790408">
            <w:pPr>
              <w:pStyle w:val="a3"/>
            </w:pPr>
            <w:r w:rsidRPr="00CE3014">
              <w:t>최종 배출 장소</w:t>
            </w:r>
          </w:p>
        </w:tc>
        <w:tc>
          <w:tcPr>
            <w:tcW w:w="4253" w:type="dxa"/>
            <w:tcMar>
              <w:top w:w="30" w:type="dxa"/>
              <w:left w:w="170" w:type="dxa"/>
              <w:bottom w:w="30" w:type="dxa"/>
              <w:right w:w="170" w:type="dxa"/>
            </w:tcMar>
            <w:vAlign w:val="center"/>
            <w:hideMark/>
          </w:tcPr>
          <w:p w14:paraId="3566B1D6" w14:textId="77777777" w:rsidR="00426BDA" w:rsidRPr="00CE3014" w:rsidRDefault="00426BDA" w:rsidP="00790408">
            <w:pPr>
              <w:pStyle w:val="a3"/>
              <w:ind w:leftChars="-8" w:left="127" w:hangingChars="78" w:hanging="142"/>
            </w:pPr>
            <w:r w:rsidRPr="00CE3014">
              <w:t>- 일반 폐기물 수집 운반 차량의 접근성을 고려하여 지정하며, 폐기물 수거일정을 준수.</w:t>
            </w:r>
          </w:p>
        </w:tc>
        <w:tc>
          <w:tcPr>
            <w:tcW w:w="2511" w:type="dxa"/>
            <w:tcMar>
              <w:top w:w="30" w:type="dxa"/>
              <w:left w:w="170" w:type="dxa"/>
              <w:bottom w:w="30" w:type="dxa"/>
              <w:right w:w="170" w:type="dxa"/>
            </w:tcMar>
            <w:vAlign w:val="center"/>
            <w:hideMark/>
          </w:tcPr>
          <w:p w14:paraId="3FC13FB3" w14:textId="77777777" w:rsidR="00426BDA" w:rsidRPr="00CE3014" w:rsidRDefault="00426BDA" w:rsidP="00790408">
            <w:pPr>
              <w:pStyle w:val="a3"/>
            </w:pPr>
            <w:r w:rsidRPr="00CE3014">
              <w:t>원활한 폐기물 처리, 주변 환경 청결 유지</w:t>
            </w:r>
          </w:p>
        </w:tc>
      </w:tr>
    </w:tbl>
    <w:p w14:paraId="179C467A" w14:textId="77777777" w:rsidR="00426BDA" w:rsidRPr="00CE3014" w:rsidRDefault="00426BDA" w:rsidP="00426BDA">
      <w:pPr>
        <w:widowControl/>
        <w:wordWrap/>
        <w:autoSpaceDE/>
        <w:autoSpaceDN/>
      </w:pPr>
    </w:p>
    <w:p w14:paraId="614881C5" w14:textId="35A75F66" w:rsidR="00426BDA" w:rsidRDefault="00426BDA" w:rsidP="00426BDA">
      <w:pPr>
        <w:widowControl/>
        <w:wordWrap/>
        <w:autoSpaceDE/>
        <w:autoSpaceDN/>
        <w:rPr>
          <w:rFonts w:ascii="나눔스퀘어" w:hAnsi="나눔스퀘어" w:cs="나눔스퀘어"/>
        </w:rPr>
      </w:pPr>
    </w:p>
    <w:p w14:paraId="3870B918" w14:textId="77777777" w:rsidR="00FF7838" w:rsidRPr="00426BDA" w:rsidRDefault="00FF7838" w:rsidP="00FF7838">
      <w:pPr>
        <w:pStyle w:val="1TEXT"/>
        <w:ind w:left="273" w:right="273"/>
      </w:pPr>
    </w:p>
    <w:sectPr w:rsidR="00FF7838" w:rsidRPr="00426BDA" w:rsidSect="00A80ECF">
      <w:headerReference w:type="default" r:id="rId8"/>
      <w:footerReference w:type="default" r:id="rId9"/>
      <w:pgSz w:w="11906" w:h="16838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352BC" w14:textId="77777777" w:rsidR="00876B92" w:rsidRDefault="00876B92" w:rsidP="00503B0A">
      <w:r>
        <w:separator/>
      </w:r>
    </w:p>
  </w:endnote>
  <w:endnote w:type="continuationSeparator" w:id="0">
    <w:p w14:paraId="7BB457BC" w14:textId="77777777" w:rsidR="00876B92" w:rsidRDefault="00876B92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0CEFF" w14:textId="1E4AD905" w:rsidR="008F5E20" w:rsidRPr="00DB1909" w:rsidRDefault="00B8464B" w:rsidP="00DB1909">
    <w:pPr>
      <w:pBdr>
        <w:top w:val="single" w:sz="6" w:space="1" w:color="auto"/>
      </w:pBdr>
      <w:jc w:val="center"/>
      <w:rPr>
        <w:sz w:val="18"/>
        <w:szCs w:val="18"/>
      </w:rPr>
    </w:pPr>
    <w:r w:rsidRPr="00DB1909">
      <w:rPr>
        <w:rFonts w:hint="eastAsia"/>
        <w:sz w:val="18"/>
        <w:szCs w:val="18"/>
      </w:rPr>
      <w:t>{{COMPANY_NAME}}</w:t>
    </w:r>
    <w:r w:rsidR="00DB1909" w:rsidRPr="00DB1909">
      <w:rPr>
        <w:sz w:val="18"/>
        <w:szCs w:val="18"/>
      </w:rPr>
      <w:ptab w:relativeTo="margin" w:alignment="right" w:leader="none"/>
    </w:r>
    <w:r w:rsidR="00DB1909" w:rsidRPr="00DB1909">
      <w:rPr>
        <w:sz w:val="18"/>
        <w:szCs w:val="18"/>
      </w:rPr>
      <w:fldChar w:fldCharType="begin"/>
    </w:r>
    <w:r w:rsidR="00DB1909" w:rsidRPr="00DB1909">
      <w:rPr>
        <w:sz w:val="18"/>
        <w:szCs w:val="18"/>
      </w:rPr>
      <w:instrText>PAGE  \* Arabic  \* MERGEFORMAT</w:instrText>
    </w:r>
    <w:r w:rsidR="00DB1909" w:rsidRPr="00DB1909">
      <w:rPr>
        <w:sz w:val="18"/>
        <w:szCs w:val="18"/>
      </w:rPr>
      <w:fldChar w:fldCharType="separate"/>
    </w:r>
    <w:r w:rsidR="00DB1909" w:rsidRPr="00DB1909">
      <w:rPr>
        <w:sz w:val="18"/>
        <w:szCs w:val="18"/>
        <w:lang w:val="ko-KR"/>
      </w:rPr>
      <w:t>1</w:t>
    </w:r>
    <w:r w:rsidR="00DB1909" w:rsidRPr="00DB1909">
      <w:rPr>
        <w:sz w:val="18"/>
        <w:szCs w:val="18"/>
      </w:rPr>
      <w:fldChar w:fldCharType="end"/>
    </w:r>
    <w:r w:rsidR="00DB1909" w:rsidRPr="00DB1909">
      <w:rPr>
        <w:sz w:val="18"/>
        <w:szCs w:val="18"/>
        <w:lang w:val="ko-KR"/>
      </w:rPr>
      <w:t xml:space="preserve"> / </w:t>
    </w:r>
    <w:r w:rsidR="00DB1909" w:rsidRPr="00DB1909">
      <w:rPr>
        <w:sz w:val="18"/>
        <w:szCs w:val="18"/>
      </w:rPr>
      <w:fldChar w:fldCharType="begin"/>
    </w:r>
    <w:r w:rsidR="00DB1909" w:rsidRPr="00DB1909">
      <w:rPr>
        <w:sz w:val="18"/>
        <w:szCs w:val="18"/>
      </w:rPr>
      <w:instrText>NUMPAGES  \* Arabic  \* MERGEFORMAT</w:instrText>
    </w:r>
    <w:r w:rsidR="00DB1909" w:rsidRPr="00DB1909">
      <w:rPr>
        <w:sz w:val="18"/>
        <w:szCs w:val="18"/>
      </w:rPr>
      <w:fldChar w:fldCharType="separate"/>
    </w:r>
    <w:r w:rsidR="00DB1909" w:rsidRPr="00DB1909">
      <w:rPr>
        <w:sz w:val="18"/>
        <w:szCs w:val="18"/>
        <w:lang w:val="ko-KR"/>
      </w:rPr>
      <w:t>2</w:t>
    </w:r>
    <w:r w:rsidR="00DB1909" w:rsidRPr="00DB1909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68BB1" w14:textId="77777777" w:rsidR="00876B92" w:rsidRDefault="00876B92" w:rsidP="00503B0A">
      <w:r>
        <w:separator/>
      </w:r>
    </w:p>
  </w:footnote>
  <w:footnote w:type="continuationSeparator" w:id="0">
    <w:p w14:paraId="4D3079E5" w14:textId="77777777" w:rsidR="00876B92" w:rsidRDefault="00876B92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E014E" w14:textId="22729E4E" w:rsidR="008F5E20" w:rsidRPr="00A80ECF" w:rsidRDefault="00A80ECF" w:rsidP="00DB1909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A80ECF">
      <w:rPr>
        <w:rFonts w:ascii="나눔스퀘어 Bold" w:eastAsia="나눔스퀘어 Bold" w:hAnsi="나눔스퀘어 Bold"/>
      </w:rPr>
      <w:t>{{DOC_PREFIX}}-EM-201 폐기물 및 자원순환 관리 절차서 (</w:t>
    </w:r>
    <w:proofErr w:type="gramStart"/>
    <w:r w:rsidRPr="00A80ECF">
      <w:rPr>
        <w:rFonts w:ascii="나눔스퀘어 Bold" w:eastAsia="나눔스퀘어 Bold" w:hAnsi="나눔스퀘어 Bold"/>
      </w:rPr>
      <w:t>개정번호 :</w:t>
    </w:r>
    <w:proofErr w:type="gramEnd"/>
    <w:r w:rsidRPr="00A80ECF">
      <w:rPr>
        <w:rFonts w:ascii="나눔스퀘어 Bold" w:eastAsia="나눔스퀘어 Bold" w:hAnsi="나눔스퀘어 Bold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86C"/>
    <w:rsid w:val="00011085"/>
    <w:rsid w:val="000141D6"/>
    <w:rsid w:val="00016FB5"/>
    <w:rsid w:val="00023894"/>
    <w:rsid w:val="00030A4B"/>
    <w:rsid w:val="00034DB7"/>
    <w:rsid w:val="0004069F"/>
    <w:rsid w:val="00054EED"/>
    <w:rsid w:val="00055E1F"/>
    <w:rsid w:val="000571EE"/>
    <w:rsid w:val="000711DB"/>
    <w:rsid w:val="00071531"/>
    <w:rsid w:val="000723D8"/>
    <w:rsid w:val="000737D1"/>
    <w:rsid w:val="0007642D"/>
    <w:rsid w:val="00081219"/>
    <w:rsid w:val="0008353A"/>
    <w:rsid w:val="00083A46"/>
    <w:rsid w:val="000875DA"/>
    <w:rsid w:val="000934A8"/>
    <w:rsid w:val="000950A1"/>
    <w:rsid w:val="000A3F8C"/>
    <w:rsid w:val="000A4217"/>
    <w:rsid w:val="000B21E5"/>
    <w:rsid w:val="000B6F3D"/>
    <w:rsid w:val="000C5B82"/>
    <w:rsid w:val="000C5E33"/>
    <w:rsid w:val="000D38BB"/>
    <w:rsid w:val="000D42D5"/>
    <w:rsid w:val="000D4D0F"/>
    <w:rsid w:val="000E2112"/>
    <w:rsid w:val="000E3693"/>
    <w:rsid w:val="000E4CA6"/>
    <w:rsid w:val="000F0405"/>
    <w:rsid w:val="000F766C"/>
    <w:rsid w:val="00107AD3"/>
    <w:rsid w:val="00115568"/>
    <w:rsid w:val="00115809"/>
    <w:rsid w:val="001300A2"/>
    <w:rsid w:val="00132348"/>
    <w:rsid w:val="00132BE6"/>
    <w:rsid w:val="001346CA"/>
    <w:rsid w:val="00135163"/>
    <w:rsid w:val="00135B48"/>
    <w:rsid w:val="00137B1E"/>
    <w:rsid w:val="00143018"/>
    <w:rsid w:val="00167397"/>
    <w:rsid w:val="0017615D"/>
    <w:rsid w:val="00176C17"/>
    <w:rsid w:val="001811E3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D34A1"/>
    <w:rsid w:val="001D4001"/>
    <w:rsid w:val="001F3508"/>
    <w:rsid w:val="001F63EF"/>
    <w:rsid w:val="001F74B9"/>
    <w:rsid w:val="002000D9"/>
    <w:rsid w:val="00203580"/>
    <w:rsid w:val="00205328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471D"/>
    <w:rsid w:val="0026235E"/>
    <w:rsid w:val="002652CC"/>
    <w:rsid w:val="00266304"/>
    <w:rsid w:val="00267ED1"/>
    <w:rsid w:val="00277D23"/>
    <w:rsid w:val="00282C58"/>
    <w:rsid w:val="00283E7E"/>
    <w:rsid w:val="0028768D"/>
    <w:rsid w:val="00290E65"/>
    <w:rsid w:val="002948A3"/>
    <w:rsid w:val="002A29E4"/>
    <w:rsid w:val="002A2EF3"/>
    <w:rsid w:val="002A46B1"/>
    <w:rsid w:val="002B0AB3"/>
    <w:rsid w:val="002B2401"/>
    <w:rsid w:val="002B3C9F"/>
    <w:rsid w:val="002B6528"/>
    <w:rsid w:val="002B6562"/>
    <w:rsid w:val="002B7F63"/>
    <w:rsid w:val="002D4D3F"/>
    <w:rsid w:val="002E2700"/>
    <w:rsid w:val="002E282A"/>
    <w:rsid w:val="002E6156"/>
    <w:rsid w:val="003024C2"/>
    <w:rsid w:val="00306DBA"/>
    <w:rsid w:val="003129C8"/>
    <w:rsid w:val="00320935"/>
    <w:rsid w:val="00325FA2"/>
    <w:rsid w:val="00327F4A"/>
    <w:rsid w:val="00331F74"/>
    <w:rsid w:val="003343AD"/>
    <w:rsid w:val="00343C2D"/>
    <w:rsid w:val="00355A94"/>
    <w:rsid w:val="003572FA"/>
    <w:rsid w:val="00362127"/>
    <w:rsid w:val="00366742"/>
    <w:rsid w:val="0037144D"/>
    <w:rsid w:val="0037314C"/>
    <w:rsid w:val="00375DF6"/>
    <w:rsid w:val="00381229"/>
    <w:rsid w:val="0038139C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B65FB"/>
    <w:rsid w:val="003C0213"/>
    <w:rsid w:val="003C28EA"/>
    <w:rsid w:val="003C7695"/>
    <w:rsid w:val="003D2C52"/>
    <w:rsid w:val="003E28B3"/>
    <w:rsid w:val="003E69B6"/>
    <w:rsid w:val="003F16C1"/>
    <w:rsid w:val="003F3B99"/>
    <w:rsid w:val="003F709E"/>
    <w:rsid w:val="004030A7"/>
    <w:rsid w:val="00403AA8"/>
    <w:rsid w:val="00414344"/>
    <w:rsid w:val="004161EA"/>
    <w:rsid w:val="00421D20"/>
    <w:rsid w:val="00423440"/>
    <w:rsid w:val="00426BDA"/>
    <w:rsid w:val="00430188"/>
    <w:rsid w:val="0043079C"/>
    <w:rsid w:val="00436795"/>
    <w:rsid w:val="004422D5"/>
    <w:rsid w:val="00446541"/>
    <w:rsid w:val="00447CBB"/>
    <w:rsid w:val="004516C2"/>
    <w:rsid w:val="00460F18"/>
    <w:rsid w:val="00463DED"/>
    <w:rsid w:val="00483B02"/>
    <w:rsid w:val="00486A21"/>
    <w:rsid w:val="00493947"/>
    <w:rsid w:val="004955A7"/>
    <w:rsid w:val="00497852"/>
    <w:rsid w:val="004979B0"/>
    <w:rsid w:val="004B2A62"/>
    <w:rsid w:val="004B7833"/>
    <w:rsid w:val="004D0908"/>
    <w:rsid w:val="004E5370"/>
    <w:rsid w:val="004E5492"/>
    <w:rsid w:val="004E6C46"/>
    <w:rsid w:val="004E7DE5"/>
    <w:rsid w:val="004F141B"/>
    <w:rsid w:val="004F5CF0"/>
    <w:rsid w:val="004F620E"/>
    <w:rsid w:val="00503B0A"/>
    <w:rsid w:val="005115AB"/>
    <w:rsid w:val="00520763"/>
    <w:rsid w:val="00522D88"/>
    <w:rsid w:val="00525A44"/>
    <w:rsid w:val="00534ECE"/>
    <w:rsid w:val="005357FC"/>
    <w:rsid w:val="005361F4"/>
    <w:rsid w:val="00540022"/>
    <w:rsid w:val="0054551A"/>
    <w:rsid w:val="00560E92"/>
    <w:rsid w:val="00563813"/>
    <w:rsid w:val="00567326"/>
    <w:rsid w:val="005674D5"/>
    <w:rsid w:val="005677D2"/>
    <w:rsid w:val="005728F6"/>
    <w:rsid w:val="005739E0"/>
    <w:rsid w:val="0058361F"/>
    <w:rsid w:val="00586504"/>
    <w:rsid w:val="005908C5"/>
    <w:rsid w:val="005A3083"/>
    <w:rsid w:val="005B0992"/>
    <w:rsid w:val="005B1A10"/>
    <w:rsid w:val="005B6134"/>
    <w:rsid w:val="005C27C3"/>
    <w:rsid w:val="005C491A"/>
    <w:rsid w:val="005C5D5D"/>
    <w:rsid w:val="005D4B1A"/>
    <w:rsid w:val="005E2BE6"/>
    <w:rsid w:val="005E50A5"/>
    <w:rsid w:val="005E595F"/>
    <w:rsid w:val="005F20E1"/>
    <w:rsid w:val="005F3845"/>
    <w:rsid w:val="005F4DF8"/>
    <w:rsid w:val="00600F6E"/>
    <w:rsid w:val="00604954"/>
    <w:rsid w:val="006063DF"/>
    <w:rsid w:val="00615206"/>
    <w:rsid w:val="0062286C"/>
    <w:rsid w:val="006245C9"/>
    <w:rsid w:val="00630955"/>
    <w:rsid w:val="006353A8"/>
    <w:rsid w:val="006448C1"/>
    <w:rsid w:val="00654D8C"/>
    <w:rsid w:val="00661BE7"/>
    <w:rsid w:val="00661E5C"/>
    <w:rsid w:val="00663CA5"/>
    <w:rsid w:val="00663E88"/>
    <w:rsid w:val="00664D0E"/>
    <w:rsid w:val="00673980"/>
    <w:rsid w:val="00690A52"/>
    <w:rsid w:val="00693DA5"/>
    <w:rsid w:val="00694401"/>
    <w:rsid w:val="00696957"/>
    <w:rsid w:val="006A1615"/>
    <w:rsid w:val="006A2B2D"/>
    <w:rsid w:val="006B0CD5"/>
    <w:rsid w:val="006B19A3"/>
    <w:rsid w:val="006E23C1"/>
    <w:rsid w:val="006E67B0"/>
    <w:rsid w:val="006F2912"/>
    <w:rsid w:val="00702D6D"/>
    <w:rsid w:val="007040F2"/>
    <w:rsid w:val="00710275"/>
    <w:rsid w:val="007120D2"/>
    <w:rsid w:val="0072073C"/>
    <w:rsid w:val="00721473"/>
    <w:rsid w:val="00731787"/>
    <w:rsid w:val="00745A31"/>
    <w:rsid w:val="00752CCB"/>
    <w:rsid w:val="00754A49"/>
    <w:rsid w:val="00763E7B"/>
    <w:rsid w:val="00766BA1"/>
    <w:rsid w:val="00767338"/>
    <w:rsid w:val="00770843"/>
    <w:rsid w:val="0077111A"/>
    <w:rsid w:val="0077360C"/>
    <w:rsid w:val="00774AB5"/>
    <w:rsid w:val="00783EBA"/>
    <w:rsid w:val="0078594B"/>
    <w:rsid w:val="00793A04"/>
    <w:rsid w:val="007951E5"/>
    <w:rsid w:val="007B7EF5"/>
    <w:rsid w:val="007C5FA8"/>
    <w:rsid w:val="007C603A"/>
    <w:rsid w:val="007C762F"/>
    <w:rsid w:val="007D5844"/>
    <w:rsid w:val="007D60C9"/>
    <w:rsid w:val="007E044C"/>
    <w:rsid w:val="007E081F"/>
    <w:rsid w:val="007E1068"/>
    <w:rsid w:val="007F6D54"/>
    <w:rsid w:val="00803730"/>
    <w:rsid w:val="00804BE4"/>
    <w:rsid w:val="00807839"/>
    <w:rsid w:val="00814487"/>
    <w:rsid w:val="00814B9D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AC4"/>
    <w:rsid w:val="008634E9"/>
    <w:rsid w:val="00863F4F"/>
    <w:rsid w:val="00865ADF"/>
    <w:rsid w:val="00870C79"/>
    <w:rsid w:val="008742F2"/>
    <w:rsid w:val="00876B92"/>
    <w:rsid w:val="00891D3C"/>
    <w:rsid w:val="00895D81"/>
    <w:rsid w:val="008B71D5"/>
    <w:rsid w:val="008C1CBF"/>
    <w:rsid w:val="008C614C"/>
    <w:rsid w:val="008D0B83"/>
    <w:rsid w:val="008D7789"/>
    <w:rsid w:val="008E3E9B"/>
    <w:rsid w:val="008E633F"/>
    <w:rsid w:val="008E79C0"/>
    <w:rsid w:val="008F2935"/>
    <w:rsid w:val="008F5E20"/>
    <w:rsid w:val="008F662F"/>
    <w:rsid w:val="00903FFA"/>
    <w:rsid w:val="00910DF9"/>
    <w:rsid w:val="00911828"/>
    <w:rsid w:val="00916B1B"/>
    <w:rsid w:val="00923D0A"/>
    <w:rsid w:val="009318F1"/>
    <w:rsid w:val="00933AFE"/>
    <w:rsid w:val="00950B08"/>
    <w:rsid w:val="009515DB"/>
    <w:rsid w:val="00953202"/>
    <w:rsid w:val="00963A38"/>
    <w:rsid w:val="00964AED"/>
    <w:rsid w:val="00972BBF"/>
    <w:rsid w:val="0098039E"/>
    <w:rsid w:val="00992AAC"/>
    <w:rsid w:val="009A16BC"/>
    <w:rsid w:val="009A1A96"/>
    <w:rsid w:val="009A6228"/>
    <w:rsid w:val="009A7A47"/>
    <w:rsid w:val="009B0680"/>
    <w:rsid w:val="009C59F5"/>
    <w:rsid w:val="009E5CD1"/>
    <w:rsid w:val="009E771D"/>
    <w:rsid w:val="009F5895"/>
    <w:rsid w:val="009F6F63"/>
    <w:rsid w:val="009F7F77"/>
    <w:rsid w:val="00A05E83"/>
    <w:rsid w:val="00A06526"/>
    <w:rsid w:val="00A1137A"/>
    <w:rsid w:val="00A15617"/>
    <w:rsid w:val="00A16FC1"/>
    <w:rsid w:val="00A3087E"/>
    <w:rsid w:val="00A400F9"/>
    <w:rsid w:val="00A409F2"/>
    <w:rsid w:val="00A548DC"/>
    <w:rsid w:val="00A54A88"/>
    <w:rsid w:val="00A55111"/>
    <w:rsid w:val="00A55BE4"/>
    <w:rsid w:val="00A670B5"/>
    <w:rsid w:val="00A75579"/>
    <w:rsid w:val="00A80ECF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A549C"/>
    <w:rsid w:val="00AA70EC"/>
    <w:rsid w:val="00AB170D"/>
    <w:rsid w:val="00AB551E"/>
    <w:rsid w:val="00AC3B4A"/>
    <w:rsid w:val="00AC7439"/>
    <w:rsid w:val="00AD0E1E"/>
    <w:rsid w:val="00AD6ED0"/>
    <w:rsid w:val="00AE4AB2"/>
    <w:rsid w:val="00AF379F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3511"/>
    <w:rsid w:val="00B33B00"/>
    <w:rsid w:val="00B42F54"/>
    <w:rsid w:val="00B44471"/>
    <w:rsid w:val="00B46DE6"/>
    <w:rsid w:val="00B51161"/>
    <w:rsid w:val="00B7127B"/>
    <w:rsid w:val="00B734C9"/>
    <w:rsid w:val="00B743FC"/>
    <w:rsid w:val="00B75936"/>
    <w:rsid w:val="00B811FC"/>
    <w:rsid w:val="00B818D7"/>
    <w:rsid w:val="00B83CF3"/>
    <w:rsid w:val="00B8464B"/>
    <w:rsid w:val="00B86751"/>
    <w:rsid w:val="00B94910"/>
    <w:rsid w:val="00B95E23"/>
    <w:rsid w:val="00BA7028"/>
    <w:rsid w:val="00BA7994"/>
    <w:rsid w:val="00BB414D"/>
    <w:rsid w:val="00BB69E8"/>
    <w:rsid w:val="00BC4253"/>
    <w:rsid w:val="00BC75E4"/>
    <w:rsid w:val="00BD48E6"/>
    <w:rsid w:val="00BF7DAF"/>
    <w:rsid w:val="00C00B9A"/>
    <w:rsid w:val="00C051D5"/>
    <w:rsid w:val="00C07B60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57AE5"/>
    <w:rsid w:val="00C60E15"/>
    <w:rsid w:val="00C64138"/>
    <w:rsid w:val="00C64365"/>
    <w:rsid w:val="00C64C7C"/>
    <w:rsid w:val="00C74C93"/>
    <w:rsid w:val="00C752CC"/>
    <w:rsid w:val="00C822BD"/>
    <w:rsid w:val="00C850B1"/>
    <w:rsid w:val="00C90562"/>
    <w:rsid w:val="00C90F7C"/>
    <w:rsid w:val="00C95D9F"/>
    <w:rsid w:val="00C95E53"/>
    <w:rsid w:val="00CA1A55"/>
    <w:rsid w:val="00CB3C1A"/>
    <w:rsid w:val="00CB7B5F"/>
    <w:rsid w:val="00CC3618"/>
    <w:rsid w:val="00CD64EB"/>
    <w:rsid w:val="00CD7F3A"/>
    <w:rsid w:val="00CE3014"/>
    <w:rsid w:val="00CE7F76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669E"/>
    <w:rsid w:val="00D30EBA"/>
    <w:rsid w:val="00D33B66"/>
    <w:rsid w:val="00D35A81"/>
    <w:rsid w:val="00D36913"/>
    <w:rsid w:val="00D36E71"/>
    <w:rsid w:val="00D4702B"/>
    <w:rsid w:val="00D50C8F"/>
    <w:rsid w:val="00D53114"/>
    <w:rsid w:val="00D574BB"/>
    <w:rsid w:val="00D60082"/>
    <w:rsid w:val="00D62838"/>
    <w:rsid w:val="00D63FE7"/>
    <w:rsid w:val="00D65B09"/>
    <w:rsid w:val="00D71E94"/>
    <w:rsid w:val="00D73592"/>
    <w:rsid w:val="00D82D56"/>
    <w:rsid w:val="00D8544F"/>
    <w:rsid w:val="00D92984"/>
    <w:rsid w:val="00DB1909"/>
    <w:rsid w:val="00DB1B50"/>
    <w:rsid w:val="00DB2E8A"/>
    <w:rsid w:val="00DB6459"/>
    <w:rsid w:val="00DC427A"/>
    <w:rsid w:val="00DC6879"/>
    <w:rsid w:val="00DD02A3"/>
    <w:rsid w:val="00DD10F9"/>
    <w:rsid w:val="00DD1AE3"/>
    <w:rsid w:val="00DD5066"/>
    <w:rsid w:val="00DD550A"/>
    <w:rsid w:val="00DE28F4"/>
    <w:rsid w:val="00DE2E8D"/>
    <w:rsid w:val="00DF03C6"/>
    <w:rsid w:val="00DF459D"/>
    <w:rsid w:val="00E01DB2"/>
    <w:rsid w:val="00E12BE0"/>
    <w:rsid w:val="00E23C75"/>
    <w:rsid w:val="00E32ED9"/>
    <w:rsid w:val="00E404D3"/>
    <w:rsid w:val="00E41A53"/>
    <w:rsid w:val="00E4269C"/>
    <w:rsid w:val="00E47700"/>
    <w:rsid w:val="00E51E95"/>
    <w:rsid w:val="00E52C2A"/>
    <w:rsid w:val="00E54459"/>
    <w:rsid w:val="00E6075D"/>
    <w:rsid w:val="00E63862"/>
    <w:rsid w:val="00E71949"/>
    <w:rsid w:val="00E72ED4"/>
    <w:rsid w:val="00E75DF6"/>
    <w:rsid w:val="00E87C07"/>
    <w:rsid w:val="00EA3357"/>
    <w:rsid w:val="00EB0818"/>
    <w:rsid w:val="00EB0C7D"/>
    <w:rsid w:val="00EB6693"/>
    <w:rsid w:val="00EC3405"/>
    <w:rsid w:val="00EC453A"/>
    <w:rsid w:val="00EC53D1"/>
    <w:rsid w:val="00EC559C"/>
    <w:rsid w:val="00EC799E"/>
    <w:rsid w:val="00ED1791"/>
    <w:rsid w:val="00EE3448"/>
    <w:rsid w:val="00EE39C3"/>
    <w:rsid w:val="00EF0792"/>
    <w:rsid w:val="00EF4178"/>
    <w:rsid w:val="00EF7565"/>
    <w:rsid w:val="00F0058D"/>
    <w:rsid w:val="00F13FCB"/>
    <w:rsid w:val="00F14A06"/>
    <w:rsid w:val="00F215CE"/>
    <w:rsid w:val="00F2271C"/>
    <w:rsid w:val="00F25029"/>
    <w:rsid w:val="00F30C9F"/>
    <w:rsid w:val="00F33061"/>
    <w:rsid w:val="00F36643"/>
    <w:rsid w:val="00F367D9"/>
    <w:rsid w:val="00F37CC3"/>
    <w:rsid w:val="00F50A92"/>
    <w:rsid w:val="00F578B5"/>
    <w:rsid w:val="00F602D3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83A24"/>
    <w:rsid w:val="00F907BF"/>
    <w:rsid w:val="00FA1939"/>
    <w:rsid w:val="00FA19E9"/>
    <w:rsid w:val="00FB1A40"/>
    <w:rsid w:val="00FB2699"/>
    <w:rsid w:val="00FB302C"/>
    <w:rsid w:val="00FB6493"/>
    <w:rsid w:val="00FB7AE6"/>
    <w:rsid w:val="00FB7E36"/>
    <w:rsid w:val="00FB7F45"/>
    <w:rsid w:val="00FC3D20"/>
    <w:rsid w:val="00FC7826"/>
    <w:rsid w:val="00FD031F"/>
    <w:rsid w:val="00FD06FE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B753F8"/>
  <w15:chartTrackingRefBased/>
  <w15:docId w15:val="{E1D33B34-7E62-4EAA-863C-88597AD53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E33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5B613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5B6134"/>
  </w:style>
  <w:style w:type="paragraph" w:styleId="ab">
    <w:name w:val="footer"/>
    <w:basedOn w:val="a"/>
    <w:link w:val="Char1"/>
    <w:uiPriority w:val="99"/>
    <w:unhideWhenUsed/>
    <w:rsid w:val="005B613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5B61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&#47928;&#49436;\&#49324;&#50857;&#51088;%20&#51648;&#51221;%20Office%20&#49436;&#49885;%20&#54028;&#51068;\&#54872;&#44221;%20&#47928;&#49436;%20&#50577;&#49885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환경 문서 양식</Template>
  <TotalTime>47</TotalTime>
  <Pages>8</Pages>
  <Words>676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21</cp:revision>
  <dcterms:created xsi:type="dcterms:W3CDTF">2025-10-13T06:46:00Z</dcterms:created>
  <dcterms:modified xsi:type="dcterms:W3CDTF">2026-09-30T06:06:00Z</dcterms:modified>
</cp:coreProperties>
</file>