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50F5F" w14:textId="77777777" w:rsidR="00D36E71" w:rsidRPr="00FA50B1" w:rsidRDefault="00D36E71" w:rsidP="0004069F">
      <w:pPr>
        <w:pStyle w:val="1TEXT"/>
        <w:ind w:left="273" w:right="273"/>
      </w:pPr>
    </w:p>
    <w:p w14:paraId="50FB9351" w14:textId="77777777" w:rsidR="00F62B20" w:rsidRDefault="00F62B20" w:rsidP="0004069F">
      <w:pPr>
        <w:pStyle w:val="1TEXT"/>
        <w:ind w:left="273" w:right="273"/>
      </w:pPr>
    </w:p>
    <w:p w14:paraId="5E4F622A" w14:textId="2FB00090" w:rsidR="005728F6" w:rsidRDefault="003934FF" w:rsidP="00362127">
      <w:pPr>
        <w:pStyle w:val="a9"/>
      </w:pPr>
      <w:r>
        <w:rPr>
          <w:rFonts w:hint="eastAsia"/>
        </w:rPr>
        <w:t>안전보건 경영시스템 매뉴얼</w:t>
      </w:r>
    </w:p>
    <w:p w14:paraId="2675D9FF" w14:textId="51682E0C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{{DOC_PREFIX}}-OH-</w:t>
      </w:r>
      <w:proofErr w:type="gramStart"/>
      <w:r>
        <w:rPr>
          <w:rFonts w:hint="eastAsia"/>
        </w:rPr>
        <w:t>001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1238E554" w14:textId="517648BF" w:rsidR="00F62B20" w:rsidRPr="005728F6" w:rsidRDefault="00F62B20" w:rsidP="0004069F">
      <w:pPr>
        <w:pStyle w:val="1TEXT"/>
        <w:ind w:left="273" w:right="273"/>
      </w:pPr>
    </w:p>
    <w:p w14:paraId="2BC28B41" w14:textId="77777777" w:rsidR="00F62B20" w:rsidRPr="00430188" w:rsidRDefault="00F62B20" w:rsidP="0004069F">
      <w:pPr>
        <w:pStyle w:val="1TEXT"/>
        <w:ind w:left="273" w:right="273"/>
      </w:pPr>
    </w:p>
    <w:p w14:paraId="6164F7E1" w14:textId="77777777" w:rsidR="00F62B20" w:rsidRPr="00FA50B1" w:rsidRDefault="00F62B20" w:rsidP="0004069F">
      <w:pPr>
        <w:pStyle w:val="1TEXT"/>
        <w:ind w:left="273" w:right="273"/>
      </w:pPr>
    </w:p>
    <w:p w14:paraId="79866693" w14:textId="77777777" w:rsidR="00F62B20" w:rsidRPr="00192C28" w:rsidRDefault="00F62B20" w:rsidP="0004069F">
      <w:pPr>
        <w:pStyle w:val="1TEXT"/>
        <w:ind w:left="273" w:right="273"/>
      </w:pPr>
    </w:p>
    <w:p w14:paraId="341A0E90" w14:textId="77777777" w:rsidR="00F62B20" w:rsidRPr="00FA50B1" w:rsidRDefault="00F62B20" w:rsidP="0004069F">
      <w:pPr>
        <w:pStyle w:val="1TEXT"/>
        <w:ind w:left="273" w:right="273"/>
      </w:pPr>
    </w:p>
    <w:p w14:paraId="66AD7936" w14:textId="77777777" w:rsidR="00F62B20" w:rsidRPr="00FA50B1" w:rsidRDefault="00F62B20" w:rsidP="0004069F">
      <w:pPr>
        <w:pStyle w:val="1TEXT"/>
        <w:ind w:left="273" w:right="273"/>
      </w:pPr>
    </w:p>
    <w:p w14:paraId="280FF0B9" w14:textId="41D1B4C8" w:rsidR="00F62B20" w:rsidRPr="00FA50B1" w:rsidRDefault="00A3703D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EB3485" wp14:editId="25113DFD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21174891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9140" name="그림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2B676" w14:textId="77777777" w:rsidR="00F62B20" w:rsidRPr="00FA50B1" w:rsidRDefault="00F62B20" w:rsidP="0004069F">
      <w:pPr>
        <w:pStyle w:val="1TEXT"/>
        <w:ind w:left="273" w:right="273"/>
      </w:pPr>
    </w:p>
    <w:p w14:paraId="456E8AC2" w14:textId="77777777" w:rsidR="00F62B20" w:rsidRPr="00FA50B1" w:rsidRDefault="00F62B20" w:rsidP="0004069F">
      <w:pPr>
        <w:pStyle w:val="1TEXT"/>
        <w:ind w:left="273" w:right="273"/>
      </w:pPr>
    </w:p>
    <w:p w14:paraId="3CCE0FAA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2B1EC0F0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83BC8C5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892098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5836ED5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E3FBA7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DE1664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4EDC8AA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55DC81AA" w14:textId="20C74D56" w:rsidR="00F62B20" w:rsidRPr="00841C3D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076745B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FEACAC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0D724F2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5540FC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1380258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108DD5C3" w14:textId="0278E318" w:rsidR="00EE5047" w:rsidRPr="00EE5047" w:rsidRDefault="00EE5047" w:rsidP="00D35912">
      <w:pPr>
        <w:pStyle w:val="Chapte"/>
      </w:pPr>
      <w:bookmarkStart w:id="0" w:name="_Toc240991693"/>
      <w:r w:rsidRPr="00EE5047">
        <w:rPr>
          <w:rFonts w:hint="eastAsia"/>
        </w:rPr>
        <w:lastRenderedPageBreak/>
        <w:t>1장.</w:t>
      </w:r>
      <w:r w:rsidR="00877C05">
        <w:tab/>
      </w:r>
      <w:r w:rsidRPr="00EE5047">
        <w:rPr>
          <w:rFonts w:hint="eastAsia"/>
        </w:rPr>
        <w:t>일반사항</w:t>
      </w:r>
      <w:bookmarkEnd w:id="0"/>
    </w:p>
    <w:p w14:paraId="31827312" w14:textId="77777777" w:rsidR="00EE5047" w:rsidRDefault="00EE5047" w:rsidP="00EE5047">
      <w:pPr>
        <w:pStyle w:val="12"/>
        <w:ind w:left="910" w:right="364" w:hanging="273"/>
      </w:pPr>
    </w:p>
    <w:p w14:paraId="6BF9CF45" w14:textId="0168EE16" w:rsidR="00EE5047" w:rsidRDefault="00EE5047" w:rsidP="00EE5047">
      <w:pPr>
        <w:pStyle w:val="10"/>
      </w:pPr>
      <w:r>
        <w:rPr>
          <w:rFonts w:hint="eastAsia"/>
        </w:rPr>
        <w:t>1.1 목차</w:t>
      </w:r>
    </w:p>
    <w:p w14:paraId="56E64B14" w14:textId="49F6A627" w:rsidR="00027CEB" w:rsidRPr="00140C3D" w:rsidRDefault="00033A28" w:rsidP="00140C3D">
      <w:pPr>
        <w:pStyle w:val="14"/>
        <w:tabs>
          <w:tab w:val="clear" w:pos="1760"/>
          <w:tab w:val="clear" w:pos="9214"/>
          <w:tab w:val="left" w:pos="993"/>
          <w:tab w:val="right" w:leader="dot" w:pos="9742"/>
        </w:tabs>
        <w:spacing w:before="0" w:beforeAutospacing="0" w:after="160" w:afterAutospacing="0" w:line="259" w:lineRule="auto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TOC \h \z \t "Chapte,1" </w:instrText>
      </w:r>
      <w:r>
        <w:rPr>
          <w:noProof/>
        </w:rPr>
        <w:fldChar w:fldCharType="separate"/>
      </w:r>
      <w:hyperlink w:anchor="_Toc240991693" w:history="1">
        <w:r w:rsidR="00027CEB" w:rsidRPr="00140C3D">
          <w:t>1장.</w:t>
        </w:r>
        <w:r w:rsidR="00027CEB" w:rsidRPr="00140C3D">
          <w:rPr>
            <w:noProof/>
          </w:rPr>
          <w:tab/>
        </w:r>
        <w:r w:rsidR="00027CEB" w:rsidRPr="00140C3D">
          <w:t>일반사항</w:t>
        </w:r>
        <w:r w:rsidR="00027CEB">
          <w:rPr>
            <w:noProof/>
            <w:webHidden/>
          </w:rPr>
          <w:tab/>
        </w:r>
        <w:r w:rsidR="00027CEB">
          <w:rPr>
            <w:noProof/>
            <w:webHidden/>
          </w:rPr>
          <w:fldChar w:fldCharType="begin"/>
        </w:r>
        <w:r w:rsidR="00027CEB">
          <w:rPr>
            <w:noProof/>
            <w:webHidden/>
          </w:rPr>
          <w:instrText xml:space="preserve"> PAGEREF _Toc240991693 \h </w:instrText>
        </w:r>
        <w:r w:rsidR="00027CEB">
          <w:rPr>
            <w:noProof/>
            <w:webHidden/>
          </w:rPr>
        </w:r>
        <w:r w:rsidR="00027CEB">
          <w:rPr>
            <w:noProof/>
            <w:webHidden/>
          </w:rPr>
          <w:fldChar w:fldCharType="separate"/>
        </w:r>
        <w:r w:rsidR="00027CEB">
          <w:rPr>
            <w:noProof/>
            <w:webHidden/>
          </w:rPr>
          <w:t>2</w:t>
        </w:r>
        <w:r w:rsidR="00027CEB">
          <w:rPr>
            <w:noProof/>
            <w:webHidden/>
          </w:rPr>
          <w:fldChar w:fldCharType="end"/>
        </w:r>
      </w:hyperlink>
    </w:p>
    <w:p w14:paraId="5BDB1F39" w14:textId="3A18B9D1" w:rsidR="00027CEB" w:rsidRPr="00140C3D" w:rsidRDefault="00027CEB" w:rsidP="00140C3D">
      <w:pPr>
        <w:pStyle w:val="14"/>
        <w:tabs>
          <w:tab w:val="clear" w:pos="1760"/>
          <w:tab w:val="clear" w:pos="9214"/>
          <w:tab w:val="left" w:pos="993"/>
          <w:tab w:val="right" w:leader="dot" w:pos="9742"/>
        </w:tabs>
        <w:spacing w:before="0" w:beforeAutospacing="0" w:after="160" w:afterAutospacing="0" w:line="259" w:lineRule="auto"/>
        <w:rPr>
          <w:noProof/>
        </w:rPr>
      </w:pPr>
      <w:hyperlink w:anchor="_Toc240991694" w:history="1">
        <w:r w:rsidRPr="00140C3D">
          <w:t>2장.</w:t>
        </w:r>
        <w:r w:rsidRPr="00140C3D">
          <w:rPr>
            <w:noProof/>
          </w:rPr>
          <w:tab/>
        </w:r>
        <w:r w:rsidRPr="00140C3D">
          <w:t>안전보건방침과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_Toc240991694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49A933" w14:textId="6C3760A6" w:rsidR="00027CEB" w:rsidRPr="00140C3D" w:rsidRDefault="00027CEB" w:rsidP="00140C3D">
      <w:pPr>
        <w:pStyle w:val="14"/>
        <w:tabs>
          <w:tab w:val="clear" w:pos="1760"/>
          <w:tab w:val="clear" w:pos="9214"/>
          <w:tab w:val="left" w:pos="993"/>
          <w:tab w:val="right" w:leader="dot" w:pos="9742"/>
        </w:tabs>
        <w:spacing w:before="0" w:beforeAutospacing="0" w:after="160" w:afterAutospacing="0" w:line="259" w:lineRule="auto"/>
        <w:rPr>
          <w:noProof/>
        </w:rPr>
      </w:pPr>
      <w:hyperlink w:anchor="_Toc240991695" w:history="1">
        <w:r w:rsidRPr="00140C3D">
          <w:t>3장.</w:t>
        </w:r>
        <w:r w:rsidRPr="00140C3D">
          <w:rPr>
            <w:noProof/>
          </w:rPr>
          <w:tab/>
        </w:r>
        <w:r w:rsidRPr="00140C3D">
          <w:t>안전보건 경영시스템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_Toc240991695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ECB4B0" w14:textId="110706C5" w:rsidR="00027CEB" w:rsidRPr="00140C3D" w:rsidRDefault="00027CEB" w:rsidP="00140C3D">
      <w:pPr>
        <w:pStyle w:val="14"/>
        <w:tabs>
          <w:tab w:val="clear" w:pos="1760"/>
          <w:tab w:val="clear" w:pos="9214"/>
          <w:tab w:val="left" w:pos="993"/>
          <w:tab w:val="right" w:leader="dot" w:pos="9742"/>
        </w:tabs>
        <w:spacing w:before="0" w:beforeAutospacing="0" w:after="160" w:afterAutospacing="0" w:line="259" w:lineRule="auto"/>
        <w:rPr>
          <w:noProof/>
        </w:rPr>
      </w:pPr>
      <w:hyperlink w:anchor="_Toc240991696" w:history="1">
        <w:r w:rsidRPr="00140C3D">
          <w:t>4장.</w:t>
        </w:r>
        <w:r w:rsidRPr="00140C3D">
          <w:rPr>
            <w:noProof/>
          </w:rPr>
          <w:tab/>
        </w:r>
        <w:r w:rsidRPr="00140C3D">
          <w:t>조직 상황 (Context of the Organization)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_Toc240991696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DC8F65" w14:textId="45E101C3" w:rsidR="00027CEB" w:rsidRPr="00140C3D" w:rsidRDefault="00027CEB" w:rsidP="00140C3D">
      <w:pPr>
        <w:pStyle w:val="14"/>
        <w:tabs>
          <w:tab w:val="clear" w:pos="1760"/>
          <w:tab w:val="clear" w:pos="9214"/>
          <w:tab w:val="left" w:pos="993"/>
          <w:tab w:val="right" w:leader="dot" w:pos="9742"/>
        </w:tabs>
        <w:spacing w:before="0" w:beforeAutospacing="0" w:after="160" w:afterAutospacing="0" w:line="259" w:lineRule="auto"/>
        <w:rPr>
          <w:noProof/>
        </w:rPr>
      </w:pPr>
      <w:hyperlink w:anchor="_Toc240991697" w:history="1">
        <w:r w:rsidRPr="00140C3D">
          <w:t>5장.</w:t>
        </w:r>
        <w:r w:rsidRPr="00140C3D">
          <w:rPr>
            <w:noProof/>
          </w:rPr>
          <w:tab/>
        </w:r>
        <w:r w:rsidRPr="00140C3D">
          <w:t>리더십과 근로자의 참여 (Leadership &amp; Worker Participation)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_Toc240991697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75D42E" w14:textId="73DE083B" w:rsidR="00027CEB" w:rsidRPr="00140C3D" w:rsidRDefault="00027CEB" w:rsidP="00140C3D">
      <w:pPr>
        <w:pStyle w:val="14"/>
        <w:tabs>
          <w:tab w:val="clear" w:pos="1760"/>
          <w:tab w:val="clear" w:pos="9214"/>
          <w:tab w:val="left" w:pos="993"/>
          <w:tab w:val="right" w:leader="dot" w:pos="9742"/>
        </w:tabs>
        <w:spacing w:before="0" w:beforeAutospacing="0" w:after="160" w:afterAutospacing="0" w:line="259" w:lineRule="auto"/>
        <w:rPr>
          <w:noProof/>
        </w:rPr>
      </w:pPr>
      <w:hyperlink w:anchor="_Toc240991698" w:history="1">
        <w:r w:rsidRPr="00140C3D">
          <w:t>6장.</w:t>
        </w:r>
        <w:r w:rsidRPr="00140C3D">
          <w:rPr>
            <w:noProof/>
          </w:rPr>
          <w:tab/>
        </w:r>
        <w:r w:rsidRPr="00140C3D">
          <w:t>기획 (Planning)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_Toc240991698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59D548" w14:textId="0D2C42B0" w:rsidR="00027CEB" w:rsidRPr="00140C3D" w:rsidRDefault="00027CEB" w:rsidP="00140C3D">
      <w:pPr>
        <w:pStyle w:val="14"/>
        <w:tabs>
          <w:tab w:val="clear" w:pos="1760"/>
          <w:tab w:val="clear" w:pos="9214"/>
          <w:tab w:val="left" w:pos="993"/>
          <w:tab w:val="right" w:leader="dot" w:pos="9742"/>
        </w:tabs>
        <w:spacing w:before="0" w:beforeAutospacing="0" w:after="160" w:afterAutospacing="0" w:line="259" w:lineRule="auto"/>
        <w:rPr>
          <w:noProof/>
        </w:rPr>
      </w:pPr>
      <w:hyperlink w:anchor="_Toc240991699" w:history="1">
        <w:r w:rsidRPr="00140C3D">
          <w:t>7장.</w:t>
        </w:r>
        <w:r w:rsidRPr="00140C3D">
          <w:rPr>
            <w:noProof/>
          </w:rPr>
          <w:tab/>
        </w:r>
        <w:r w:rsidRPr="00140C3D">
          <w:t>지원 (Support)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_Toc240991699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580C91" w14:textId="06F6948E" w:rsidR="00027CEB" w:rsidRPr="00140C3D" w:rsidRDefault="00027CEB" w:rsidP="00140C3D">
      <w:pPr>
        <w:pStyle w:val="14"/>
        <w:tabs>
          <w:tab w:val="clear" w:pos="1760"/>
          <w:tab w:val="clear" w:pos="9214"/>
          <w:tab w:val="left" w:pos="993"/>
          <w:tab w:val="right" w:leader="dot" w:pos="9742"/>
        </w:tabs>
        <w:spacing w:before="0" w:beforeAutospacing="0" w:after="160" w:afterAutospacing="0" w:line="259" w:lineRule="auto"/>
        <w:rPr>
          <w:noProof/>
        </w:rPr>
      </w:pPr>
      <w:hyperlink w:anchor="_Toc240991700" w:history="1">
        <w:r w:rsidRPr="00140C3D">
          <w:t>8장.</w:t>
        </w:r>
        <w:r w:rsidRPr="00140C3D">
          <w:rPr>
            <w:noProof/>
          </w:rPr>
          <w:tab/>
        </w:r>
        <w:r w:rsidRPr="00140C3D">
          <w:t>운용 (Operation)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_Toc240991700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E6CF3F" w14:textId="712E52FB" w:rsidR="00027CEB" w:rsidRPr="00140C3D" w:rsidRDefault="00027CEB" w:rsidP="00140C3D">
      <w:pPr>
        <w:pStyle w:val="14"/>
        <w:tabs>
          <w:tab w:val="clear" w:pos="1760"/>
          <w:tab w:val="clear" w:pos="9214"/>
          <w:tab w:val="left" w:pos="993"/>
          <w:tab w:val="right" w:leader="dot" w:pos="9742"/>
        </w:tabs>
        <w:spacing w:before="0" w:beforeAutospacing="0" w:after="160" w:afterAutospacing="0" w:line="259" w:lineRule="auto"/>
        <w:rPr>
          <w:noProof/>
        </w:rPr>
      </w:pPr>
      <w:hyperlink w:anchor="_Toc240991701" w:history="1">
        <w:r w:rsidRPr="00140C3D">
          <w:t>9장.</w:t>
        </w:r>
        <w:r w:rsidRPr="00140C3D">
          <w:rPr>
            <w:noProof/>
          </w:rPr>
          <w:tab/>
        </w:r>
        <w:r w:rsidRPr="00140C3D">
          <w:t>성과 평가 (Performance Evaluation)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_Toc240991701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A9830C" w14:textId="3C50A2C0" w:rsidR="00027CEB" w:rsidRPr="00140C3D" w:rsidRDefault="00027CEB" w:rsidP="00140C3D">
      <w:pPr>
        <w:pStyle w:val="14"/>
        <w:tabs>
          <w:tab w:val="clear" w:pos="1760"/>
          <w:tab w:val="clear" w:pos="9214"/>
          <w:tab w:val="left" w:pos="993"/>
          <w:tab w:val="right" w:leader="dot" w:pos="9742"/>
        </w:tabs>
        <w:spacing w:before="0" w:beforeAutospacing="0" w:after="160" w:afterAutospacing="0" w:line="259" w:lineRule="auto"/>
        <w:rPr>
          <w:noProof/>
        </w:rPr>
      </w:pPr>
      <w:hyperlink w:anchor="_Toc240991702" w:history="1">
        <w:r w:rsidRPr="00140C3D">
          <w:t>10장.</w:t>
        </w:r>
        <w:r w:rsidRPr="00140C3D">
          <w:rPr>
            <w:noProof/>
          </w:rPr>
          <w:tab/>
        </w:r>
        <w:r w:rsidRPr="00140C3D">
          <w:t>개선 (Improvement)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_Toc240991702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48AFE0" w14:textId="5A15310F" w:rsidR="00033A28" w:rsidRDefault="00033A28" w:rsidP="00140C3D">
      <w:pPr>
        <w:pStyle w:val="14"/>
        <w:tabs>
          <w:tab w:val="clear" w:pos="1760"/>
          <w:tab w:val="clear" w:pos="9214"/>
          <w:tab w:val="left" w:pos="993"/>
          <w:tab w:val="right" w:leader="dot" w:pos="9742"/>
        </w:tabs>
        <w:spacing w:before="0" w:beforeAutospacing="0" w:after="160" w:afterAutospacing="0" w:line="259" w:lineRule="auto"/>
      </w:pPr>
      <w:r>
        <w:rPr>
          <w:noProof/>
        </w:rPr>
        <w:fldChar w:fldCharType="end"/>
      </w:r>
    </w:p>
    <w:p w14:paraId="1CACD317" w14:textId="77777777" w:rsidR="007C2237" w:rsidRDefault="007C2237" w:rsidP="00D20EF1">
      <w:pPr>
        <w:pStyle w:val="12"/>
        <w:tabs>
          <w:tab w:val="right" w:leader="dot" w:pos="9356"/>
        </w:tabs>
        <w:ind w:leftChars="234" w:left="699" w:right="364" w:hanging="273"/>
      </w:pPr>
    </w:p>
    <w:p w14:paraId="2FA170EE" w14:textId="77777777" w:rsidR="00EE5047" w:rsidRDefault="00EE5047" w:rsidP="00EE5047">
      <w:pPr>
        <w:pStyle w:val="10"/>
      </w:pPr>
      <w:r w:rsidRPr="009F1860">
        <w:rPr>
          <w:rFonts w:hint="eastAsia"/>
        </w:rPr>
        <w:t>2 개정이력</w:t>
      </w:r>
    </w:p>
    <w:tbl>
      <w:tblPr>
        <w:tblStyle w:val="a6"/>
        <w:tblW w:w="9366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1134"/>
        <w:gridCol w:w="1701"/>
        <w:gridCol w:w="6531"/>
      </w:tblGrid>
      <w:tr w:rsidR="007C2237" w:rsidRPr="00112B8D" w14:paraId="70783706" w14:textId="77777777" w:rsidTr="002F7416">
        <w:trPr>
          <w:trHeight w:val="340"/>
        </w:trPr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AB2823C" w14:textId="77777777" w:rsidR="007C2237" w:rsidRPr="00112B8D" w:rsidRDefault="007C2237" w:rsidP="002F7416">
            <w:pPr>
              <w:pStyle w:val="a4"/>
              <w:jc w:val="center"/>
            </w:pPr>
            <w:r w:rsidRPr="00112B8D">
              <w:rPr>
                <w:rFonts w:hint="eastAsia"/>
              </w:rPr>
              <w:t>개정번호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D3B1442" w14:textId="77777777" w:rsidR="007C2237" w:rsidRPr="00112B8D" w:rsidRDefault="007C2237" w:rsidP="002F7416">
            <w:pPr>
              <w:pStyle w:val="a4"/>
              <w:jc w:val="left"/>
            </w:pPr>
            <w:r w:rsidRPr="00112B8D">
              <w:rPr>
                <w:rFonts w:hint="eastAsia"/>
              </w:rPr>
              <w:t>개정일자</w:t>
            </w:r>
          </w:p>
        </w:tc>
        <w:tc>
          <w:tcPr>
            <w:tcW w:w="653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E85075D" w14:textId="77777777" w:rsidR="007C2237" w:rsidRPr="00112B8D" w:rsidRDefault="007C2237" w:rsidP="002F7416">
            <w:pPr>
              <w:pStyle w:val="a4"/>
              <w:jc w:val="left"/>
            </w:pPr>
            <w:r w:rsidRPr="00112B8D">
              <w:rPr>
                <w:rFonts w:hint="eastAsia"/>
              </w:rPr>
              <w:t>개정사유 및 내용</w:t>
            </w:r>
          </w:p>
        </w:tc>
      </w:tr>
      <w:tr w:rsidR="007C2237" w:rsidRPr="00112B8D" w14:paraId="74B7E075" w14:textId="77777777" w:rsidTr="002F7416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4EE3E2E1" w14:textId="77777777" w:rsidR="007C2237" w:rsidRPr="00112B8D" w:rsidRDefault="007C2237" w:rsidP="002F7416">
            <w:pPr>
              <w:pStyle w:val="a4"/>
              <w:jc w:val="center"/>
            </w:pPr>
            <w:r w:rsidRPr="00112B8D">
              <w:rPr>
                <w:rFonts w:hint="eastAsia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1783BBC4" w14:textId="77777777" w:rsidR="007C2237" w:rsidRPr="00112B8D" w:rsidRDefault="007C2237" w:rsidP="002F7416">
            <w:pPr>
              <w:pStyle w:val="a4"/>
              <w:jc w:val="left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653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33C70281" w14:textId="56989BDD" w:rsidR="007C2237" w:rsidRPr="00112B8D" w:rsidRDefault="007C2237" w:rsidP="002F7416">
            <w:pPr>
              <w:pStyle w:val="a4"/>
              <w:jc w:val="left"/>
            </w:pPr>
            <w:r w:rsidRPr="007C2237">
              <w:t>ISO 45001:2018 안전보건 경영시스템 수립 시행</w:t>
            </w:r>
          </w:p>
        </w:tc>
      </w:tr>
      <w:tr w:rsidR="007C2237" w:rsidRPr="00112B8D" w14:paraId="607D2B10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D2AE14A" w14:textId="77777777" w:rsidR="007C2237" w:rsidRPr="00112B8D" w:rsidRDefault="007C2237" w:rsidP="002F7416">
            <w:pPr>
              <w:pStyle w:val="a4"/>
              <w:jc w:val="center"/>
            </w:pPr>
            <w:r w:rsidRPr="00112B8D">
              <w:rPr>
                <w:rFonts w:hint="eastAsia"/>
              </w:rPr>
              <w:t>1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111A63C" w14:textId="77777777" w:rsidR="007C2237" w:rsidRPr="00112B8D" w:rsidRDefault="007C2237" w:rsidP="002F7416">
            <w:pPr>
              <w:pStyle w:val="a4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D22F0D0" w14:textId="77777777" w:rsidR="007C2237" w:rsidRPr="00112B8D" w:rsidRDefault="007C2237" w:rsidP="002F7416">
            <w:pPr>
              <w:pStyle w:val="a4"/>
              <w:jc w:val="left"/>
            </w:pPr>
          </w:p>
        </w:tc>
      </w:tr>
      <w:tr w:rsidR="007C2237" w:rsidRPr="00112B8D" w14:paraId="3FD4221F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CE9DF70" w14:textId="77777777" w:rsidR="007C2237" w:rsidRPr="00112B8D" w:rsidRDefault="007C2237" w:rsidP="002F7416">
            <w:pPr>
              <w:pStyle w:val="a4"/>
              <w:jc w:val="center"/>
            </w:pPr>
            <w:r w:rsidRPr="00112B8D">
              <w:rPr>
                <w:rFonts w:hint="eastAsia"/>
              </w:rPr>
              <w:t>2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32DACF1" w14:textId="77777777" w:rsidR="007C2237" w:rsidRPr="00112B8D" w:rsidRDefault="007C2237" w:rsidP="002F7416">
            <w:pPr>
              <w:pStyle w:val="a4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A5090EA" w14:textId="77777777" w:rsidR="007C2237" w:rsidRPr="00112B8D" w:rsidRDefault="007C2237" w:rsidP="002F7416">
            <w:pPr>
              <w:pStyle w:val="a4"/>
              <w:jc w:val="left"/>
            </w:pPr>
          </w:p>
        </w:tc>
      </w:tr>
      <w:tr w:rsidR="007C2237" w:rsidRPr="00112B8D" w14:paraId="34900917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82DD32E" w14:textId="77777777" w:rsidR="007C2237" w:rsidRPr="00112B8D" w:rsidRDefault="007C2237" w:rsidP="002F7416">
            <w:pPr>
              <w:pStyle w:val="a4"/>
              <w:jc w:val="center"/>
            </w:pPr>
            <w:r w:rsidRPr="00112B8D">
              <w:rPr>
                <w:rFonts w:hint="eastAsia"/>
              </w:rPr>
              <w:t>3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10B7656" w14:textId="77777777" w:rsidR="007C2237" w:rsidRPr="00112B8D" w:rsidRDefault="007C2237" w:rsidP="002F7416">
            <w:pPr>
              <w:pStyle w:val="a4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FC786ED" w14:textId="77777777" w:rsidR="007C2237" w:rsidRPr="00112B8D" w:rsidRDefault="007C2237" w:rsidP="002F7416">
            <w:pPr>
              <w:pStyle w:val="a4"/>
              <w:jc w:val="left"/>
            </w:pPr>
          </w:p>
        </w:tc>
      </w:tr>
      <w:tr w:rsidR="007C2237" w:rsidRPr="00112B8D" w14:paraId="78DBA59C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4B98CC7" w14:textId="77777777" w:rsidR="007C2237" w:rsidRPr="00112B8D" w:rsidRDefault="007C2237" w:rsidP="002F7416">
            <w:pPr>
              <w:pStyle w:val="a4"/>
              <w:jc w:val="center"/>
            </w:pPr>
            <w:r w:rsidRPr="00112B8D">
              <w:rPr>
                <w:rFonts w:hint="eastAsia"/>
              </w:rPr>
              <w:t>4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D5A6478" w14:textId="77777777" w:rsidR="007C2237" w:rsidRPr="00112B8D" w:rsidRDefault="007C2237" w:rsidP="002F7416">
            <w:pPr>
              <w:pStyle w:val="a4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FCD0F94" w14:textId="77777777" w:rsidR="007C2237" w:rsidRPr="00112B8D" w:rsidRDefault="007C2237" w:rsidP="002F7416">
            <w:pPr>
              <w:pStyle w:val="a4"/>
              <w:jc w:val="left"/>
            </w:pPr>
          </w:p>
        </w:tc>
      </w:tr>
      <w:tr w:rsidR="007C2237" w:rsidRPr="00112B8D" w14:paraId="10ED6424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D6D53D3" w14:textId="77777777" w:rsidR="007C2237" w:rsidRPr="00112B8D" w:rsidRDefault="007C2237" w:rsidP="002F7416">
            <w:pPr>
              <w:pStyle w:val="a4"/>
              <w:jc w:val="center"/>
            </w:pPr>
            <w:r w:rsidRPr="00112B8D">
              <w:rPr>
                <w:rFonts w:hint="eastAsia"/>
              </w:rPr>
              <w:t>5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6358CC3" w14:textId="77777777" w:rsidR="007C2237" w:rsidRPr="00112B8D" w:rsidRDefault="007C2237" w:rsidP="002F7416">
            <w:pPr>
              <w:pStyle w:val="a4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F65D6C7" w14:textId="77777777" w:rsidR="007C2237" w:rsidRPr="00112B8D" w:rsidRDefault="007C2237" w:rsidP="002F7416">
            <w:pPr>
              <w:pStyle w:val="a4"/>
              <w:jc w:val="left"/>
            </w:pPr>
          </w:p>
        </w:tc>
      </w:tr>
      <w:tr w:rsidR="007C2237" w:rsidRPr="00112B8D" w14:paraId="6ADB34CE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E27765E" w14:textId="77777777" w:rsidR="007C2237" w:rsidRPr="00112B8D" w:rsidRDefault="007C2237" w:rsidP="002F7416">
            <w:pPr>
              <w:pStyle w:val="a4"/>
              <w:jc w:val="center"/>
            </w:pPr>
            <w:r w:rsidRPr="00112B8D">
              <w:rPr>
                <w:rFonts w:hint="eastAsia"/>
              </w:rPr>
              <w:t>6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AF4E451" w14:textId="77777777" w:rsidR="007C2237" w:rsidRPr="00112B8D" w:rsidRDefault="007C2237" w:rsidP="002F7416">
            <w:pPr>
              <w:pStyle w:val="a4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FE7CE1E" w14:textId="77777777" w:rsidR="007C2237" w:rsidRPr="00112B8D" w:rsidRDefault="007C2237" w:rsidP="002F7416">
            <w:pPr>
              <w:pStyle w:val="a4"/>
              <w:jc w:val="left"/>
            </w:pPr>
          </w:p>
        </w:tc>
      </w:tr>
      <w:tr w:rsidR="007C2237" w:rsidRPr="00112B8D" w14:paraId="0260F0A8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685AFDB" w14:textId="77777777" w:rsidR="007C2237" w:rsidRPr="00112B8D" w:rsidRDefault="007C2237" w:rsidP="002F7416">
            <w:pPr>
              <w:pStyle w:val="a4"/>
              <w:jc w:val="center"/>
            </w:pPr>
            <w:r w:rsidRPr="00112B8D">
              <w:rPr>
                <w:rFonts w:hint="eastAsia"/>
              </w:rPr>
              <w:t>7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1B8497E" w14:textId="77777777" w:rsidR="007C2237" w:rsidRPr="00112B8D" w:rsidRDefault="007C2237" w:rsidP="002F7416">
            <w:pPr>
              <w:pStyle w:val="a4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5E80DAA" w14:textId="77777777" w:rsidR="007C2237" w:rsidRPr="00112B8D" w:rsidRDefault="007C2237" w:rsidP="002F7416">
            <w:pPr>
              <w:pStyle w:val="a4"/>
              <w:jc w:val="left"/>
            </w:pPr>
          </w:p>
        </w:tc>
      </w:tr>
      <w:tr w:rsidR="007C2237" w:rsidRPr="00112B8D" w14:paraId="24DE0085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BFD027E" w14:textId="77777777" w:rsidR="007C2237" w:rsidRPr="00112B8D" w:rsidRDefault="007C2237" w:rsidP="002F7416">
            <w:pPr>
              <w:pStyle w:val="a4"/>
              <w:jc w:val="center"/>
            </w:pPr>
            <w:r w:rsidRPr="00112B8D">
              <w:rPr>
                <w:rFonts w:hint="eastAsia"/>
              </w:rPr>
              <w:t>8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4559516" w14:textId="77777777" w:rsidR="007C2237" w:rsidRPr="00112B8D" w:rsidRDefault="007C2237" w:rsidP="002F7416">
            <w:pPr>
              <w:pStyle w:val="a4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2453A65" w14:textId="77777777" w:rsidR="007C2237" w:rsidRPr="00112B8D" w:rsidRDefault="007C2237" w:rsidP="002F7416">
            <w:pPr>
              <w:pStyle w:val="a4"/>
              <w:jc w:val="left"/>
            </w:pPr>
          </w:p>
        </w:tc>
      </w:tr>
      <w:tr w:rsidR="007C2237" w:rsidRPr="00112B8D" w14:paraId="0EFF5179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73C6C142" w14:textId="77777777" w:rsidR="007C2237" w:rsidRPr="00112B8D" w:rsidRDefault="007C2237" w:rsidP="002F7416">
            <w:pPr>
              <w:pStyle w:val="a4"/>
              <w:jc w:val="center"/>
            </w:pPr>
            <w:r w:rsidRPr="00112B8D">
              <w:rPr>
                <w:rFonts w:hint="eastAsia"/>
              </w:rPr>
              <w:t>9</w:t>
            </w:r>
          </w:p>
        </w:tc>
        <w:tc>
          <w:tcPr>
            <w:tcW w:w="170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2AF1041A" w14:textId="77777777" w:rsidR="007C2237" w:rsidRPr="00112B8D" w:rsidRDefault="007C2237" w:rsidP="002F7416">
            <w:pPr>
              <w:pStyle w:val="a4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7B372E7C" w14:textId="77777777" w:rsidR="007C2237" w:rsidRPr="00112B8D" w:rsidRDefault="007C2237" w:rsidP="002F7416">
            <w:pPr>
              <w:pStyle w:val="a4"/>
              <w:jc w:val="left"/>
            </w:pPr>
          </w:p>
        </w:tc>
      </w:tr>
    </w:tbl>
    <w:p w14:paraId="5023AC59" w14:textId="77777777" w:rsidR="00EE5047" w:rsidRPr="009F1860" w:rsidRDefault="00EE5047" w:rsidP="00EE5047">
      <w:pPr>
        <w:pStyle w:val="1TEXT"/>
        <w:ind w:left="273" w:right="273"/>
      </w:pPr>
    </w:p>
    <w:p w14:paraId="4163BE7D" w14:textId="77777777" w:rsidR="00EE5047" w:rsidRDefault="00EE5047" w:rsidP="0077360C">
      <w:pPr>
        <w:pStyle w:val="12"/>
        <w:ind w:left="910" w:right="364" w:hanging="273"/>
      </w:pPr>
    </w:p>
    <w:p w14:paraId="61EC749E" w14:textId="72F4B66C" w:rsidR="00EE5047" w:rsidRDefault="007C2237" w:rsidP="0084757C">
      <w:pPr>
        <w:pStyle w:val="Chapte"/>
      </w:pPr>
      <w:r>
        <w:br w:type="page"/>
      </w:r>
      <w:r w:rsidR="0056201D">
        <w:lastRenderedPageBreak/>
        <w:tab/>
      </w:r>
      <w:bookmarkStart w:id="1" w:name="_Toc240991694"/>
      <w:r w:rsidR="00EE5047">
        <w:t>2장</w:t>
      </w:r>
      <w:r w:rsidR="003934FF">
        <w:rPr>
          <w:rFonts w:hint="eastAsia"/>
        </w:rPr>
        <w:t>.</w:t>
      </w:r>
      <w:r w:rsidR="00877C05">
        <w:tab/>
      </w:r>
      <w:r w:rsidR="00EE5047">
        <w:t>안전보건방침과 목표</w:t>
      </w:r>
      <w:bookmarkEnd w:id="1"/>
    </w:p>
    <w:p w14:paraId="4742C90F" w14:textId="77777777" w:rsidR="00EE5047" w:rsidRDefault="00EE5047" w:rsidP="00EE5047">
      <w:pPr>
        <w:pStyle w:val="12"/>
        <w:ind w:left="910" w:right="364" w:hanging="273"/>
      </w:pPr>
    </w:p>
    <w:p w14:paraId="6694A940" w14:textId="77777777" w:rsidR="00EE5047" w:rsidRDefault="00EE5047" w:rsidP="00E465D4">
      <w:pPr>
        <w:pStyle w:val="11TEXT"/>
        <w:ind w:left="637"/>
      </w:pPr>
      <w:r>
        <w:rPr>
          <w:rFonts w:hint="eastAsia"/>
        </w:rPr>
        <w:t>당사는</w:t>
      </w:r>
      <w:r>
        <w:t xml:space="preserve"> 안전보건이 경영의 중요한 요소임을 인식하고 전 임직원의 안전하고 쾌적한 근무환경 조성을 위해 다음과 같은 안전보건활동을 통하여 지속적으로 안전보건환경을 개선한다.</w:t>
      </w:r>
    </w:p>
    <w:p w14:paraId="702DEC7D" w14:textId="77777777" w:rsidR="00EE5047" w:rsidRDefault="00EE5047" w:rsidP="00EE5047">
      <w:pPr>
        <w:pStyle w:val="12"/>
        <w:ind w:left="910" w:right="364" w:hanging="273"/>
      </w:pPr>
      <w:r>
        <w:t>1. 안전보건을 경영전략의 핵심요소로 간주하고 다른 경영활동과 조화를 도모한다.</w:t>
      </w:r>
    </w:p>
    <w:p w14:paraId="2CD67B5C" w14:textId="77777777" w:rsidR="00EE5047" w:rsidRDefault="00EE5047" w:rsidP="00EE5047">
      <w:pPr>
        <w:pStyle w:val="12"/>
        <w:ind w:left="910" w:right="364" w:hanging="273"/>
      </w:pPr>
      <w:r>
        <w:t>2. 사업장내 모든 위험요소를 사전에 파악·평가하여 적절한 예방대책과 개선활동을 지속적으로 실시한다.</w:t>
      </w:r>
    </w:p>
    <w:p w14:paraId="3B474D51" w14:textId="77777777" w:rsidR="00EE5047" w:rsidRDefault="00EE5047" w:rsidP="00EE5047">
      <w:pPr>
        <w:pStyle w:val="12"/>
        <w:ind w:left="910" w:right="364" w:hanging="273"/>
      </w:pPr>
      <w:r>
        <w:t>3. 산업안전보건법 등 안전보건 관계 법규 및 관련 절차서를 철저히 준수한다.</w:t>
      </w:r>
    </w:p>
    <w:p w14:paraId="396DEE8C" w14:textId="77777777" w:rsidR="00EE5047" w:rsidRDefault="00EE5047" w:rsidP="00EE5047">
      <w:pPr>
        <w:pStyle w:val="12"/>
        <w:ind w:left="910" w:right="364" w:hanging="273"/>
      </w:pPr>
      <w:r>
        <w:t>4. 전 임직원에게 안전보건 목표를 이해시키고 안전보건에 대한 교육훈련을 실시한다.</w:t>
      </w:r>
    </w:p>
    <w:p w14:paraId="49654DB2" w14:textId="77777777" w:rsidR="00EE5047" w:rsidRDefault="00EE5047" w:rsidP="00EE5047">
      <w:pPr>
        <w:pStyle w:val="12"/>
        <w:ind w:left="910" w:right="364" w:hanging="273"/>
      </w:pPr>
      <w:r>
        <w:t>5. 전 임직원과 이해관계자에게 안전보건방침을 공개하며 구성원 모두가 본 방침에 참여하고 성실히 실천한다.</w:t>
      </w:r>
    </w:p>
    <w:p w14:paraId="4E628187" w14:textId="77777777" w:rsidR="00EE5047" w:rsidRDefault="00EE5047" w:rsidP="00EE5047">
      <w:pPr>
        <w:pStyle w:val="12"/>
        <w:ind w:left="910" w:right="364" w:hanging="273"/>
      </w:pPr>
    </w:p>
    <w:p w14:paraId="3BA204FA" w14:textId="77777777" w:rsidR="00EE5047" w:rsidRDefault="00EE5047" w:rsidP="00EE5047">
      <w:pPr>
        <w:pStyle w:val="12"/>
        <w:ind w:left="910" w:right="364" w:hanging="273"/>
      </w:pPr>
    </w:p>
    <w:p w14:paraId="51A5C9E7" w14:textId="1632AC73" w:rsidR="00EE5047" w:rsidRDefault="00EE5047" w:rsidP="00D35912">
      <w:pPr>
        <w:pStyle w:val="12"/>
        <w:ind w:left="910" w:right="364" w:hanging="273"/>
        <w:jc w:val="center"/>
      </w:pPr>
      <w:r>
        <w:rPr>
          <w:rFonts w:hint="eastAsia"/>
        </w:rPr>
        <w:t xml:space="preserve">{{COMPANY_NAME}}    대표이사    </w:t>
      </w:r>
      <w:r w:rsidR="00E14F75" w:rsidRPr="0049557B">
        <w:t>{{CEO_NAME}}</w:t>
      </w:r>
    </w:p>
    <w:p w14:paraId="603F9003" w14:textId="77777777" w:rsidR="00EE5047" w:rsidRDefault="00EE5047" w:rsidP="00EE5047">
      <w:pPr>
        <w:pStyle w:val="12"/>
        <w:ind w:left="910" w:right="364" w:hanging="273"/>
      </w:pPr>
    </w:p>
    <w:p w14:paraId="0184AEEA" w14:textId="77777777" w:rsidR="00EE5047" w:rsidRDefault="00EE5047" w:rsidP="00EE5047">
      <w:pPr>
        <w:pStyle w:val="12"/>
        <w:ind w:left="910" w:right="364" w:hanging="273"/>
      </w:pPr>
      <w:r>
        <w:t> </w:t>
      </w:r>
    </w:p>
    <w:p w14:paraId="37C4503E" w14:textId="77777777" w:rsidR="00D35912" w:rsidRDefault="00D35912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5A370918" w14:textId="0462A8CF" w:rsidR="00EE5047" w:rsidRDefault="00EE5047" w:rsidP="00D35912">
      <w:pPr>
        <w:pStyle w:val="Chapte"/>
      </w:pPr>
      <w:bookmarkStart w:id="2" w:name="_Toc240991695"/>
      <w:r>
        <w:lastRenderedPageBreak/>
        <w:t>3장</w:t>
      </w:r>
      <w:r w:rsidR="003934FF">
        <w:rPr>
          <w:rFonts w:hint="eastAsia"/>
        </w:rPr>
        <w:t>.</w:t>
      </w:r>
      <w:r w:rsidR="004D2C23">
        <w:tab/>
      </w:r>
      <w:r>
        <w:t>안전보건 경영시스템</w:t>
      </w:r>
      <w:bookmarkEnd w:id="2"/>
    </w:p>
    <w:p w14:paraId="0C64BF81" w14:textId="77777777" w:rsidR="00EE5047" w:rsidRDefault="00EE5047" w:rsidP="00EE5047">
      <w:pPr>
        <w:pStyle w:val="12"/>
        <w:ind w:left="910" w:right="364" w:hanging="273"/>
      </w:pPr>
    </w:p>
    <w:p w14:paraId="10137861" w14:textId="0A4AB961" w:rsidR="00EE5047" w:rsidRDefault="00D35912" w:rsidP="002468F6">
      <w:pPr>
        <w:pStyle w:val="10"/>
      </w:pPr>
      <w:r>
        <w:rPr>
          <w:rFonts w:hint="eastAsia"/>
        </w:rPr>
        <w:t>3.1</w:t>
      </w:r>
      <w:r w:rsidR="00EE5047">
        <w:t xml:space="preserve"> </w:t>
      </w:r>
      <w:r w:rsidR="0023327C">
        <w:rPr>
          <w:rFonts w:hint="eastAsia"/>
        </w:rPr>
        <w:t xml:space="preserve">안전보건 경영시스템 </w:t>
      </w:r>
      <w:r w:rsidR="00EE5047">
        <w:t>적용범위(Scope)</w:t>
      </w:r>
    </w:p>
    <w:p w14:paraId="4D1236D6" w14:textId="77777777" w:rsidR="0023327C" w:rsidRPr="009F1860" w:rsidRDefault="0023327C" w:rsidP="0023327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적용범위</w:t>
      </w:r>
    </w:p>
    <w:p w14:paraId="4ECE8BE7" w14:textId="77777777" w:rsidR="0023327C" w:rsidRDefault="0023327C" w:rsidP="0023327C">
      <w:pPr>
        <w:pStyle w:val="--"/>
        <w:ind w:left="1092" w:right="637" w:hanging="182"/>
      </w:pPr>
      <w:r w:rsidRPr="0049557B">
        <w:t>{{COMPANY_ADDRESS}}</w:t>
      </w:r>
    </w:p>
    <w:p w14:paraId="64DA06CA" w14:textId="77777777" w:rsidR="0023327C" w:rsidRPr="009F1860" w:rsidRDefault="0023327C" w:rsidP="0023327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 xml:space="preserve">생산품목 </w:t>
      </w:r>
      <w:r w:rsidRPr="009F1860">
        <w:t xml:space="preserve">&amp; </w:t>
      </w:r>
      <w:r w:rsidRPr="009F1860">
        <w:rPr>
          <w:rFonts w:hint="eastAsia"/>
        </w:rPr>
        <w:t>인증범위</w:t>
      </w:r>
    </w:p>
    <w:p w14:paraId="1B43667A" w14:textId="77777777" w:rsidR="0023327C" w:rsidRDefault="0023327C" w:rsidP="0023327C">
      <w:pPr>
        <w:pStyle w:val="--"/>
        <w:ind w:left="1092" w:right="637" w:hanging="182"/>
      </w:pPr>
      <w:r w:rsidRPr="0049557B">
        <w:t>{{SCOPE_PRODUCTS}}</w:t>
      </w:r>
    </w:p>
    <w:p w14:paraId="1CFDCF95" w14:textId="18F74929" w:rsidR="00EE5047" w:rsidRDefault="0023327C" w:rsidP="0023327C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EE5047">
        <w:rPr>
          <w:rFonts w:hint="eastAsia"/>
        </w:rPr>
        <w:t>이</w:t>
      </w:r>
      <w:r w:rsidR="00EE5047">
        <w:t xml:space="preserve"> 매뉴얼은 당사의 안전보건성과를 증진시키기 위해 활용할 수 있는 안전보건 경영시스템에 대한 요구사항을 규정한다. 이 표준은 조직이 지속가능성의 안전보건분야에 기여하는 안전보건책임을 체계적인 방법으로 관리하고자 하는 의도로 작성되었으며, 당사의 시설물을 이용하는 모든 이해관계자에게 가치를 제공하며 당사의 안전보건방침과 일관되게 안전보건 경영시스템의 의도한 결과에는 다음 사항이 포함된다.</w:t>
      </w:r>
    </w:p>
    <w:p w14:paraId="501153EE" w14:textId="46F84C67" w:rsidR="00EE5047" w:rsidRDefault="0023327C" w:rsidP="0023327C">
      <w:pPr>
        <w:pStyle w:val="--"/>
        <w:ind w:left="1092" w:right="637" w:hanging="182"/>
      </w:pPr>
      <w:r>
        <w:rPr>
          <w:rFonts w:hint="eastAsia"/>
        </w:rPr>
        <w:t>(</w:t>
      </w:r>
      <w:r w:rsidR="00EE5047">
        <w:t>1) 안전보건성과의 향상</w:t>
      </w:r>
    </w:p>
    <w:p w14:paraId="43CDB245" w14:textId="3E97F43E" w:rsidR="00EE5047" w:rsidRDefault="0023327C" w:rsidP="0023327C">
      <w:pPr>
        <w:pStyle w:val="--"/>
        <w:ind w:left="1092" w:right="637" w:hanging="182"/>
      </w:pPr>
      <w:r>
        <w:rPr>
          <w:rFonts w:hint="eastAsia"/>
        </w:rPr>
        <w:t>(</w:t>
      </w:r>
      <w:r w:rsidR="00EE5047">
        <w:t>2) 준수의무사항의 충족</w:t>
      </w:r>
    </w:p>
    <w:p w14:paraId="453CCE9E" w14:textId="6681CCC8" w:rsidR="00EE5047" w:rsidRDefault="0023327C" w:rsidP="0023327C">
      <w:pPr>
        <w:pStyle w:val="--"/>
        <w:ind w:left="1092" w:right="637" w:hanging="182"/>
      </w:pPr>
      <w:r>
        <w:rPr>
          <w:rFonts w:hint="eastAsia"/>
        </w:rPr>
        <w:t>(</w:t>
      </w:r>
      <w:r w:rsidR="00EE5047">
        <w:t>3) 안전보건 목표의 달성</w:t>
      </w:r>
    </w:p>
    <w:p w14:paraId="48CF5D2A" w14:textId="77777777" w:rsidR="00EE5047" w:rsidRDefault="00EE5047" w:rsidP="00EE5047">
      <w:pPr>
        <w:pStyle w:val="12"/>
        <w:ind w:left="910" w:right="364" w:hanging="273"/>
      </w:pPr>
    </w:p>
    <w:p w14:paraId="5635DEF6" w14:textId="3128440A" w:rsidR="00EE5047" w:rsidRDefault="00D35912" w:rsidP="002468F6">
      <w:pPr>
        <w:pStyle w:val="10"/>
      </w:pPr>
      <w:r>
        <w:rPr>
          <w:rFonts w:hint="eastAsia"/>
        </w:rPr>
        <w:t>3.2</w:t>
      </w:r>
      <w:r w:rsidR="00EE5047">
        <w:t xml:space="preserve"> 인용표준(Normative references)</w:t>
      </w:r>
    </w:p>
    <w:p w14:paraId="6BB760E0" w14:textId="77777777" w:rsidR="00EE5047" w:rsidRDefault="00EE5047" w:rsidP="00EE5047">
      <w:pPr>
        <w:pStyle w:val="12"/>
        <w:ind w:left="910" w:right="364" w:hanging="273"/>
      </w:pPr>
      <w:r>
        <w:rPr>
          <w:rFonts w:hint="eastAsia"/>
        </w:rPr>
        <w:t>당사는</w:t>
      </w:r>
      <w:r>
        <w:t xml:space="preserve"> 안전보건 경영시스템을 수립함에 있어 다음 요구사항을 만족하도록 하였다.</w:t>
      </w:r>
    </w:p>
    <w:p w14:paraId="750C6596" w14:textId="77777777" w:rsidR="00EE5047" w:rsidRDefault="00EE5047" w:rsidP="00EE5047">
      <w:pPr>
        <w:pStyle w:val="12"/>
        <w:ind w:left="910" w:right="364" w:hanging="273"/>
      </w:pPr>
      <w:r>
        <w:t>1) ISO 45001: 2018 안전보건 경영시스템 – 요구사항 및 사용지침</w:t>
      </w:r>
    </w:p>
    <w:p w14:paraId="77A22134" w14:textId="03B4ECED" w:rsidR="00EE5047" w:rsidRDefault="00EE5047" w:rsidP="00EE5047">
      <w:pPr>
        <w:pStyle w:val="12"/>
        <w:ind w:left="910" w:right="364" w:hanging="273"/>
      </w:pPr>
      <w:r>
        <w:t>2) ISO 45001: 2108 Occupational Health &amp; Safety management system</w:t>
      </w:r>
      <w:r w:rsidR="00D35912">
        <w:rPr>
          <w:rFonts w:hint="eastAsia"/>
        </w:rPr>
        <w:t xml:space="preserve"> -</w:t>
      </w:r>
      <w:r>
        <w:t xml:space="preserve"> Requirements with guidance for use</w:t>
      </w:r>
    </w:p>
    <w:p w14:paraId="21E0AF85" w14:textId="2C627D52" w:rsidR="00EE5047" w:rsidRDefault="00EE5047" w:rsidP="00EE5047">
      <w:pPr>
        <w:pStyle w:val="12"/>
        <w:ind w:left="910" w:right="364" w:hanging="273"/>
      </w:pPr>
      <w:r>
        <w:t>3) OHSAS 18001:2007 Occupational Health &amp; Safety management system</w:t>
      </w:r>
      <w:r w:rsidR="00D35912">
        <w:rPr>
          <w:rFonts w:hint="eastAsia"/>
        </w:rPr>
        <w:t xml:space="preserve"> </w:t>
      </w:r>
      <w:r>
        <w:t>-</w:t>
      </w:r>
      <w:r w:rsidR="00D35912">
        <w:rPr>
          <w:rFonts w:hint="eastAsia"/>
        </w:rPr>
        <w:t xml:space="preserve"> </w:t>
      </w:r>
      <w:r>
        <w:t>Requirements</w:t>
      </w:r>
    </w:p>
    <w:p w14:paraId="43BA3CE2" w14:textId="77777777" w:rsidR="00EE5047" w:rsidRDefault="00EE5047" w:rsidP="00EE5047">
      <w:pPr>
        <w:pStyle w:val="12"/>
        <w:ind w:left="910" w:right="364" w:hanging="273"/>
      </w:pPr>
      <w:r>
        <w:t xml:space="preserve">4) ISO 9000: 2015 품질경영시스템 - 기본사항과 용어 </w:t>
      </w:r>
    </w:p>
    <w:p w14:paraId="5ABE9373" w14:textId="77777777" w:rsidR="00EE5047" w:rsidRDefault="00EE5047" w:rsidP="00EE5047">
      <w:pPr>
        <w:pStyle w:val="12"/>
        <w:ind w:left="910" w:right="364" w:hanging="273"/>
      </w:pPr>
    </w:p>
    <w:p w14:paraId="164F26A5" w14:textId="77777777" w:rsidR="00E40B15" w:rsidRDefault="00E40B15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719E1AC0" w14:textId="55CDEA3F" w:rsidR="00EE5047" w:rsidRDefault="00D35912" w:rsidP="002468F6">
      <w:pPr>
        <w:pStyle w:val="10"/>
      </w:pPr>
      <w:r>
        <w:rPr>
          <w:rFonts w:hint="eastAsia"/>
        </w:rPr>
        <w:lastRenderedPageBreak/>
        <w:t>3.</w:t>
      </w:r>
      <w:r w:rsidR="00E40B15">
        <w:rPr>
          <w:rFonts w:hint="eastAsia"/>
        </w:rPr>
        <w:t>3</w:t>
      </w:r>
      <w:r w:rsidR="00EE5047">
        <w:t xml:space="preserve"> 회사의 조직 현황 </w:t>
      </w:r>
    </w:p>
    <w:p w14:paraId="59753242" w14:textId="77777777" w:rsidR="00EE5047" w:rsidRDefault="00EE5047" w:rsidP="00EE5047">
      <w:pPr>
        <w:pStyle w:val="12"/>
        <w:ind w:left="910" w:right="364" w:hanging="273"/>
      </w:pPr>
      <w:r>
        <w:t>1) 회사 전체 조직도</w:t>
      </w:r>
    </w:p>
    <w:p w14:paraId="0015E738" w14:textId="77777777" w:rsidR="00EE5047" w:rsidRDefault="00EE5047" w:rsidP="00EE5047">
      <w:pPr>
        <w:pStyle w:val="12"/>
        <w:ind w:left="910" w:right="364" w:hanging="273"/>
      </w:pPr>
    </w:p>
    <w:p w14:paraId="63540FA1" w14:textId="77777777" w:rsidR="00EE5047" w:rsidRDefault="00EE5047" w:rsidP="00EE5047">
      <w:pPr>
        <w:pStyle w:val="12"/>
        <w:ind w:left="910" w:right="364" w:hanging="273"/>
      </w:pPr>
    </w:p>
    <w:p w14:paraId="2AE88DD9" w14:textId="77777777" w:rsidR="00EE5047" w:rsidRDefault="00EE5047" w:rsidP="00EE5047">
      <w:pPr>
        <w:pStyle w:val="12"/>
        <w:ind w:left="910" w:right="364" w:hanging="273"/>
      </w:pPr>
      <w:r>
        <w:t>2) 지방공장 조직도</w:t>
      </w:r>
    </w:p>
    <w:p w14:paraId="369696B3" w14:textId="77777777" w:rsidR="00EE5047" w:rsidRDefault="00EE5047" w:rsidP="00EE5047">
      <w:pPr>
        <w:pStyle w:val="12"/>
        <w:ind w:left="910" w:right="364" w:hanging="273"/>
      </w:pPr>
    </w:p>
    <w:p w14:paraId="1F3A1AAB" w14:textId="77777777" w:rsidR="00B02DE7" w:rsidRDefault="00B02DE7" w:rsidP="00EE5047">
      <w:pPr>
        <w:pStyle w:val="12"/>
        <w:ind w:left="910" w:right="364" w:hanging="273"/>
      </w:pPr>
    </w:p>
    <w:p w14:paraId="78073231" w14:textId="1F260247" w:rsidR="00B02DE7" w:rsidRDefault="00B02DE7" w:rsidP="00F77E58">
      <w:pPr>
        <w:pStyle w:val="12"/>
        <w:ind w:left="910" w:right="364" w:hanging="273"/>
      </w:pPr>
    </w:p>
    <w:p w14:paraId="38235FE6" w14:textId="77777777" w:rsidR="00F77E58" w:rsidRDefault="00F77E58" w:rsidP="00F77E58">
      <w:pPr>
        <w:pStyle w:val="12"/>
        <w:ind w:left="910" w:right="364" w:hanging="273"/>
      </w:pPr>
    </w:p>
    <w:p w14:paraId="10C574B0" w14:textId="77777777" w:rsidR="00F77E58" w:rsidRDefault="00F77E58" w:rsidP="00F77E58">
      <w:pPr>
        <w:pStyle w:val="12"/>
        <w:ind w:left="910" w:right="364" w:hanging="273"/>
      </w:pPr>
    </w:p>
    <w:p w14:paraId="45C0AD2B" w14:textId="77777777" w:rsidR="00F77E58" w:rsidRDefault="00F77E58" w:rsidP="00F77E58">
      <w:pPr>
        <w:pStyle w:val="12"/>
        <w:ind w:left="910" w:right="364" w:hanging="273"/>
      </w:pPr>
    </w:p>
    <w:p w14:paraId="63BF9D00" w14:textId="77777777" w:rsidR="00F77E58" w:rsidRDefault="00F77E58" w:rsidP="00F77E58">
      <w:pPr>
        <w:pStyle w:val="12"/>
        <w:ind w:left="910" w:right="364" w:hanging="273"/>
      </w:pPr>
    </w:p>
    <w:p w14:paraId="43DED2F7" w14:textId="77777777" w:rsidR="00F77E58" w:rsidRDefault="00F77E58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4A2014D6" w14:textId="3BA0CDC3" w:rsidR="00EE5047" w:rsidRDefault="00093829" w:rsidP="00636104">
      <w:pPr>
        <w:pStyle w:val="10"/>
      </w:pPr>
      <w:r>
        <w:rPr>
          <w:rFonts w:hint="eastAsia"/>
        </w:rPr>
        <w:lastRenderedPageBreak/>
        <w:t>3.</w:t>
      </w:r>
      <w:r w:rsidR="00E40B15">
        <w:rPr>
          <w:rFonts w:hint="eastAsia"/>
        </w:rPr>
        <w:t>4</w:t>
      </w:r>
      <w:r>
        <w:rPr>
          <w:rFonts w:hint="eastAsia"/>
        </w:rPr>
        <w:t xml:space="preserve"> </w:t>
      </w:r>
      <w:r w:rsidR="00AC3921" w:rsidRPr="00AC3921">
        <w:t xml:space="preserve">ISO 45001:2016 요건 </w:t>
      </w:r>
      <w:proofErr w:type="spellStart"/>
      <w:r w:rsidR="00AC3921" w:rsidRPr="00AC3921">
        <w:t>적용표</w:t>
      </w:r>
      <w:proofErr w:type="spellEnd"/>
      <w:r w:rsidR="00AC3921" w:rsidRPr="00AC3921">
        <w:t xml:space="preserve"> (Process Matrix)</w:t>
      </w:r>
    </w:p>
    <w:tbl>
      <w:tblPr>
        <w:tblW w:w="8647" w:type="dxa"/>
        <w:tblInd w:w="56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394"/>
        <w:gridCol w:w="572"/>
        <w:gridCol w:w="1603"/>
        <w:gridCol w:w="1989"/>
        <w:gridCol w:w="2089"/>
      </w:tblGrid>
      <w:tr w:rsidR="00AC3921" w:rsidRPr="00AC3921" w14:paraId="263594AB" w14:textId="77777777" w:rsidTr="0076201E">
        <w:trPr>
          <w:trHeight w:val="397"/>
          <w:tblHeader/>
        </w:trPr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03BBC2E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ISO 45001 요건 (Clause)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EAEDF17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5B15FE7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적용 문서번호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0B905FF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proofErr w:type="spellStart"/>
            <w:r w:rsidRPr="00AC3921">
              <w:rPr>
                <w:rFonts w:hint="eastAsia"/>
                <w:sz w:val="18"/>
                <w:szCs w:val="18"/>
              </w:rPr>
              <w:t>문서명</w:t>
            </w:r>
            <w:proofErr w:type="spellEnd"/>
            <w:r w:rsidRPr="00AC3921">
              <w:rPr>
                <w:rFonts w:hint="eastAsia"/>
                <w:sz w:val="18"/>
                <w:szCs w:val="18"/>
              </w:rPr>
              <w:t xml:space="preserve"> (규정/절차)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527E2D3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비고 (매핑 및 충족 근거)</w:t>
            </w:r>
          </w:p>
        </w:tc>
      </w:tr>
      <w:tr w:rsidR="00B02DE7" w:rsidRPr="00AC3921" w14:paraId="6982DB40" w14:textId="77777777" w:rsidTr="0076201E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44F83DF" w14:textId="1F185466" w:rsidR="00B02DE7" w:rsidRPr="00AC3921" w:rsidRDefault="00B02DE7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 xml:space="preserve">4. 조직 상황　</w:t>
            </w:r>
          </w:p>
        </w:tc>
      </w:tr>
      <w:tr w:rsidR="00AC3921" w:rsidRPr="00AC3921" w14:paraId="63DA7F2B" w14:textId="77777777" w:rsidTr="00841E05">
        <w:trPr>
          <w:trHeight w:val="56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20CE6" w14:textId="332462F5" w:rsidR="00AC3921" w:rsidRPr="00AC3921" w:rsidRDefault="00AC3921" w:rsidP="00B02DE7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4.1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AC3921">
              <w:rPr>
                <w:rFonts w:hint="eastAsia"/>
                <w:sz w:val="18"/>
                <w:szCs w:val="18"/>
              </w:rPr>
              <w:t>조직상황</w:t>
            </w:r>
            <w:r w:rsidR="00B02DE7"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 xml:space="preserve">4.2 </w:t>
            </w:r>
            <w:r w:rsidRPr="00AC3921">
              <w:rPr>
                <w:rFonts w:hint="eastAsia"/>
                <w:sz w:val="18"/>
                <w:szCs w:val="18"/>
              </w:rPr>
              <w:t>이해관계자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5CDEA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553C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{{DOC_PREFIX}}-QM-103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7C6BA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리스크 및 기회 관리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F7EA6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이슈(법규 강화 등) 및 근로자 니즈 파악</w:t>
            </w:r>
          </w:p>
        </w:tc>
      </w:tr>
      <w:tr w:rsidR="00AC3921" w:rsidRPr="00AC3921" w14:paraId="4372D9DA" w14:textId="77777777" w:rsidTr="00841E05">
        <w:trPr>
          <w:trHeight w:val="56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D7ECB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4.3 적용범위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1A59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D91B0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{{DOC_PREFIX}}-OH-001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E01C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매뉴얼 (3장)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45D7A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당사 통제 하의 외주 업체 및 방문객 포함 명시</w:t>
            </w:r>
          </w:p>
        </w:tc>
      </w:tr>
      <w:tr w:rsidR="00B02DE7" w:rsidRPr="00AC3921" w14:paraId="69B0EB91" w14:textId="77777777" w:rsidTr="0076201E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096694" w14:textId="40BB3DA5" w:rsidR="00B02DE7" w:rsidRPr="00AC3921" w:rsidRDefault="00B02DE7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 xml:space="preserve">5. 리더십 및 근로자 참여　</w:t>
            </w:r>
          </w:p>
        </w:tc>
      </w:tr>
      <w:tr w:rsidR="00AC3921" w:rsidRPr="00AC3921" w14:paraId="64B9FDBB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A1588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5.1 리더십과 의지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8E5EA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8FDE1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{{DOC_PREFIX}}-OH-001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0593C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매뉴얼 (5장)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C2AFD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비난 없는 문화(Non-blame culture) 조성 및 지원</w:t>
            </w:r>
          </w:p>
        </w:tc>
      </w:tr>
      <w:tr w:rsidR="00AC3921" w:rsidRPr="00AC3921" w14:paraId="31BD4778" w14:textId="77777777" w:rsidTr="00841E05">
        <w:trPr>
          <w:trHeight w:val="56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7D642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5.2 안전보건 방침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38E53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7D2A7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{{DOC_PREFIX}}-OH-001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93BF8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매뉴얼 (5장)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E50C5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부상/질병 예방, 위험요인 제거 의지 포함</w:t>
            </w:r>
          </w:p>
        </w:tc>
      </w:tr>
      <w:tr w:rsidR="00AC3921" w:rsidRPr="00AC3921" w14:paraId="70AB5713" w14:textId="77777777" w:rsidTr="00841E05">
        <w:trPr>
          <w:trHeight w:val="56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B9F62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5.3 역할, 책임 및 권한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E55CE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AC8F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{{DOC_PREFIX}}-OH-201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EB2EF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운영관리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32B27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관리책임자, 관리감독자, 안전관리자 R&amp;R</w:t>
            </w:r>
          </w:p>
        </w:tc>
      </w:tr>
      <w:tr w:rsidR="00AC3921" w:rsidRPr="00AC3921" w14:paraId="07E78587" w14:textId="77777777" w:rsidTr="00841E05">
        <w:trPr>
          <w:trHeight w:val="56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860EB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5.4 근로자의 협의 및 참여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B22AA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DA102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{{DOC_PREFIX}}-OH-001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ADFB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매뉴얼 (5장)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D515F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산업안전보건위원회, TBM 등을 통한 참여 보장</w:t>
            </w:r>
          </w:p>
        </w:tc>
      </w:tr>
      <w:tr w:rsidR="00B02DE7" w:rsidRPr="00AC3921" w14:paraId="7343C083" w14:textId="77777777" w:rsidTr="0076201E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E83B9E" w14:textId="78EECA18" w:rsidR="00B02DE7" w:rsidRPr="00AC3921" w:rsidRDefault="00B02DE7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6. 기획</w:t>
            </w:r>
          </w:p>
        </w:tc>
      </w:tr>
      <w:tr w:rsidR="00AC3921" w:rsidRPr="00AC3921" w14:paraId="0A78274B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D678E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6.1.2 위험요인 파악/평가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A749A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7EC64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{{DOC_PREFIX}}-OH-101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4BE39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위험성 평가 절차서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28153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 xml:space="preserve">[핵심] </w:t>
            </w:r>
            <w:proofErr w:type="spellStart"/>
            <w:r w:rsidRPr="00AC3921">
              <w:rPr>
                <w:rFonts w:hint="eastAsia"/>
                <w:sz w:val="18"/>
                <w:szCs w:val="18"/>
              </w:rPr>
              <w:t>빈도×강도법</w:t>
            </w:r>
            <w:proofErr w:type="spellEnd"/>
            <w:r w:rsidRPr="00AC3921">
              <w:rPr>
                <w:rFonts w:hint="eastAsia"/>
                <w:sz w:val="18"/>
                <w:szCs w:val="18"/>
              </w:rPr>
              <w:t>(4M)을 통한 리스크 등급 결정</w:t>
            </w:r>
          </w:p>
        </w:tc>
      </w:tr>
      <w:tr w:rsidR="00AC3921" w:rsidRPr="00AC3921" w14:paraId="67864321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82F6E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6.1.3 법적 요구사항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57DF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7AF60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{{DOC_PREFIX}}-EM-301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B38A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(통합) 준수 평가 절차서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7A1C7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산업안전보건법 등 법규 등록 및 관리</w:t>
            </w:r>
          </w:p>
        </w:tc>
      </w:tr>
      <w:tr w:rsidR="00AC3921" w:rsidRPr="00AC3921" w14:paraId="1438F1BD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A424D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6.2 안전보건 목표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E3A5E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22367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{{DOC_PREFIX}}-OH-001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51EFB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매뉴얼 (6장)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240B4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 xml:space="preserve">무재해 일수, 위험성평가 </w:t>
            </w:r>
            <w:proofErr w:type="spellStart"/>
            <w:r w:rsidRPr="00AC3921">
              <w:rPr>
                <w:rFonts w:hint="eastAsia"/>
                <w:sz w:val="18"/>
                <w:szCs w:val="18"/>
              </w:rPr>
              <w:t>개선율</w:t>
            </w:r>
            <w:proofErr w:type="spellEnd"/>
            <w:r w:rsidRPr="00AC3921">
              <w:rPr>
                <w:rFonts w:hint="eastAsia"/>
                <w:sz w:val="18"/>
                <w:szCs w:val="18"/>
              </w:rPr>
              <w:t xml:space="preserve"> 등 목표 수립</w:t>
            </w:r>
          </w:p>
        </w:tc>
      </w:tr>
      <w:tr w:rsidR="00B02DE7" w:rsidRPr="00AC3921" w14:paraId="10539A40" w14:textId="77777777" w:rsidTr="0076201E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6171B3" w14:textId="6439A85A" w:rsidR="00B02DE7" w:rsidRPr="00AC3921" w:rsidRDefault="00B02DE7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 xml:space="preserve">7. 지원　</w:t>
            </w:r>
          </w:p>
        </w:tc>
      </w:tr>
      <w:tr w:rsidR="00AC3921" w:rsidRPr="00AC3921" w14:paraId="62721DF2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141E5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7.2/7.3 역량 및 인식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9D452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31772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{{DOC_PREFIX}}-QM-201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73918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교육 훈련 절차서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62EE7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법정 안전교육, 특별안전교육(밀폐/화기) 실시</w:t>
            </w:r>
          </w:p>
        </w:tc>
      </w:tr>
      <w:tr w:rsidR="00AC3921" w:rsidRPr="00AC3921" w14:paraId="681D297D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3B870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7.4 의사소통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76D43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7959C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{{DOC_PREFIX}}-QM-102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3354C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경영방침관리 절차서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08439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 조회(TBM), 게시판을 통한 정보 공유</w:t>
            </w:r>
          </w:p>
        </w:tc>
      </w:tr>
      <w:tr w:rsidR="00AC3921" w:rsidRPr="00AC3921" w14:paraId="50770CEB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D95C0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7.5 문서화된 정보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6AB77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96FF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{{DOC_PREFIX}}-QM-203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9944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문서 및 기록관리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99D5E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문서/기록(보존연한 3년/5년/30년) 관리</w:t>
            </w:r>
          </w:p>
        </w:tc>
      </w:tr>
      <w:tr w:rsidR="00B02DE7" w:rsidRPr="00AC3921" w14:paraId="1396D162" w14:textId="77777777" w:rsidTr="0076201E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7A51801" w14:textId="051C10EA" w:rsidR="00B02DE7" w:rsidRPr="00AC3921" w:rsidRDefault="00B02DE7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8. 운용</w:t>
            </w:r>
          </w:p>
        </w:tc>
      </w:tr>
      <w:tr w:rsidR="00AC3921" w:rsidRPr="00AC3921" w14:paraId="01DBBC35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B4930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8.1.1 운용 기획 및 관리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6CD6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322A2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{{DOC_PREFIX}}-OH-201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49955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운영관리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B5515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작업허가제(PTW), 보호구, 설비 안전 관리 등</w:t>
            </w:r>
          </w:p>
        </w:tc>
      </w:tr>
      <w:tr w:rsidR="00AC3921" w:rsidRPr="00AC3921" w14:paraId="6E94C158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FEBDB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8.1.2 위험요인 제거/감소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3003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6D2D0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{{DOC_PREFIX}}-OH-101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22272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위험성 평가 절차서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041AF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통제 위계(</w:t>
            </w:r>
            <w:proofErr w:type="spellStart"/>
            <w:r w:rsidRPr="00AC3921">
              <w:rPr>
                <w:rFonts w:hint="eastAsia"/>
                <w:sz w:val="18"/>
                <w:szCs w:val="18"/>
              </w:rPr>
              <w:t>제거→대체→공학→관리→보호구</w:t>
            </w:r>
            <w:proofErr w:type="spellEnd"/>
            <w:r w:rsidRPr="00AC3921">
              <w:rPr>
                <w:rFonts w:hint="eastAsia"/>
                <w:sz w:val="18"/>
                <w:szCs w:val="18"/>
              </w:rPr>
              <w:t>) 적용</w:t>
            </w:r>
          </w:p>
        </w:tc>
      </w:tr>
      <w:tr w:rsidR="00AC3921" w:rsidRPr="00AC3921" w14:paraId="5E191FC7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A4707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8.1.3 변경 관리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3AD55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D9541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{{DOC_PREFIX}}-OH-201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D6B9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운영관리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5791" w14:textId="7FC33B98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설비/공정 변경 시 위험성평가 재실시 ({{DOC_PREFIX}}-QM-215 연계)</w:t>
            </w:r>
          </w:p>
        </w:tc>
      </w:tr>
      <w:tr w:rsidR="00AC3921" w:rsidRPr="00AC3921" w14:paraId="3B752B92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07CA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8.1.4 조달 (협력업체)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87279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C7E98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{{DOC_PREFIX}}-OH-201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189FA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운영관리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6FFEE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도급/용역 업체 적격성 평가 및 안전 관리</w:t>
            </w:r>
          </w:p>
        </w:tc>
      </w:tr>
      <w:tr w:rsidR="00AC3921" w:rsidRPr="00AC3921" w14:paraId="58D23791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5F47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lastRenderedPageBreak/>
              <w:t>8.2 비상사태 대비 및 대응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4D519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003A9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{{DOC_PREFIX}}-QM-104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95399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비상상황 대응 절차서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8C8F5" w14:textId="7D5CBF8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화재, 폭발, 누출 등 시나리오별 훈련 ({{DOC_PREFIX}}-OH-201-W03 연계)</w:t>
            </w:r>
          </w:p>
        </w:tc>
      </w:tr>
      <w:tr w:rsidR="00B02DE7" w:rsidRPr="00AC3921" w14:paraId="226152B7" w14:textId="77777777" w:rsidTr="0076201E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BEC391" w14:textId="797EA389" w:rsidR="00B02DE7" w:rsidRPr="00AC3921" w:rsidRDefault="00B02DE7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9. 성과 평가</w:t>
            </w:r>
          </w:p>
        </w:tc>
      </w:tr>
      <w:tr w:rsidR="00AC3921" w:rsidRPr="00AC3921" w14:paraId="04B7BEE8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F036F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9.1 모니터링/측정/분석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381B4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3C210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{{DOC_PREFIX}}-OH-201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8BA66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운영관리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3CC0C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작업환경측정, 건강검진, 안전점검 결과 분석</w:t>
            </w:r>
          </w:p>
        </w:tc>
      </w:tr>
      <w:tr w:rsidR="00AC3921" w:rsidRPr="00AC3921" w14:paraId="507C6894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375E4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9.1.2 준수 평가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E7ABB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715AC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{{DOC_PREFIX}}-EM-301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5B19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(통합) 준수 평가 절차서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EB256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법규 준수 상태 주기적 평가</w:t>
            </w:r>
          </w:p>
        </w:tc>
      </w:tr>
      <w:tr w:rsidR="00AC3921" w:rsidRPr="00AC3921" w14:paraId="03422C64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4DFB7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9.2 내부심사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7432D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8EB11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{{DOC_PREFIX}}-QM-302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EBD39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내부심사 절차서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E0993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안전보건 시스템 적합성 심사</w:t>
            </w:r>
          </w:p>
        </w:tc>
      </w:tr>
      <w:tr w:rsidR="00AC3921" w:rsidRPr="00AC3921" w14:paraId="63BADF37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D9F98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9.3 경영검토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04497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3272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{{DOC_PREFIX}}-QM-303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FEDDF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경영검토 절차서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54F2B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안전 성과, 근로자 참여 결과 등 검토</w:t>
            </w:r>
          </w:p>
        </w:tc>
      </w:tr>
      <w:tr w:rsidR="00B02DE7" w:rsidRPr="00AC3921" w14:paraId="1656C15D" w14:textId="77777777" w:rsidTr="0076201E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F93442" w14:textId="6F81A833" w:rsidR="00B02DE7" w:rsidRPr="00AC3921" w:rsidRDefault="00B02DE7" w:rsidP="00841E05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10. 개선</w:t>
            </w:r>
          </w:p>
        </w:tc>
      </w:tr>
      <w:tr w:rsidR="00AC3921" w:rsidRPr="00AC3921" w14:paraId="32BE1093" w14:textId="77777777" w:rsidTr="00841E05">
        <w:trPr>
          <w:trHeight w:val="397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4CA27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10.2 사건, 부적합, 시정조치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C0AF0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920D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{{DOC_PREFIX}}-QM-401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BAFBF" w14:textId="77777777" w:rsidR="00AC3921" w:rsidRPr="00AC3921" w:rsidRDefault="00AC3921" w:rsidP="00AC3921">
            <w:pPr>
              <w:pStyle w:val="a4"/>
              <w:rPr>
                <w:sz w:val="18"/>
                <w:szCs w:val="18"/>
              </w:rPr>
            </w:pPr>
            <w:r w:rsidRPr="00AC3921">
              <w:rPr>
                <w:rFonts w:hint="eastAsia"/>
                <w:sz w:val="18"/>
                <w:szCs w:val="18"/>
              </w:rPr>
              <w:t>시정 및 예방조치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226FA" w14:textId="77777777" w:rsidR="00AC3921" w:rsidRPr="00AC3921" w:rsidRDefault="00AC3921" w:rsidP="00841E05">
            <w:pPr>
              <w:pStyle w:val="a4"/>
              <w:rPr>
                <w:sz w:val="18"/>
                <w:szCs w:val="18"/>
              </w:rPr>
            </w:pPr>
            <w:proofErr w:type="spellStart"/>
            <w:r w:rsidRPr="00AC3921">
              <w:rPr>
                <w:rFonts w:hint="eastAsia"/>
                <w:sz w:val="18"/>
                <w:szCs w:val="18"/>
              </w:rPr>
              <w:t>아차사고</w:t>
            </w:r>
            <w:proofErr w:type="spellEnd"/>
            <w:r w:rsidRPr="00AC3921">
              <w:rPr>
                <w:rFonts w:hint="eastAsia"/>
                <w:sz w:val="18"/>
                <w:szCs w:val="18"/>
              </w:rPr>
              <w:t xml:space="preserve"> 및 재해 조사, 재발방지 대책</w:t>
            </w:r>
          </w:p>
        </w:tc>
      </w:tr>
    </w:tbl>
    <w:p w14:paraId="4BCC3E57" w14:textId="19BD5440" w:rsidR="00EE5047" w:rsidRPr="00AC3921" w:rsidRDefault="00EE5047" w:rsidP="00EE5047">
      <w:pPr>
        <w:pStyle w:val="12"/>
        <w:ind w:left="910" w:right="364" w:hanging="273"/>
      </w:pPr>
    </w:p>
    <w:p w14:paraId="2BD5C04D" w14:textId="77777777" w:rsidR="00D35912" w:rsidRDefault="00D35912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75807F52" w14:textId="17AB4BF2" w:rsidR="00EE5047" w:rsidRDefault="00EE5047" w:rsidP="00D35912">
      <w:pPr>
        <w:pStyle w:val="Chapte"/>
      </w:pPr>
      <w:bookmarkStart w:id="3" w:name="_Toc240991696"/>
      <w:r>
        <w:lastRenderedPageBreak/>
        <w:t>4장</w:t>
      </w:r>
      <w:r w:rsidR="003934FF">
        <w:rPr>
          <w:rFonts w:hint="eastAsia"/>
        </w:rPr>
        <w:t>.</w:t>
      </w:r>
      <w:r w:rsidR="004D2C23">
        <w:tab/>
      </w:r>
      <w:r w:rsidR="005E4AE9" w:rsidRPr="005E4AE9">
        <w:t>조직 상황 (Context of the Organization)</w:t>
      </w:r>
      <w:bookmarkEnd w:id="3"/>
    </w:p>
    <w:p w14:paraId="5DA16652" w14:textId="77777777" w:rsidR="00EE5047" w:rsidRDefault="00EE5047" w:rsidP="00EE5047">
      <w:pPr>
        <w:pStyle w:val="12"/>
        <w:ind w:left="910" w:right="364" w:hanging="273"/>
      </w:pPr>
    </w:p>
    <w:p w14:paraId="13DF499C" w14:textId="77777777" w:rsidR="00EE5047" w:rsidRDefault="00EE5047" w:rsidP="00636104">
      <w:pPr>
        <w:pStyle w:val="10"/>
      </w:pPr>
      <w:r>
        <w:t xml:space="preserve">4.1 조직과 조직 상황의 이해 </w:t>
      </w:r>
    </w:p>
    <w:p w14:paraId="6BDCC894" w14:textId="0623A360" w:rsidR="007C1CD2" w:rsidRDefault="007C1CD2" w:rsidP="007C1CD2">
      <w:pPr>
        <w:pStyle w:val="12"/>
        <w:ind w:left="910" w:right="364" w:hanging="273"/>
      </w:pPr>
      <w:r>
        <w:rPr>
          <w:rFonts w:hint="eastAsia"/>
        </w:rPr>
        <w:t>1) 당사는</w:t>
      </w:r>
      <w:r>
        <w:t xml:space="preserve"> 안전보건 경영시스템의 의도된 결과(무재해, 법규 준수) 달성에 영향을 미치는 내부 및 외부 이슈를 파악하고 모니터링한다.</w:t>
      </w:r>
    </w:p>
    <w:p w14:paraId="15DC7189" w14:textId="2F00C8A8" w:rsidR="007C1CD2" w:rsidRDefault="007C1CD2" w:rsidP="007C1CD2">
      <w:pPr>
        <w:pStyle w:val="12"/>
        <w:ind w:left="910" w:right="364" w:hanging="273"/>
      </w:pPr>
      <w:r>
        <w:rPr>
          <w:rFonts w:hint="eastAsia"/>
        </w:rPr>
        <w:t>2) 특히</w:t>
      </w:r>
      <w:r>
        <w:t>, 강화되는 안전보건 법규(중대재해처벌법 등), 기술의 변경, 근로자의 안전 의식 수준 등을 핵심 이슈로 관리한다.</w:t>
      </w:r>
    </w:p>
    <w:p w14:paraId="3BD9BE4C" w14:textId="2F93D87D" w:rsidR="00EE5047" w:rsidRPr="007C1CD2" w:rsidRDefault="007C1CD2" w:rsidP="007C1CD2">
      <w:pPr>
        <w:pStyle w:val="--"/>
        <w:ind w:left="1092" w:right="637" w:hanging="182"/>
        <w:rPr>
          <w:color w:val="4472C4" w:themeColor="accent1"/>
        </w:rPr>
      </w:pPr>
      <w:r w:rsidRPr="007C1CD2">
        <w:rPr>
          <w:rFonts w:hint="eastAsia"/>
          <w:color w:val="4472C4" w:themeColor="accent1"/>
        </w:rPr>
        <w:t>관련 절차: ({{DOC_PREFIX}}-QM-103) 리스크 및 기회 관리 절차서 (통합)</w:t>
      </w:r>
    </w:p>
    <w:p w14:paraId="538B9DE6" w14:textId="77777777" w:rsidR="007C1CD2" w:rsidRPr="007C1CD2" w:rsidRDefault="007C1CD2" w:rsidP="007C1CD2">
      <w:pPr>
        <w:pStyle w:val="12"/>
        <w:ind w:left="910" w:right="364" w:hanging="273"/>
      </w:pPr>
    </w:p>
    <w:p w14:paraId="2B663CB5" w14:textId="5C964E28" w:rsidR="00EE5047" w:rsidRDefault="00EE5047" w:rsidP="00636104">
      <w:pPr>
        <w:pStyle w:val="10"/>
      </w:pPr>
      <w:r>
        <w:t xml:space="preserve">4.2 </w:t>
      </w:r>
      <w:r w:rsidR="00D97FDC" w:rsidRPr="00D97FDC">
        <w:t>근로자 및 이해관계자의 니즈와 기대 이해</w:t>
      </w:r>
    </w:p>
    <w:p w14:paraId="542E71CB" w14:textId="0A0A3618" w:rsidR="00947775" w:rsidRPr="00947775" w:rsidRDefault="00947775" w:rsidP="0094777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947775">
        <w:rPr>
          <w:rFonts w:hint="eastAsia"/>
        </w:rPr>
        <w:t>당사는</w:t>
      </w:r>
      <w:r w:rsidRPr="00947775">
        <w:t xml:space="preserve"> 안전보건에 영향을 미치거나 인식을 같이하는 근로자 및 이해관계자를 규명하고 그들의 요구사항을 파악한다.</w:t>
      </w:r>
    </w:p>
    <w:p w14:paraId="18FCBF26" w14:textId="583536E3" w:rsidR="00947775" w:rsidRPr="00947775" w:rsidRDefault="00947775" w:rsidP="0094777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947775">
        <w:rPr>
          <w:rFonts w:hint="eastAsia"/>
        </w:rPr>
        <w:t>특히</w:t>
      </w:r>
      <w:r w:rsidRPr="00947775">
        <w:t xml:space="preserve"> '근로자'</w:t>
      </w:r>
      <w:proofErr w:type="spellStart"/>
      <w:r w:rsidRPr="00947775">
        <w:t>를</w:t>
      </w:r>
      <w:proofErr w:type="spellEnd"/>
      <w:r w:rsidRPr="00947775">
        <w:t xml:space="preserve"> 최우선 이해관계자로 정의하며, 협력업체 및 방문객의 안전 요구사항도 필수적으로 수용하여 법적 준수 의무에 반영한다.</w:t>
      </w:r>
    </w:p>
    <w:p w14:paraId="333DC330" w14:textId="77777777" w:rsidR="00947775" w:rsidRPr="00947775" w:rsidRDefault="00947775" w:rsidP="00947775">
      <w:pPr>
        <w:pStyle w:val="12"/>
        <w:ind w:left="910" w:right="364" w:hanging="273"/>
      </w:pPr>
    </w:p>
    <w:p w14:paraId="6375CC9F" w14:textId="77777777" w:rsidR="00947775" w:rsidRPr="00947775" w:rsidRDefault="00947775" w:rsidP="00636104">
      <w:pPr>
        <w:pStyle w:val="10"/>
      </w:pPr>
      <w:r w:rsidRPr="00947775">
        <w:t>4.3 안전보건 경영시스템 적용범위</w:t>
      </w:r>
    </w:p>
    <w:p w14:paraId="2DED1738" w14:textId="6D29860E" w:rsidR="00947775" w:rsidRPr="00947775" w:rsidRDefault="00947775" w:rsidP="0094777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947775">
        <w:rPr>
          <w:rFonts w:hint="eastAsia"/>
        </w:rPr>
        <w:t>이</w:t>
      </w:r>
      <w:r w:rsidRPr="00947775">
        <w:t xml:space="preserve"> 매뉴얼은 당사의 모든 사업장 내 활동, 제품 및 서비스가 근로자의 안전과 보건에 미치는 영향에 적용한다.</w:t>
      </w:r>
    </w:p>
    <w:p w14:paraId="5A697A06" w14:textId="61A0C15D" w:rsidR="00947775" w:rsidRPr="00947775" w:rsidRDefault="00947775" w:rsidP="0094777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947775">
        <w:rPr>
          <w:rFonts w:hint="eastAsia"/>
        </w:rPr>
        <w:t>당사의</w:t>
      </w:r>
      <w:r w:rsidRPr="00947775">
        <w:t xml:space="preserve"> 통제 하에 있는 외주 업체 및 방문객의 활동 또한 본 시스템의 적용범위에 포함한다.</w:t>
      </w:r>
    </w:p>
    <w:p w14:paraId="1B7B0CED" w14:textId="77777777" w:rsidR="00947775" w:rsidRPr="00947775" w:rsidRDefault="00947775" w:rsidP="00947775">
      <w:pPr>
        <w:pStyle w:val="12"/>
        <w:ind w:left="910" w:right="364" w:hanging="273"/>
      </w:pPr>
    </w:p>
    <w:p w14:paraId="5AABA448" w14:textId="77777777" w:rsidR="00947775" w:rsidRPr="00947775" w:rsidRDefault="00947775" w:rsidP="00636104">
      <w:pPr>
        <w:pStyle w:val="10"/>
      </w:pPr>
      <w:r w:rsidRPr="00947775">
        <w:t>4.4 안전보건 경영시스템 및 프로세스</w:t>
      </w:r>
    </w:p>
    <w:p w14:paraId="3B822FE9" w14:textId="21993D04" w:rsidR="00947775" w:rsidRPr="00947775" w:rsidRDefault="00947775" w:rsidP="0094777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947775">
        <w:rPr>
          <w:rFonts w:hint="eastAsia"/>
        </w:rPr>
        <w:t>당사는</w:t>
      </w:r>
      <w:r w:rsidRPr="00947775">
        <w:t xml:space="preserve"> ISO 45001 요구사항에 따라 안전보건 경영시스템을 수립, 실행, 유지 및 지속적으로 개선한다.</w:t>
      </w:r>
    </w:p>
    <w:p w14:paraId="6148707B" w14:textId="00DDC843" w:rsidR="00947775" w:rsidRDefault="00947775" w:rsidP="00947775">
      <w:pPr>
        <w:pStyle w:val="12"/>
        <w:ind w:left="910" w:right="364" w:hanging="273"/>
        <w:rPr>
          <w:b/>
        </w:rPr>
      </w:pPr>
      <w:r>
        <w:rPr>
          <w:rFonts w:hint="eastAsia"/>
        </w:rPr>
        <w:t xml:space="preserve">2) </w:t>
      </w:r>
      <w:r w:rsidRPr="00947775">
        <w:rPr>
          <w:rFonts w:hint="eastAsia"/>
        </w:rPr>
        <w:t>안전보건</w:t>
      </w:r>
      <w:r w:rsidRPr="00947775">
        <w:t xml:space="preserve"> 프로세스는 품질(QMS) 및 환경(EMS) 경영시스템과 통합하여 운영함으로써 효율성을 극대화한다.</w:t>
      </w:r>
    </w:p>
    <w:p w14:paraId="073C78AA" w14:textId="77777777" w:rsidR="00947775" w:rsidRDefault="00947775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  <w:b/>
        </w:rPr>
        <w:br w:type="page"/>
      </w:r>
    </w:p>
    <w:p w14:paraId="292890FD" w14:textId="43BF713B" w:rsidR="00EE5047" w:rsidRDefault="00EE5047" w:rsidP="00947775">
      <w:pPr>
        <w:pStyle w:val="Chapte"/>
      </w:pPr>
      <w:bookmarkStart w:id="4" w:name="_Toc240991697"/>
      <w:r>
        <w:lastRenderedPageBreak/>
        <w:t>5장</w:t>
      </w:r>
      <w:r w:rsidR="003934FF">
        <w:rPr>
          <w:rFonts w:hint="eastAsia"/>
        </w:rPr>
        <w:t>.</w:t>
      </w:r>
      <w:r w:rsidR="004D2C23">
        <w:tab/>
      </w:r>
      <w:r w:rsidR="00D56B7F" w:rsidRPr="00D56B7F">
        <w:t>리더십과 근로자의 참여 (Leadership &amp; Worker Participation)</w:t>
      </w:r>
      <w:bookmarkEnd w:id="4"/>
    </w:p>
    <w:p w14:paraId="144F0CEF" w14:textId="77777777" w:rsidR="00EE5047" w:rsidRDefault="00EE5047" w:rsidP="00EE5047">
      <w:pPr>
        <w:pStyle w:val="12"/>
        <w:ind w:left="910" w:right="364" w:hanging="273"/>
      </w:pPr>
    </w:p>
    <w:p w14:paraId="533472C0" w14:textId="77777777" w:rsidR="00C26F59" w:rsidRPr="00621BE5" w:rsidRDefault="00C26F59" w:rsidP="00636104">
      <w:pPr>
        <w:pStyle w:val="10"/>
      </w:pPr>
      <w:r w:rsidRPr="00621BE5">
        <w:t>5.1 리더십과 의지표명</w:t>
      </w:r>
    </w:p>
    <w:p w14:paraId="4230AC26" w14:textId="66CE2379" w:rsidR="00C26F59" w:rsidRPr="00621BE5" w:rsidRDefault="00621BE5" w:rsidP="00621BE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26F59" w:rsidRPr="00621BE5">
        <w:rPr>
          <w:rFonts w:hint="eastAsia"/>
        </w:rPr>
        <w:t>최고경영자는</w:t>
      </w:r>
      <w:r w:rsidR="00C26F59" w:rsidRPr="00621BE5">
        <w:t xml:space="preserve"> 근로자의 안전보건을 경영의 최우선 가치로 삼고, 안전하고 건강한 작업 환경을 제공할 전적인 책임을 진다.</w:t>
      </w:r>
    </w:p>
    <w:p w14:paraId="6A0AF564" w14:textId="18578D9B" w:rsidR="00C26F59" w:rsidRPr="00621BE5" w:rsidRDefault="00621BE5" w:rsidP="00621BE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26F59" w:rsidRPr="00621BE5">
        <w:rPr>
          <w:rFonts w:hint="eastAsia"/>
        </w:rPr>
        <w:t>경영진은</w:t>
      </w:r>
      <w:r w:rsidR="00C26F59" w:rsidRPr="00621BE5">
        <w:t xml:space="preserve"> 안전보건 방침이 조직의 전략적 방향과 일치하도록 보장하며, 시스템 운영에 필요한 인적·물적 자원을 적극 지원한다.</w:t>
      </w:r>
    </w:p>
    <w:p w14:paraId="3D9FB991" w14:textId="0410E59F" w:rsidR="00C26F59" w:rsidRPr="00621BE5" w:rsidRDefault="00621BE5" w:rsidP="00621BE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C26F59" w:rsidRPr="00621BE5">
        <w:rPr>
          <w:rFonts w:hint="eastAsia"/>
        </w:rPr>
        <w:t>경영진은</w:t>
      </w:r>
      <w:r w:rsidR="00C26F59" w:rsidRPr="00621BE5">
        <w:t xml:space="preserve"> '비난 없는 문화(Non-blame culture)'를 조성하여 근로자가 보복의 두려움 없이 위험을 보고할 수 있도록 보호한다.</w:t>
      </w:r>
    </w:p>
    <w:p w14:paraId="339EB596" w14:textId="77777777" w:rsidR="00C26F59" w:rsidRPr="00621BE5" w:rsidRDefault="00C26F59" w:rsidP="00621BE5">
      <w:pPr>
        <w:pStyle w:val="12"/>
        <w:ind w:left="910" w:right="364" w:hanging="273"/>
      </w:pPr>
    </w:p>
    <w:p w14:paraId="6AA90106" w14:textId="77777777" w:rsidR="00C26F59" w:rsidRPr="00621BE5" w:rsidRDefault="00C26F59" w:rsidP="00636104">
      <w:pPr>
        <w:pStyle w:val="10"/>
      </w:pPr>
      <w:r w:rsidRPr="00621BE5">
        <w:t>5.2 안전보건 방침</w:t>
      </w:r>
    </w:p>
    <w:p w14:paraId="4036F53E" w14:textId="711A6C03" w:rsidR="00C26F59" w:rsidRPr="00621BE5" w:rsidRDefault="00621BE5" w:rsidP="00621BE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26F59" w:rsidRPr="00621BE5">
        <w:rPr>
          <w:rFonts w:hint="eastAsia"/>
        </w:rPr>
        <w:t>최고경영자는</w:t>
      </w:r>
      <w:r w:rsidR="00C26F59" w:rsidRPr="00621BE5">
        <w:t xml:space="preserve"> 안전보건 방침을 수립하고 서명하여 전 사내외에 공표한다.</w:t>
      </w:r>
    </w:p>
    <w:p w14:paraId="04D5AED7" w14:textId="4F062558" w:rsidR="00C26F59" w:rsidRPr="00621BE5" w:rsidRDefault="00621BE5" w:rsidP="00621BE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26F59" w:rsidRPr="00621BE5">
        <w:rPr>
          <w:rFonts w:hint="eastAsia"/>
        </w:rPr>
        <w:t>방침에는</w:t>
      </w:r>
      <w:r w:rsidR="00C26F59" w:rsidRPr="00621BE5">
        <w:t xml:space="preserve"> "부상 및 질병 예방", "법규 준수", "위험요인 제거 및 리스크 감소", "근로자 협의 및 참여", "지속적 개선"</w:t>
      </w:r>
      <w:proofErr w:type="spellStart"/>
      <w:r w:rsidR="00C26F59" w:rsidRPr="00621BE5">
        <w:t>에</w:t>
      </w:r>
      <w:proofErr w:type="spellEnd"/>
      <w:r w:rsidR="00C26F59" w:rsidRPr="00621BE5">
        <w:t xml:space="preserve"> 대한 의지</w:t>
      </w:r>
      <w:r w:rsidR="001413B6">
        <w:rPr>
          <w:rFonts w:hint="eastAsia"/>
        </w:rPr>
        <w:t>를</w:t>
      </w:r>
      <w:r w:rsidR="00C26F59" w:rsidRPr="00621BE5">
        <w:t xml:space="preserve"> 반드시 포함</w:t>
      </w:r>
      <w:r w:rsidR="001413B6">
        <w:rPr>
          <w:rFonts w:hint="eastAsia"/>
        </w:rPr>
        <w:t>하여 수립</w:t>
      </w:r>
      <w:r w:rsidR="00C26F59" w:rsidRPr="00621BE5">
        <w:t>한다.</w:t>
      </w:r>
    </w:p>
    <w:p w14:paraId="04756419" w14:textId="0B0A05BC" w:rsidR="00C26F59" w:rsidRPr="00714948" w:rsidRDefault="00C26F59" w:rsidP="00714948">
      <w:pPr>
        <w:pStyle w:val="--"/>
        <w:ind w:left="1092" w:right="637" w:hanging="182"/>
        <w:rPr>
          <w:color w:val="4472C4" w:themeColor="accent1"/>
        </w:rPr>
      </w:pPr>
      <w:r w:rsidRPr="00714948">
        <w:rPr>
          <w:rFonts w:hint="eastAsia"/>
          <w:color w:val="4472C4" w:themeColor="accent1"/>
        </w:rPr>
        <w:t>관련 문서: ({{DOC_PREFIX}}-OH-101) 안전보건 방침 및 목표 관리 절차서</w:t>
      </w:r>
    </w:p>
    <w:p w14:paraId="268DC8F5" w14:textId="77777777" w:rsidR="00C26F59" w:rsidRPr="00621BE5" w:rsidRDefault="00C26F59" w:rsidP="00621BE5">
      <w:pPr>
        <w:pStyle w:val="12"/>
        <w:ind w:left="910" w:right="364" w:hanging="273"/>
      </w:pPr>
    </w:p>
    <w:p w14:paraId="2863297C" w14:textId="77777777" w:rsidR="00C26F59" w:rsidRPr="00621BE5" w:rsidRDefault="00C26F59" w:rsidP="00636104">
      <w:pPr>
        <w:pStyle w:val="10"/>
      </w:pPr>
      <w:r w:rsidRPr="00621BE5">
        <w:t>5.3 조직의 역할, 책임 및 권한</w:t>
      </w:r>
    </w:p>
    <w:p w14:paraId="1F78DAE2" w14:textId="7FAD838B" w:rsidR="00C26F59" w:rsidRPr="00621BE5" w:rsidRDefault="00714948" w:rsidP="00621BE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26F59" w:rsidRPr="00621BE5">
        <w:rPr>
          <w:rFonts w:hint="eastAsia"/>
        </w:rPr>
        <w:t>최고경영자는</w:t>
      </w:r>
      <w:r w:rsidR="00C26F59" w:rsidRPr="00621BE5">
        <w:t xml:space="preserve"> 안전보건 책임과 권한을 조직 전반에 명확히 부여하고 소통한다.</w:t>
      </w:r>
    </w:p>
    <w:p w14:paraId="7D682865" w14:textId="7662DC99" w:rsidR="00C26F59" w:rsidRPr="00621BE5" w:rsidRDefault="00714948" w:rsidP="00621BE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26F59" w:rsidRPr="00621BE5">
        <w:t>안전보건 관리책임자(CSO)는 시스템이 규격에 적합하게 운영되도록 관리하며, 안전 성과를 최고경영자에게 직접 보고할 권한을 가진다.</w:t>
      </w:r>
    </w:p>
    <w:p w14:paraId="5452F57E" w14:textId="0667EA89" w:rsidR="00C26F59" w:rsidRPr="00621BE5" w:rsidRDefault="00714948" w:rsidP="00621BE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C26F59" w:rsidRPr="00621BE5">
        <w:rPr>
          <w:rFonts w:hint="eastAsia"/>
        </w:rPr>
        <w:t>모든</w:t>
      </w:r>
      <w:r w:rsidR="00C26F59" w:rsidRPr="00621BE5">
        <w:t xml:space="preserve"> 근로자는 자신의 작업 통제권 범위 내에서 자신과 동료의 안전을 지킬 책임이 있으며, </w:t>
      </w:r>
      <w:r w:rsidR="00790CA9">
        <w:rPr>
          <w:rFonts w:hint="eastAsia"/>
        </w:rPr>
        <w:t>[</w:t>
      </w:r>
      <w:r w:rsidR="00C26F59" w:rsidRPr="00621BE5">
        <w:t>급박한 위험 시 작업을 중지하고 대피할 권한(작업중지권)</w:t>
      </w:r>
      <w:r w:rsidR="00790CA9">
        <w:rPr>
          <w:rFonts w:hint="eastAsia"/>
        </w:rPr>
        <w:t>]</w:t>
      </w:r>
      <w:r w:rsidR="00C26F59" w:rsidRPr="00621BE5">
        <w:t>을 가진다.</w:t>
      </w:r>
    </w:p>
    <w:p w14:paraId="0DA0B98B" w14:textId="77777777" w:rsidR="00C26F59" w:rsidRPr="00621BE5" w:rsidRDefault="00C26F59" w:rsidP="00621BE5">
      <w:pPr>
        <w:pStyle w:val="12"/>
        <w:ind w:left="910" w:right="364" w:hanging="273"/>
      </w:pPr>
    </w:p>
    <w:p w14:paraId="69FACA02" w14:textId="77777777" w:rsidR="00C26F59" w:rsidRPr="00621BE5" w:rsidRDefault="00C26F59" w:rsidP="00636104">
      <w:pPr>
        <w:pStyle w:val="10"/>
      </w:pPr>
      <w:r w:rsidRPr="00621BE5">
        <w:t>5.4 근로자의 협의 및 참여 (Consultation and Participation)</w:t>
      </w:r>
    </w:p>
    <w:p w14:paraId="77D9BA5A" w14:textId="7E8726EA" w:rsidR="00C26F59" w:rsidRPr="00621BE5" w:rsidRDefault="00790CA9" w:rsidP="00621BE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26F59" w:rsidRPr="00621BE5">
        <w:rPr>
          <w:rFonts w:hint="eastAsia"/>
        </w:rPr>
        <w:t>당사는</w:t>
      </w:r>
      <w:r w:rsidR="00C26F59" w:rsidRPr="00621BE5">
        <w:t xml:space="preserve"> 안전보건 경영시스템의 수립, 실행, 평가의 모든 단계에 근로자(및 근로자 대표)가 참여할 수 있는 프로세스를 보장한다.</w:t>
      </w:r>
    </w:p>
    <w:p w14:paraId="7D032756" w14:textId="23670295" w:rsidR="00C26F59" w:rsidRPr="00621BE5" w:rsidRDefault="00790CA9" w:rsidP="00621BE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26F59" w:rsidRPr="00621BE5">
        <w:rPr>
          <w:rFonts w:hint="eastAsia"/>
        </w:rPr>
        <w:t>산업안전보건위원회</w:t>
      </w:r>
      <w:r w:rsidR="00C26F59" w:rsidRPr="00621BE5">
        <w:t>, 안전 회의, 제안 제도 등을 통해 위험성 평가, 사고 조사, 방침 수립 등에 근로자의 의견을 적극 반영한다.</w:t>
      </w:r>
    </w:p>
    <w:p w14:paraId="0B56A571" w14:textId="1539E1B2" w:rsidR="00EE5047" w:rsidRPr="00621BE5" w:rsidRDefault="00790CA9" w:rsidP="00621BE5">
      <w:pPr>
        <w:pStyle w:val="12"/>
        <w:ind w:left="910" w:right="364" w:hanging="273"/>
      </w:pPr>
      <w:r>
        <w:rPr>
          <w:rFonts w:hint="eastAsia"/>
        </w:rPr>
        <w:lastRenderedPageBreak/>
        <w:t xml:space="preserve">3) </w:t>
      </w:r>
      <w:r w:rsidR="00C26F59" w:rsidRPr="00621BE5">
        <w:rPr>
          <w:rFonts w:hint="eastAsia"/>
        </w:rPr>
        <w:t>근로자의</w:t>
      </w:r>
      <w:r w:rsidR="00C26F59" w:rsidRPr="00621BE5">
        <w:t xml:space="preserve"> 참여를 저해하는 장벽(언어, 문맹, 보복 위협 등)을 식별하고 제거한다.</w:t>
      </w:r>
    </w:p>
    <w:p w14:paraId="253F284F" w14:textId="77777777" w:rsidR="00E51460" w:rsidRDefault="00E5146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573C1785" w14:textId="7F8E4586" w:rsidR="00EE5047" w:rsidRDefault="00EE5047" w:rsidP="00E51460">
      <w:pPr>
        <w:pStyle w:val="Chapte"/>
      </w:pPr>
      <w:bookmarkStart w:id="5" w:name="_Toc240991698"/>
      <w:r>
        <w:lastRenderedPageBreak/>
        <w:t>6장</w:t>
      </w:r>
      <w:r w:rsidR="003934FF">
        <w:rPr>
          <w:rFonts w:hint="eastAsia"/>
        </w:rPr>
        <w:t>.</w:t>
      </w:r>
      <w:r w:rsidR="004D2C23">
        <w:tab/>
      </w:r>
      <w:r w:rsidR="00BD7B87" w:rsidRPr="00BD7B87">
        <w:t>기획 (Planning)</w:t>
      </w:r>
      <w:bookmarkEnd w:id="5"/>
    </w:p>
    <w:p w14:paraId="375F3909" w14:textId="77777777" w:rsidR="00EE5047" w:rsidRDefault="00EE5047" w:rsidP="00EE5047">
      <w:pPr>
        <w:pStyle w:val="12"/>
        <w:ind w:left="910" w:right="364" w:hanging="273"/>
      </w:pPr>
    </w:p>
    <w:p w14:paraId="5B1BE170" w14:textId="77777777" w:rsidR="00EE5047" w:rsidRDefault="00EE5047" w:rsidP="00636104">
      <w:pPr>
        <w:pStyle w:val="10"/>
      </w:pPr>
      <w:r>
        <w:t>6.1 리스크와 기회를 다루는 조치</w:t>
      </w:r>
    </w:p>
    <w:p w14:paraId="5AA52EFD" w14:textId="3D12F0D0" w:rsidR="00BD7B87" w:rsidRDefault="00BD7B87" w:rsidP="00BD7B87">
      <w:pPr>
        <w:pStyle w:val="12"/>
        <w:ind w:left="910" w:right="364" w:hanging="273"/>
      </w:pPr>
      <w:r>
        <w:rPr>
          <w:rFonts w:hint="eastAsia"/>
        </w:rPr>
        <w:t>1) 위험요인</w:t>
      </w:r>
      <w:r>
        <w:t xml:space="preserve"> 파악 (Hazard Identification): 당사는 작업장 내의 잠재적 위험요인(기계, 전기, 화학, 인간공학, 심리적 요인 등)을 상시적으로 파악한다. </w:t>
      </w:r>
      <w:proofErr w:type="spellStart"/>
      <w:r>
        <w:t>아차사고</w:t>
      </w:r>
      <w:proofErr w:type="spellEnd"/>
      <w:r>
        <w:t>(Near-miss)와 과거 사고 이력도 포함한다.</w:t>
      </w:r>
    </w:p>
    <w:p w14:paraId="0E088810" w14:textId="2E00962A" w:rsidR="00BD7B87" w:rsidRDefault="00FF5909" w:rsidP="00BD7B8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D7B87">
        <w:rPr>
          <w:rFonts w:hint="eastAsia"/>
        </w:rPr>
        <w:t>리스크</w:t>
      </w:r>
      <w:r w:rsidR="00BD7B87">
        <w:t xml:space="preserve"> 평가 (Risk Assessment): 파악된 위험요인에 대해 발생 빈도와 강도를 분석하여 리스크 등급을 결정하고, 허용 불가능한 위험에 대해 대책을 수립한다.</w:t>
      </w:r>
    </w:p>
    <w:p w14:paraId="785893B8" w14:textId="27D43385" w:rsidR="00BD7B87" w:rsidRDefault="00FF5909" w:rsidP="00BD7B87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BD7B87">
        <w:rPr>
          <w:rFonts w:hint="eastAsia"/>
        </w:rPr>
        <w:t>법적</w:t>
      </w:r>
      <w:r w:rsidR="00BD7B87">
        <w:t xml:space="preserve"> 요구사항 파악: 산업안전보건법, 중대재해처벌법 등 적용되는 법규를 파악하고 등록하여 관리한다.</w:t>
      </w:r>
    </w:p>
    <w:p w14:paraId="14C79D3D" w14:textId="393C187B" w:rsidR="000673B7" w:rsidRPr="000673B7" w:rsidRDefault="00BD7B87" w:rsidP="000673B7">
      <w:pPr>
        <w:pStyle w:val="--"/>
        <w:ind w:left="1092" w:right="637" w:hanging="182"/>
        <w:rPr>
          <w:color w:val="4472C4" w:themeColor="accent1"/>
        </w:rPr>
      </w:pPr>
      <w:r w:rsidRPr="000673B7">
        <w:rPr>
          <w:rFonts w:hint="eastAsia"/>
          <w:color w:val="4472C4" w:themeColor="accent1"/>
        </w:rPr>
        <w:t>관련 절차: ({{DOC_PREFIX}}-OH-102) 위험성 평가 절차서</w:t>
      </w:r>
    </w:p>
    <w:p w14:paraId="7927E5BD" w14:textId="567D05C8" w:rsidR="00BD7B87" w:rsidRPr="000673B7" w:rsidRDefault="000673B7" w:rsidP="000673B7">
      <w:pPr>
        <w:pStyle w:val="--"/>
        <w:ind w:left="1092" w:right="637" w:hanging="182"/>
        <w:rPr>
          <w:color w:val="4472C4" w:themeColor="accent1"/>
        </w:rPr>
      </w:pPr>
      <w:r w:rsidRPr="000673B7">
        <w:rPr>
          <w:rFonts w:hint="eastAsia"/>
          <w:color w:val="4472C4" w:themeColor="accent1"/>
        </w:rPr>
        <w:t>관련 절차: ({{DOC_PREFIX}}-EM-301) 준수 평가 절차서(통합)</w:t>
      </w:r>
    </w:p>
    <w:p w14:paraId="4D0BC470" w14:textId="77777777" w:rsidR="00FF5909" w:rsidRDefault="00FF5909" w:rsidP="00BD7B87">
      <w:pPr>
        <w:pStyle w:val="12"/>
        <w:ind w:left="910" w:right="364" w:hanging="273"/>
      </w:pPr>
    </w:p>
    <w:p w14:paraId="0AA57315" w14:textId="77777777" w:rsidR="00BD7B87" w:rsidRDefault="00BD7B87" w:rsidP="00FF5909">
      <w:pPr>
        <w:pStyle w:val="11"/>
        <w:ind w:left="273"/>
      </w:pPr>
      <w:r>
        <w:t>6.2 안전보건 목표와 기획</w:t>
      </w:r>
    </w:p>
    <w:p w14:paraId="083CA401" w14:textId="4F950986" w:rsidR="00BD7B87" w:rsidRDefault="00FF5909" w:rsidP="00BD7B87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D7B87">
        <w:rPr>
          <w:rFonts w:hint="eastAsia"/>
        </w:rPr>
        <w:t>각</w:t>
      </w:r>
      <w:r w:rsidR="00BD7B87">
        <w:t xml:space="preserve"> 부서는 안전보건 방침과 리스크 평가 결과를 반영하여 측정 가능한 안전보건 목표(예: 무재해 일수, 위험성 평가 </w:t>
      </w:r>
      <w:proofErr w:type="spellStart"/>
      <w:r w:rsidR="00BD7B87">
        <w:t>개선율</w:t>
      </w:r>
      <w:proofErr w:type="spellEnd"/>
      <w:r w:rsidR="00BD7B87">
        <w:t xml:space="preserve"> 등)를 수립한다.</w:t>
      </w:r>
    </w:p>
    <w:p w14:paraId="196C76C2" w14:textId="607ED54B" w:rsidR="00BD7B87" w:rsidRDefault="00FF5909" w:rsidP="00BD7B8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D7B87">
        <w:rPr>
          <w:rFonts w:hint="eastAsia"/>
        </w:rPr>
        <w:t>목표</w:t>
      </w:r>
      <w:r w:rsidR="00BD7B87">
        <w:t xml:space="preserve"> 달성을 위한 추진 계획(무엇을, 누가, 언제까지, 어떤 자원으로)을 구체화하여 실행한다.</w:t>
      </w:r>
    </w:p>
    <w:p w14:paraId="23FD8E8D" w14:textId="77777777" w:rsidR="00EE5047" w:rsidRDefault="00EE5047" w:rsidP="00EE5047">
      <w:pPr>
        <w:pStyle w:val="12"/>
        <w:ind w:left="910" w:right="364" w:hanging="273"/>
      </w:pPr>
      <w:r>
        <w:t> </w:t>
      </w:r>
    </w:p>
    <w:p w14:paraId="6DCE9AC8" w14:textId="77777777" w:rsidR="007F7332" w:rsidRDefault="007F7332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51527CD5" w14:textId="07B0D95F" w:rsidR="00EE5047" w:rsidRDefault="00EE5047" w:rsidP="007F7332">
      <w:pPr>
        <w:pStyle w:val="Chapte"/>
      </w:pPr>
      <w:bookmarkStart w:id="6" w:name="_Toc240991699"/>
      <w:r>
        <w:lastRenderedPageBreak/>
        <w:t>7장</w:t>
      </w:r>
      <w:r w:rsidR="003934FF">
        <w:rPr>
          <w:rFonts w:hint="eastAsia"/>
        </w:rPr>
        <w:t>.</w:t>
      </w:r>
      <w:r w:rsidR="004D2C23">
        <w:tab/>
      </w:r>
      <w:r w:rsidR="00893A59" w:rsidRPr="00893A59">
        <w:t>지원 (Support)</w:t>
      </w:r>
      <w:bookmarkEnd w:id="6"/>
    </w:p>
    <w:p w14:paraId="648BC767" w14:textId="77777777" w:rsidR="00EE5047" w:rsidRDefault="00EE5047" w:rsidP="00EE5047">
      <w:pPr>
        <w:pStyle w:val="12"/>
        <w:ind w:left="910" w:right="364" w:hanging="273"/>
      </w:pPr>
    </w:p>
    <w:p w14:paraId="616D93F5" w14:textId="5A6D1D79" w:rsidR="00EE5047" w:rsidRDefault="00EE5047" w:rsidP="00636104">
      <w:pPr>
        <w:pStyle w:val="10"/>
      </w:pPr>
      <w:r>
        <w:t xml:space="preserve">7.1 자원 </w:t>
      </w:r>
      <w:r w:rsidR="00893A59">
        <w:rPr>
          <w:rFonts w:hint="eastAsia"/>
        </w:rPr>
        <w:t>및 역량</w:t>
      </w:r>
    </w:p>
    <w:p w14:paraId="3FF2E5F3" w14:textId="515D61FB" w:rsidR="00113175" w:rsidRPr="00113175" w:rsidRDefault="00113175" w:rsidP="0011317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113175">
        <w:rPr>
          <w:rFonts w:hint="eastAsia"/>
        </w:rPr>
        <w:t>당사는</w:t>
      </w:r>
      <w:r w:rsidRPr="00113175">
        <w:t xml:space="preserve"> 안전보건 시스템 유지에 필요한 인원, 장비, 예산 등을 적시에 제공한다.</w:t>
      </w:r>
    </w:p>
    <w:p w14:paraId="646C66F4" w14:textId="316D6927" w:rsidR="00113175" w:rsidRPr="00113175" w:rsidRDefault="00514B65" w:rsidP="0011317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113175" w:rsidRPr="00113175">
        <w:rPr>
          <w:rFonts w:hint="eastAsia"/>
        </w:rPr>
        <w:t>모든</w:t>
      </w:r>
      <w:r w:rsidR="00113175" w:rsidRPr="00113175">
        <w:t xml:space="preserve"> 근로자가 자신의 업무에 내재된 위험을 인지하고 통제할 수 있도록, 법정 안전교육 및 직무 안전교육을 실시하여 적격성을 보장한다.</w:t>
      </w:r>
    </w:p>
    <w:p w14:paraId="2DB68A04" w14:textId="77777777" w:rsidR="00113175" w:rsidRPr="000673B7" w:rsidRDefault="00113175" w:rsidP="00514B65">
      <w:pPr>
        <w:pStyle w:val="--"/>
        <w:ind w:left="1092" w:right="637" w:hanging="182"/>
        <w:rPr>
          <w:color w:val="4472C4" w:themeColor="accent1"/>
        </w:rPr>
      </w:pPr>
      <w:r w:rsidRPr="000673B7">
        <w:rPr>
          <w:rFonts w:hint="eastAsia"/>
          <w:color w:val="4472C4" w:themeColor="accent1"/>
        </w:rPr>
        <w:t>관련 절차: ({{DOC_PREFIX}}-QM-201) 교육 훈련 절차서 (통합)</w:t>
      </w:r>
    </w:p>
    <w:p w14:paraId="2065FF4B" w14:textId="77777777" w:rsidR="00514B65" w:rsidRPr="00113175" w:rsidRDefault="00514B65" w:rsidP="00113175">
      <w:pPr>
        <w:pStyle w:val="12"/>
        <w:ind w:left="910" w:right="364" w:hanging="273"/>
      </w:pPr>
    </w:p>
    <w:p w14:paraId="4ED97A18" w14:textId="77777777" w:rsidR="00113175" w:rsidRPr="00113175" w:rsidRDefault="00113175" w:rsidP="00636104">
      <w:pPr>
        <w:pStyle w:val="10"/>
      </w:pPr>
      <w:r w:rsidRPr="00113175">
        <w:t>7.2 인식 및 의사소통</w:t>
      </w:r>
    </w:p>
    <w:p w14:paraId="082DBEDE" w14:textId="0C1C2F11" w:rsidR="00113175" w:rsidRPr="00113175" w:rsidRDefault="00514B65" w:rsidP="0011317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113175" w:rsidRPr="00113175">
        <w:rPr>
          <w:rFonts w:hint="eastAsia"/>
        </w:rPr>
        <w:t>근로자가</w:t>
      </w:r>
      <w:r w:rsidR="00113175" w:rsidRPr="00113175">
        <w:t xml:space="preserve"> 작업중지권, 사고 보고 절차, 자신의 행동이 안전에 미치는 영향을 명확히 인식하도록 교육한다.</w:t>
      </w:r>
    </w:p>
    <w:p w14:paraId="5DFFFD73" w14:textId="7993E6D1" w:rsidR="00113175" w:rsidRDefault="00514B65" w:rsidP="0011317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113175" w:rsidRPr="00113175">
        <w:rPr>
          <w:rFonts w:hint="eastAsia"/>
        </w:rPr>
        <w:t>안전보건</w:t>
      </w:r>
      <w:r w:rsidR="00113175" w:rsidRPr="00113175">
        <w:t xml:space="preserve"> 정보는 게시판, 조회, 회의 등을 통해 투명하게 소통하며, 내/외부 의사소통 프로세스를 확립한다.</w:t>
      </w:r>
    </w:p>
    <w:p w14:paraId="7C4AB523" w14:textId="77777777" w:rsidR="00514B65" w:rsidRPr="00113175" w:rsidRDefault="00514B65" w:rsidP="00113175">
      <w:pPr>
        <w:pStyle w:val="12"/>
        <w:ind w:left="910" w:right="364" w:hanging="273"/>
      </w:pPr>
    </w:p>
    <w:p w14:paraId="40AB0476" w14:textId="77777777" w:rsidR="00113175" w:rsidRPr="00113175" w:rsidRDefault="00113175" w:rsidP="00636104">
      <w:pPr>
        <w:pStyle w:val="10"/>
      </w:pPr>
      <w:r w:rsidRPr="00113175">
        <w:t>7.3 문서화된 정보</w:t>
      </w:r>
    </w:p>
    <w:p w14:paraId="7BD6FAFB" w14:textId="633604A3" w:rsidR="00113175" w:rsidRPr="00113175" w:rsidRDefault="00514B65" w:rsidP="0011317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113175" w:rsidRPr="00113175">
        <w:rPr>
          <w:rFonts w:hint="eastAsia"/>
        </w:rPr>
        <w:t>안전보건</w:t>
      </w:r>
      <w:r w:rsidR="00113175" w:rsidRPr="00113175">
        <w:t xml:space="preserve"> 경영시스템의 유효성을 입증하는 문서는 품질경영시스템의 문서관리 절차에 따라 생성, 갱신, 관리, 보존한다.</w:t>
      </w:r>
    </w:p>
    <w:p w14:paraId="01676068" w14:textId="3E836FF9" w:rsidR="00113175" w:rsidRPr="007C349A" w:rsidRDefault="00113175" w:rsidP="007C349A">
      <w:pPr>
        <w:pStyle w:val="--"/>
        <w:ind w:left="1092" w:right="637" w:hanging="182"/>
        <w:rPr>
          <w:color w:val="4472C4" w:themeColor="accent1"/>
        </w:rPr>
      </w:pPr>
      <w:r w:rsidRPr="007C349A">
        <w:rPr>
          <w:rFonts w:hint="eastAsia"/>
          <w:color w:val="4472C4" w:themeColor="accent1"/>
        </w:rPr>
        <w:t>관련 절차: ({{DOC_PREFIX}}-QM-203) 문서관리 절차서 (통합)</w:t>
      </w:r>
    </w:p>
    <w:p w14:paraId="48F40675" w14:textId="77777777" w:rsidR="004A43EB" w:rsidRDefault="004A43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41FBAE1A" w14:textId="72882678" w:rsidR="00EE5047" w:rsidRDefault="00EE5047" w:rsidP="004A43EB">
      <w:pPr>
        <w:pStyle w:val="Chapte"/>
      </w:pPr>
      <w:bookmarkStart w:id="7" w:name="_Toc240991700"/>
      <w:r>
        <w:lastRenderedPageBreak/>
        <w:t>8장</w:t>
      </w:r>
      <w:r w:rsidR="003934FF">
        <w:rPr>
          <w:rFonts w:hint="eastAsia"/>
        </w:rPr>
        <w:t>.</w:t>
      </w:r>
      <w:r w:rsidR="004D2C23">
        <w:tab/>
      </w:r>
      <w:r w:rsidR="004670A3" w:rsidRPr="004670A3">
        <w:t>운용 (Operation)</w:t>
      </w:r>
      <w:bookmarkEnd w:id="7"/>
    </w:p>
    <w:p w14:paraId="6F52F3EF" w14:textId="77777777" w:rsidR="00EE5047" w:rsidRDefault="00EE5047" w:rsidP="00EE5047">
      <w:pPr>
        <w:pStyle w:val="12"/>
        <w:ind w:left="910" w:right="364" w:hanging="273"/>
      </w:pPr>
    </w:p>
    <w:p w14:paraId="0293BD36" w14:textId="77777777" w:rsidR="00AB58F6" w:rsidRPr="00AB58F6" w:rsidRDefault="00AB58F6" w:rsidP="00636104">
      <w:pPr>
        <w:pStyle w:val="10"/>
      </w:pPr>
      <w:r w:rsidRPr="00AB58F6">
        <w:t>8.1 운용 기획 및 관리</w:t>
      </w:r>
    </w:p>
    <w:p w14:paraId="78CE7C7B" w14:textId="72307541" w:rsidR="00AB58F6" w:rsidRPr="00AB58F6" w:rsidRDefault="00846055" w:rsidP="00AB58F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AB58F6" w:rsidRPr="00AB58F6">
        <w:t>통제위계(Hierarchy of Controls): 위험 제거 → 대체 → 공학적 통제 → 관리적 통제 → 개인보호구 착용의 순서로 리스크를 감소시킨다.</w:t>
      </w:r>
    </w:p>
    <w:p w14:paraId="248A7FE9" w14:textId="2005EFE9" w:rsidR="00AB58F6" w:rsidRPr="00AB58F6" w:rsidRDefault="00846055" w:rsidP="00AB58F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B58F6" w:rsidRPr="00AB58F6">
        <w:t xml:space="preserve">변경 관리 (Management of Change): 신규 설비 도입, 공정 변경, 원자재 변경 등 안전에 영향을 미치는 변경 사항은 실행 전 위험성 평가를 </w:t>
      </w:r>
      <w:proofErr w:type="spellStart"/>
      <w:r w:rsidR="00AB58F6" w:rsidRPr="00AB58F6">
        <w:t>재실시한다</w:t>
      </w:r>
      <w:proofErr w:type="spellEnd"/>
      <w:r w:rsidR="00AB58F6" w:rsidRPr="00AB58F6">
        <w:t>.</w:t>
      </w:r>
    </w:p>
    <w:p w14:paraId="7059D68C" w14:textId="03C786C9" w:rsidR="00AB58F6" w:rsidRPr="00AB58F6" w:rsidRDefault="00E0551F" w:rsidP="00AB58F6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AB58F6" w:rsidRPr="00AB58F6">
        <w:t>조달 및 아웃소싱 (Procurement):</w:t>
      </w:r>
    </w:p>
    <w:p w14:paraId="4188AEF2" w14:textId="35671E6D" w:rsidR="00AB58F6" w:rsidRPr="00AB58F6" w:rsidRDefault="00E0551F" w:rsidP="00E0551F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B58F6" w:rsidRPr="00AB58F6">
        <w:t>안전 기준에 부합하는 자재와 설비만을 구매한다.</w:t>
      </w:r>
    </w:p>
    <w:p w14:paraId="33AC5DF2" w14:textId="37C05E89" w:rsidR="00AB58F6" w:rsidRPr="00AB58F6" w:rsidRDefault="00E0551F" w:rsidP="00E0551F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B58F6" w:rsidRPr="00AB58F6">
        <w:t>외주업체(도급/용역/위탁): 협력업체 선정 시 안전보건 수준을 평가(적격 수급인 선정)하며, 당사의 안전 수칙을 준수하도록 관리·감독한다.</w:t>
      </w:r>
    </w:p>
    <w:p w14:paraId="6AC221D9" w14:textId="77777777" w:rsidR="004D3C5A" w:rsidRDefault="004D3C5A" w:rsidP="00E0551F">
      <w:pPr>
        <w:pStyle w:val="--"/>
        <w:ind w:left="1092" w:right="637" w:hanging="182"/>
      </w:pPr>
    </w:p>
    <w:p w14:paraId="769CD332" w14:textId="13CAEBBB" w:rsidR="00AB58F6" w:rsidRPr="004D3C5A" w:rsidRDefault="00AB58F6" w:rsidP="00E0551F">
      <w:pPr>
        <w:pStyle w:val="--"/>
        <w:ind w:left="1092" w:right="637" w:hanging="182"/>
        <w:rPr>
          <w:color w:val="4472C4" w:themeColor="accent1"/>
        </w:rPr>
      </w:pPr>
      <w:r w:rsidRPr="004D3C5A">
        <w:rPr>
          <w:color w:val="4472C4" w:themeColor="accent1"/>
        </w:rPr>
        <w:t>관련 절차: ({{DOC_PREFIX}}-OH-201) 안전보건 운영 관리 절차서</w:t>
      </w:r>
    </w:p>
    <w:p w14:paraId="7E3E5A89" w14:textId="77777777" w:rsidR="004D3C5A" w:rsidRDefault="004D3C5A" w:rsidP="00AB58F6">
      <w:pPr>
        <w:pStyle w:val="12"/>
        <w:ind w:left="910" w:right="364" w:hanging="273"/>
      </w:pPr>
    </w:p>
    <w:p w14:paraId="795F0D89" w14:textId="34997586" w:rsidR="00AB58F6" w:rsidRPr="00AB58F6" w:rsidRDefault="00AB58F6" w:rsidP="00BD1685">
      <w:pPr>
        <w:pStyle w:val="10"/>
      </w:pPr>
      <w:r w:rsidRPr="00AB58F6">
        <w:t>8.2 비상사태 대비 및 대응</w:t>
      </w:r>
    </w:p>
    <w:p w14:paraId="4E974205" w14:textId="32FF7CA9" w:rsidR="00AB58F6" w:rsidRPr="004D3C5A" w:rsidRDefault="004D3C5A" w:rsidP="004D3C5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AB58F6" w:rsidRPr="004D3C5A">
        <w:t>화재, 폭발, 화학물질 누출 등 잠재적 비상사태를 식별하고 대응 시나리오를 수립한다.</w:t>
      </w:r>
    </w:p>
    <w:p w14:paraId="1BCCA065" w14:textId="4ABC38AC" w:rsidR="00AB58F6" w:rsidRPr="004D3C5A" w:rsidRDefault="004D3C5A" w:rsidP="004D3C5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B58F6" w:rsidRPr="004D3C5A">
        <w:t>주기적인 비상 대피 훈련을 실시하고 그 성과를 평가하여 대응 능력을 유지한다.</w:t>
      </w:r>
    </w:p>
    <w:p w14:paraId="14320FB8" w14:textId="77777777" w:rsidR="00AB58F6" w:rsidRPr="004D3C5A" w:rsidRDefault="00AB58F6" w:rsidP="004D3C5A">
      <w:pPr>
        <w:pStyle w:val="--"/>
        <w:ind w:left="1092" w:right="637" w:hanging="182"/>
        <w:rPr>
          <w:color w:val="4472C4" w:themeColor="accent1"/>
        </w:rPr>
      </w:pPr>
      <w:r w:rsidRPr="004D3C5A">
        <w:rPr>
          <w:color w:val="4472C4" w:themeColor="accent1"/>
        </w:rPr>
        <w:t>관련 절차: ({{DOC_PREFIX}}-QM-104) 비상상황 대응 절차서 (통합)</w:t>
      </w:r>
    </w:p>
    <w:p w14:paraId="4C40F105" w14:textId="77777777" w:rsidR="004A43EB" w:rsidRDefault="004A43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683844E4" w14:textId="59A548A7" w:rsidR="00EE5047" w:rsidRDefault="00EE5047" w:rsidP="004A43EB">
      <w:pPr>
        <w:pStyle w:val="Chapte"/>
      </w:pPr>
      <w:bookmarkStart w:id="8" w:name="_Toc240991701"/>
      <w:r>
        <w:lastRenderedPageBreak/>
        <w:t>9장</w:t>
      </w:r>
      <w:r w:rsidR="003934FF">
        <w:rPr>
          <w:rFonts w:hint="eastAsia"/>
        </w:rPr>
        <w:t>.</w:t>
      </w:r>
      <w:r w:rsidR="004D2C23">
        <w:tab/>
      </w:r>
      <w:r w:rsidR="00AC532D" w:rsidRPr="00AC532D">
        <w:t>성과 평가 (Performance Evaluation)</w:t>
      </w:r>
      <w:bookmarkEnd w:id="8"/>
    </w:p>
    <w:p w14:paraId="51B7D25E" w14:textId="77777777" w:rsidR="00EE5047" w:rsidRDefault="00EE5047" w:rsidP="00EE5047">
      <w:pPr>
        <w:pStyle w:val="12"/>
        <w:ind w:left="910" w:right="364" w:hanging="273"/>
      </w:pPr>
    </w:p>
    <w:p w14:paraId="140E3D70" w14:textId="77777777" w:rsidR="00EE5047" w:rsidRDefault="00EE5047" w:rsidP="00BD1685">
      <w:pPr>
        <w:pStyle w:val="10"/>
      </w:pPr>
      <w:r>
        <w:t>9.1 모니터링, 측정, 분석 및 성과평가</w:t>
      </w:r>
    </w:p>
    <w:p w14:paraId="41AE8670" w14:textId="3BA241AB" w:rsidR="00020E38" w:rsidRPr="00020E38" w:rsidRDefault="00020E38" w:rsidP="00020E3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020E38">
        <w:rPr>
          <w:rFonts w:hint="eastAsia"/>
        </w:rPr>
        <w:t>안전보건</w:t>
      </w:r>
      <w:r w:rsidRPr="00020E38">
        <w:t xml:space="preserve"> 성과(사고율, 위험성평가 </w:t>
      </w:r>
      <w:proofErr w:type="spellStart"/>
      <w:r w:rsidRPr="00020E38">
        <w:t>조치율</w:t>
      </w:r>
      <w:proofErr w:type="spellEnd"/>
      <w:r w:rsidRPr="00020E38">
        <w:t xml:space="preserve">, 법규 </w:t>
      </w:r>
      <w:proofErr w:type="spellStart"/>
      <w:r w:rsidRPr="00020E38">
        <w:t>준수율</w:t>
      </w:r>
      <w:proofErr w:type="spellEnd"/>
      <w:r w:rsidRPr="00020E38">
        <w:t xml:space="preserve"> 등)와 작업환경 측정 결과(소음, 분진, 유해물질)를 주기적으로 모니터링한다.</w:t>
      </w:r>
    </w:p>
    <w:p w14:paraId="5F6841B0" w14:textId="749BAE99" w:rsidR="00020E38" w:rsidRPr="00020E38" w:rsidRDefault="00020E38" w:rsidP="00020E3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020E38">
        <w:rPr>
          <w:rFonts w:hint="eastAsia"/>
        </w:rPr>
        <w:t>측정</w:t>
      </w:r>
      <w:r w:rsidRPr="00020E38">
        <w:t xml:space="preserve"> 장비(가스 감지기, </w:t>
      </w:r>
      <w:proofErr w:type="spellStart"/>
      <w:r w:rsidRPr="00020E38">
        <w:t>소음계</w:t>
      </w:r>
      <w:proofErr w:type="spellEnd"/>
      <w:r w:rsidRPr="00020E38">
        <w:t xml:space="preserve"> 등)는 교정하여 신뢰성을 유지한다.</w:t>
      </w:r>
    </w:p>
    <w:p w14:paraId="3DACF652" w14:textId="25D4843D" w:rsidR="00020E38" w:rsidRPr="00020E38" w:rsidRDefault="00020E38" w:rsidP="00020E38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020E38">
        <w:rPr>
          <w:rFonts w:hint="eastAsia"/>
        </w:rPr>
        <w:t>준수</w:t>
      </w:r>
      <w:r w:rsidRPr="00020E38">
        <w:t xml:space="preserve"> 평가: 안전보건 법규 준수 상태를 연 1회 이상 평가하여 법적 리스크를 예방한다.</w:t>
      </w:r>
    </w:p>
    <w:p w14:paraId="2F728B85" w14:textId="77777777" w:rsidR="00020E38" w:rsidRPr="007C349A" w:rsidRDefault="00020E38" w:rsidP="00020E38">
      <w:pPr>
        <w:pStyle w:val="--"/>
        <w:ind w:left="1092" w:right="637" w:hanging="182"/>
        <w:rPr>
          <w:color w:val="4472C4" w:themeColor="accent1"/>
        </w:rPr>
      </w:pPr>
      <w:r w:rsidRPr="007C349A">
        <w:rPr>
          <w:rFonts w:hint="eastAsia"/>
          <w:color w:val="4472C4" w:themeColor="accent1"/>
        </w:rPr>
        <w:t>관련 절차: ({{DOC_PREFIX}}-EM-301) 준수 평가 절차서 (통합)</w:t>
      </w:r>
    </w:p>
    <w:p w14:paraId="48A69759" w14:textId="77777777" w:rsidR="00020E38" w:rsidRDefault="00020E38" w:rsidP="00020E38">
      <w:pPr>
        <w:pStyle w:val="12"/>
        <w:ind w:left="910" w:right="364" w:hanging="273"/>
      </w:pPr>
    </w:p>
    <w:p w14:paraId="585F3E17" w14:textId="64E1E1F6" w:rsidR="00020E38" w:rsidRPr="00020E38" w:rsidRDefault="00020E38" w:rsidP="00BD1685">
      <w:pPr>
        <w:pStyle w:val="10"/>
      </w:pPr>
      <w:r w:rsidRPr="00020E38">
        <w:t>9.2 내부심사</w:t>
      </w:r>
    </w:p>
    <w:p w14:paraId="58DDCADA" w14:textId="2C51C08C" w:rsidR="00020E38" w:rsidRPr="00020E38" w:rsidRDefault="005A01D3" w:rsidP="00020E3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20E38" w:rsidRPr="00020E38">
        <w:rPr>
          <w:rFonts w:hint="eastAsia"/>
        </w:rPr>
        <w:t>안전보건</w:t>
      </w:r>
      <w:r w:rsidR="00020E38" w:rsidRPr="00020E38">
        <w:t xml:space="preserve"> 경영시스템이 규격에 적합한지 확인하기 위해 정기적으로 내부심사를 실시한다. 심사원은 객관성과 공정성을 유지한다.</w:t>
      </w:r>
    </w:p>
    <w:p w14:paraId="4FBBE682" w14:textId="495B7835" w:rsidR="00020E38" w:rsidRPr="00186985" w:rsidRDefault="00020E38" w:rsidP="00186985">
      <w:pPr>
        <w:pStyle w:val="--"/>
        <w:ind w:left="1092" w:right="637" w:hanging="182"/>
        <w:rPr>
          <w:color w:val="4472C4" w:themeColor="accent1"/>
        </w:rPr>
      </w:pPr>
      <w:r w:rsidRPr="00186985">
        <w:rPr>
          <w:rFonts w:hint="eastAsia"/>
          <w:color w:val="4472C4" w:themeColor="accent1"/>
        </w:rPr>
        <w:t>관련 절차: ({{DOC_PREFIX}}-QM-302) 내부심사 절차서 (통합)</w:t>
      </w:r>
    </w:p>
    <w:p w14:paraId="5DF14137" w14:textId="77777777" w:rsidR="005A01D3" w:rsidRDefault="005A01D3" w:rsidP="00020E38">
      <w:pPr>
        <w:pStyle w:val="12"/>
        <w:ind w:left="910" w:right="364" w:hanging="273"/>
      </w:pPr>
    </w:p>
    <w:p w14:paraId="7686F6D8" w14:textId="575473F4" w:rsidR="00020E38" w:rsidRPr="00020E38" w:rsidRDefault="00020E38" w:rsidP="00BD1685">
      <w:pPr>
        <w:pStyle w:val="10"/>
      </w:pPr>
      <w:r w:rsidRPr="00020E38">
        <w:t>9.3 경영검토</w:t>
      </w:r>
    </w:p>
    <w:p w14:paraId="32B8B2B5" w14:textId="224FABF8" w:rsidR="00020E38" w:rsidRPr="00020E38" w:rsidRDefault="005A01D3" w:rsidP="00020E3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20E38" w:rsidRPr="00020E38">
        <w:rPr>
          <w:rFonts w:hint="eastAsia"/>
        </w:rPr>
        <w:t>최고경영자는</w:t>
      </w:r>
      <w:r w:rsidR="00020E38" w:rsidRPr="00020E38">
        <w:t xml:space="preserve"> 안전보건 경영시스템의 적절성, </w:t>
      </w:r>
      <w:proofErr w:type="spellStart"/>
      <w:r w:rsidR="00020E38" w:rsidRPr="00020E38">
        <w:t>충족성</w:t>
      </w:r>
      <w:proofErr w:type="spellEnd"/>
      <w:r w:rsidR="00020E38" w:rsidRPr="00020E38">
        <w:t>, 효과성을 보장하기 위해 정기적으로 경영검토를 수행한다.</w:t>
      </w:r>
    </w:p>
    <w:p w14:paraId="72AC9581" w14:textId="4AD04F4D" w:rsidR="00020E38" w:rsidRPr="00020E38" w:rsidRDefault="005A01D3" w:rsidP="00020E3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020E38" w:rsidRPr="00020E38">
        <w:rPr>
          <w:rFonts w:hint="eastAsia"/>
        </w:rPr>
        <w:t>검토</w:t>
      </w:r>
      <w:r w:rsidR="00020E38" w:rsidRPr="00020E38">
        <w:t xml:space="preserve"> 결과는 근로자 대표와 공유하고, 지속적 개선의 기회로 활용한다.</w:t>
      </w:r>
    </w:p>
    <w:p w14:paraId="61F06834" w14:textId="6AB5E321" w:rsidR="00020E38" w:rsidRPr="005A01D3" w:rsidRDefault="00020E38" w:rsidP="005A01D3">
      <w:pPr>
        <w:pStyle w:val="--"/>
        <w:ind w:left="1092" w:right="637" w:hanging="182"/>
        <w:rPr>
          <w:color w:val="4472C4" w:themeColor="accent1"/>
        </w:rPr>
      </w:pPr>
      <w:r w:rsidRPr="005A01D3">
        <w:rPr>
          <w:rFonts w:hint="eastAsia"/>
          <w:color w:val="4472C4" w:themeColor="accent1"/>
        </w:rPr>
        <w:t>관련 절차: ({{DOC_PREFIX}}-QM-303) 경영검토 절차서 (통합)</w:t>
      </w:r>
    </w:p>
    <w:p w14:paraId="17F5BF4E" w14:textId="77777777" w:rsidR="005A01D3" w:rsidRPr="00020E38" w:rsidRDefault="005A01D3" w:rsidP="005A01D3">
      <w:pPr>
        <w:pStyle w:val="--"/>
        <w:ind w:left="1092" w:right="637" w:hanging="182"/>
      </w:pPr>
    </w:p>
    <w:p w14:paraId="795CA79C" w14:textId="77777777" w:rsidR="00D00A13" w:rsidRDefault="00D00A13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57389251" w14:textId="3763BCA9" w:rsidR="00EE5047" w:rsidRDefault="00EE5047" w:rsidP="00D00A13">
      <w:pPr>
        <w:pStyle w:val="Chapte"/>
      </w:pPr>
      <w:bookmarkStart w:id="9" w:name="_Toc240991702"/>
      <w:r>
        <w:lastRenderedPageBreak/>
        <w:t>10장</w:t>
      </w:r>
      <w:r w:rsidR="003934FF">
        <w:rPr>
          <w:rFonts w:hint="eastAsia"/>
        </w:rPr>
        <w:t>.</w:t>
      </w:r>
      <w:r w:rsidR="004D2C23">
        <w:tab/>
      </w:r>
      <w:r w:rsidR="00E47B4D" w:rsidRPr="00E47B4D">
        <w:t>개선 (Improvement)</w:t>
      </w:r>
      <w:bookmarkEnd w:id="9"/>
    </w:p>
    <w:p w14:paraId="305201F2" w14:textId="77777777" w:rsidR="00EE5047" w:rsidRDefault="00EE5047" w:rsidP="00EE5047">
      <w:pPr>
        <w:pStyle w:val="12"/>
        <w:ind w:left="910" w:right="364" w:hanging="273"/>
      </w:pPr>
    </w:p>
    <w:p w14:paraId="6B077D6A" w14:textId="77777777" w:rsidR="00E47B4D" w:rsidRPr="00E47B4D" w:rsidRDefault="00E47B4D" w:rsidP="00BD1685">
      <w:pPr>
        <w:pStyle w:val="10"/>
      </w:pPr>
      <w:r w:rsidRPr="00E47B4D">
        <w:t>10.1 일반사항</w:t>
      </w:r>
    </w:p>
    <w:p w14:paraId="19632B7E" w14:textId="77777777" w:rsidR="00E47B4D" w:rsidRPr="00E47B4D" w:rsidRDefault="00E47B4D" w:rsidP="00E47B4D">
      <w:pPr>
        <w:pStyle w:val="12"/>
        <w:ind w:left="910" w:right="364" w:hanging="273"/>
      </w:pPr>
      <w:r w:rsidRPr="00E47B4D">
        <w:t>당사는 사고 예방과 안전 문화 정착을 위해 지속적인 개선 기회를 발굴하고 실행한다.</w:t>
      </w:r>
    </w:p>
    <w:p w14:paraId="053DA80C" w14:textId="77777777" w:rsidR="00E47B4D" w:rsidRDefault="00E47B4D" w:rsidP="00E47B4D">
      <w:pPr>
        <w:pStyle w:val="12"/>
        <w:ind w:left="910" w:right="364" w:hanging="273"/>
      </w:pPr>
    </w:p>
    <w:p w14:paraId="0C884E7A" w14:textId="6C7FFDEF" w:rsidR="00E47B4D" w:rsidRPr="00E47B4D" w:rsidRDefault="00E47B4D" w:rsidP="00EE71D2">
      <w:pPr>
        <w:pStyle w:val="10"/>
      </w:pPr>
      <w:r w:rsidRPr="00E47B4D">
        <w:t>10.2 사건, 부적합 및 시정조치</w:t>
      </w:r>
    </w:p>
    <w:p w14:paraId="64375FA8" w14:textId="2111A1AE" w:rsidR="00E47B4D" w:rsidRPr="00E47B4D" w:rsidRDefault="00E47B4D" w:rsidP="00E47B4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E47B4D">
        <w:t xml:space="preserve">사건 조사: </w:t>
      </w:r>
      <w:proofErr w:type="spellStart"/>
      <w:r w:rsidRPr="00E47B4D">
        <w:t>아차사고를</w:t>
      </w:r>
      <w:proofErr w:type="spellEnd"/>
      <w:r w:rsidRPr="00E47B4D">
        <w:t xml:space="preserve"> 포함한 모든 사건 발생 시, 즉각적인 응급조치 후 근본 원인을 조사한다. 조사 과정에는 근로자가 참여해야 한다.</w:t>
      </w:r>
    </w:p>
    <w:p w14:paraId="3B5D98DB" w14:textId="71C3F71A" w:rsidR="00E47B4D" w:rsidRPr="00E47B4D" w:rsidRDefault="004356FB" w:rsidP="00E47B4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E47B4D" w:rsidRPr="00E47B4D">
        <w:t>시정조치: 부적합의 원인을 제거하기 위한 대책을 수립하고, 이를 수평 전개하여 재발을 방지한다.</w:t>
      </w:r>
    </w:p>
    <w:p w14:paraId="10BDE7D2" w14:textId="24DD9DCA" w:rsidR="00E47B4D" w:rsidRPr="00E47B4D" w:rsidRDefault="004356FB" w:rsidP="00E47B4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E47B4D" w:rsidRPr="00E47B4D">
        <w:t>조치 완료 후 반드시 그 유효성을 검증한다.</w:t>
      </w:r>
    </w:p>
    <w:p w14:paraId="60732A18" w14:textId="77777777" w:rsidR="00E47B4D" w:rsidRPr="004356FB" w:rsidRDefault="00E47B4D" w:rsidP="004356FB">
      <w:pPr>
        <w:pStyle w:val="--"/>
        <w:ind w:left="1092" w:right="637" w:hanging="182"/>
        <w:rPr>
          <w:color w:val="4472C4" w:themeColor="accent1"/>
        </w:rPr>
      </w:pPr>
      <w:r w:rsidRPr="004356FB">
        <w:rPr>
          <w:color w:val="4472C4" w:themeColor="accent1"/>
        </w:rPr>
        <w:t>관련 절차: ({{DOC_PREFIX}}-QM-401) 시정 및 예방조치 절차서 (통합)</w:t>
      </w:r>
    </w:p>
    <w:p w14:paraId="5A359C53" w14:textId="77777777" w:rsidR="00E47B4D" w:rsidRDefault="00E47B4D" w:rsidP="00E47B4D">
      <w:pPr>
        <w:pStyle w:val="12"/>
        <w:ind w:left="910" w:right="364" w:hanging="273"/>
      </w:pPr>
    </w:p>
    <w:p w14:paraId="3D22CD82" w14:textId="121567A3" w:rsidR="00E47B4D" w:rsidRPr="00E47B4D" w:rsidRDefault="00E47B4D" w:rsidP="00E47B4D">
      <w:pPr>
        <w:pStyle w:val="11"/>
        <w:ind w:left="273"/>
      </w:pPr>
      <w:r w:rsidRPr="00E47B4D">
        <w:t>10.3 지속적 개선</w:t>
      </w:r>
    </w:p>
    <w:p w14:paraId="7B32D88D" w14:textId="40EFB739" w:rsidR="00E47B4D" w:rsidRPr="00E47B4D" w:rsidRDefault="004356FB" w:rsidP="00E47B4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E47B4D" w:rsidRPr="00E47B4D">
        <w:t>안전보건 성과를 지속적으로 향상시키기 위해 제안 제도, 무재해 운동, 안전 캠페인 등 다양한 활동을 전개한다.</w:t>
      </w:r>
    </w:p>
    <w:p w14:paraId="6CB90281" w14:textId="77777777" w:rsidR="00EE5047" w:rsidRPr="00E47B4D" w:rsidRDefault="00EE5047" w:rsidP="00870C79">
      <w:pPr>
        <w:pStyle w:val="12"/>
        <w:ind w:left="910" w:right="364" w:hanging="273"/>
      </w:pPr>
    </w:p>
    <w:p w14:paraId="3871472A" w14:textId="7E21AB63" w:rsidR="00A94945" w:rsidRDefault="00870C79" w:rsidP="00870C79">
      <w:pPr>
        <w:pStyle w:val="12"/>
        <w:ind w:left="910" w:right="364" w:hanging="273"/>
      </w:pPr>
      <w:r>
        <w:rPr>
          <w:rFonts w:hint="eastAsia"/>
        </w:rPr>
        <w:t>(이하 여백)</w:t>
      </w:r>
    </w:p>
    <w:p w14:paraId="6CC3DFE9" w14:textId="6D55A0CB" w:rsidR="00A94945" w:rsidRDefault="00A94945">
      <w:pPr>
        <w:widowControl/>
        <w:wordWrap/>
        <w:autoSpaceDE/>
        <w:autoSpaceDN/>
        <w:rPr>
          <w:rFonts w:ascii="나눔스퀘어" w:hAnsi="나눔스퀘어" w:cs="나눔스퀘어"/>
        </w:rPr>
      </w:pPr>
    </w:p>
    <w:sectPr w:rsidR="00A94945" w:rsidSect="00C716C6">
      <w:headerReference w:type="default" r:id="rId9"/>
      <w:footerReference w:type="default" r:id="rId10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FD12" w14:textId="77777777" w:rsidR="001B18B4" w:rsidRDefault="001B18B4" w:rsidP="00503B0A">
      <w:r>
        <w:separator/>
      </w:r>
    </w:p>
  </w:endnote>
  <w:endnote w:type="continuationSeparator" w:id="0">
    <w:p w14:paraId="046C2482" w14:textId="77777777" w:rsidR="001B18B4" w:rsidRDefault="001B18B4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BAC23" w14:textId="03EBF2CC" w:rsidR="008F5E20" w:rsidRPr="00AF1B63" w:rsidRDefault="00B8464B" w:rsidP="00AF1B63">
    <w:pPr>
      <w:pBdr>
        <w:top w:val="single" w:sz="6" w:space="1" w:color="auto"/>
      </w:pBdr>
      <w:jc w:val="center"/>
      <w:rPr>
        <w:sz w:val="18"/>
        <w:szCs w:val="18"/>
      </w:rPr>
    </w:pPr>
    <w:r w:rsidRPr="00AF1B63">
      <w:rPr>
        <w:rFonts w:hint="eastAsia"/>
        <w:sz w:val="18"/>
        <w:szCs w:val="18"/>
      </w:rPr>
      <w:t>{{COMPANY_NAME}}</w:t>
    </w:r>
    <w:r w:rsidR="00126091" w:rsidRPr="00AF1B63">
      <w:rPr>
        <w:sz w:val="18"/>
        <w:szCs w:val="18"/>
      </w:rPr>
      <w:ptab w:relativeTo="margin" w:alignment="right" w:leader="none"/>
    </w:r>
    <w:r w:rsidR="00126091" w:rsidRPr="00AF1B63">
      <w:rPr>
        <w:sz w:val="18"/>
        <w:szCs w:val="18"/>
      </w:rPr>
      <w:fldChar w:fldCharType="begin"/>
    </w:r>
    <w:r w:rsidR="00126091" w:rsidRPr="00AF1B63">
      <w:rPr>
        <w:sz w:val="18"/>
        <w:szCs w:val="18"/>
      </w:rPr>
      <w:instrText>PAGE  \* Arabic  \* MERGEFORMAT</w:instrText>
    </w:r>
    <w:r w:rsidR="00126091" w:rsidRPr="00AF1B63">
      <w:rPr>
        <w:sz w:val="18"/>
        <w:szCs w:val="18"/>
      </w:rPr>
      <w:fldChar w:fldCharType="separate"/>
    </w:r>
    <w:r w:rsidR="00126091" w:rsidRPr="00AF1B63">
      <w:rPr>
        <w:sz w:val="18"/>
        <w:szCs w:val="18"/>
        <w:lang w:val="ko-KR"/>
      </w:rPr>
      <w:t>1</w:t>
    </w:r>
    <w:r w:rsidR="00126091" w:rsidRPr="00AF1B63">
      <w:rPr>
        <w:sz w:val="18"/>
        <w:szCs w:val="18"/>
      </w:rPr>
      <w:fldChar w:fldCharType="end"/>
    </w:r>
    <w:r w:rsidR="00126091" w:rsidRPr="00AF1B63">
      <w:rPr>
        <w:sz w:val="18"/>
        <w:szCs w:val="18"/>
        <w:lang w:val="ko-KR"/>
      </w:rPr>
      <w:t xml:space="preserve"> / </w:t>
    </w:r>
    <w:r w:rsidR="00126091" w:rsidRPr="00AF1B63">
      <w:rPr>
        <w:sz w:val="18"/>
        <w:szCs w:val="18"/>
      </w:rPr>
      <w:fldChar w:fldCharType="begin"/>
    </w:r>
    <w:r w:rsidR="00126091" w:rsidRPr="00AF1B63">
      <w:rPr>
        <w:sz w:val="18"/>
        <w:szCs w:val="18"/>
      </w:rPr>
      <w:instrText>NUMPAGES  \* Arabic  \* MERGEFORMAT</w:instrText>
    </w:r>
    <w:r w:rsidR="00126091" w:rsidRPr="00AF1B63">
      <w:rPr>
        <w:sz w:val="18"/>
        <w:szCs w:val="18"/>
      </w:rPr>
      <w:fldChar w:fldCharType="separate"/>
    </w:r>
    <w:r w:rsidR="00126091" w:rsidRPr="00AF1B63">
      <w:rPr>
        <w:sz w:val="18"/>
        <w:szCs w:val="18"/>
        <w:lang w:val="ko-KR"/>
      </w:rPr>
      <w:t>2</w:t>
    </w:r>
    <w:r w:rsidR="00126091" w:rsidRPr="00AF1B6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8DD49" w14:textId="77777777" w:rsidR="001B18B4" w:rsidRDefault="001B18B4" w:rsidP="00503B0A">
      <w:r>
        <w:separator/>
      </w:r>
    </w:p>
  </w:footnote>
  <w:footnote w:type="continuationSeparator" w:id="0">
    <w:p w14:paraId="2A87CAD2" w14:textId="77777777" w:rsidR="001B18B4" w:rsidRDefault="001B18B4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6A3F" w14:textId="3DD0128D" w:rsidR="008F5E20" w:rsidRPr="00C716C6" w:rsidRDefault="00C716C6" w:rsidP="00827FA9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C716C6">
      <w:rPr>
        <w:rFonts w:ascii="나눔스퀘어 Bold" w:eastAsia="나눔스퀘어 Bold" w:hAnsi="나눔스퀘어 Bold"/>
      </w:rPr>
      <w:t>{{DOC_PREFIX}}-OH-001 안전보건 경영시스템 매뉴얼 (</w:t>
    </w:r>
    <w:proofErr w:type="gramStart"/>
    <w:r w:rsidRPr="00C716C6">
      <w:rPr>
        <w:rFonts w:ascii="나눔스퀘어 Bold" w:eastAsia="나눔스퀘어 Bold" w:hAnsi="나눔스퀘어 Bold"/>
      </w:rPr>
      <w:t>개정번호 :</w:t>
    </w:r>
    <w:proofErr w:type="gramEnd"/>
    <w:r w:rsidRPr="00C716C6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BFB"/>
    <w:multiLevelType w:val="multilevel"/>
    <w:tmpl w:val="6868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35551"/>
    <w:multiLevelType w:val="multilevel"/>
    <w:tmpl w:val="90A0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04D57A6"/>
    <w:multiLevelType w:val="multilevel"/>
    <w:tmpl w:val="7D88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5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FE166DB"/>
    <w:multiLevelType w:val="multilevel"/>
    <w:tmpl w:val="7040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8667B37"/>
    <w:multiLevelType w:val="hybridMultilevel"/>
    <w:tmpl w:val="00D42E08"/>
    <w:lvl w:ilvl="0" w:tplc="6B9C9888">
      <w:start w:val="1"/>
      <w:numFmt w:val="bullet"/>
      <w:pStyle w:val="a"/>
      <w:lvlText w:val="·"/>
      <w:lvlJc w:val="left"/>
      <w:pPr>
        <w:ind w:left="1532" w:hanging="440"/>
      </w:pPr>
      <w:rPr>
        <w:rFonts w:ascii="나눔스퀘어" w:eastAsia="나눔스퀘어" w:hAnsi="나눔스퀘어" w:hint="eastAsia"/>
      </w:rPr>
    </w:lvl>
    <w:lvl w:ilvl="1" w:tplc="04090003" w:tentative="1">
      <w:start w:val="1"/>
      <w:numFmt w:val="bullet"/>
      <w:lvlText w:val=""/>
      <w:lvlJc w:val="left"/>
      <w:pPr>
        <w:ind w:left="69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3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7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5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8" w:hanging="440"/>
      </w:pPr>
      <w:rPr>
        <w:rFonts w:ascii="Wingdings" w:hAnsi="Wingdings" w:hint="default"/>
      </w:rPr>
    </w:lvl>
  </w:abstractNum>
  <w:abstractNum w:abstractNumId="10" w15:restartNumberingAfterBreak="0">
    <w:nsid w:val="5E714E14"/>
    <w:multiLevelType w:val="hybridMultilevel"/>
    <w:tmpl w:val="CD62CA80"/>
    <w:lvl w:ilvl="0" w:tplc="2002366A">
      <w:start w:val="1"/>
      <w:numFmt w:val="decimalEnclosedCircle"/>
      <w:lvlText w:val="%1"/>
      <w:lvlJc w:val="left"/>
      <w:pPr>
        <w:ind w:left="163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4" w:hanging="440"/>
      </w:pPr>
    </w:lvl>
    <w:lvl w:ilvl="2" w:tplc="0409001B" w:tentative="1">
      <w:start w:val="1"/>
      <w:numFmt w:val="lowerRoman"/>
      <w:lvlText w:val="%3."/>
      <w:lvlJc w:val="right"/>
      <w:pPr>
        <w:ind w:left="2594" w:hanging="440"/>
      </w:pPr>
    </w:lvl>
    <w:lvl w:ilvl="3" w:tplc="0409000F" w:tentative="1">
      <w:start w:val="1"/>
      <w:numFmt w:val="decimal"/>
      <w:lvlText w:val="%4."/>
      <w:lvlJc w:val="left"/>
      <w:pPr>
        <w:ind w:left="3034" w:hanging="440"/>
      </w:pPr>
    </w:lvl>
    <w:lvl w:ilvl="4" w:tplc="04090019" w:tentative="1">
      <w:start w:val="1"/>
      <w:numFmt w:val="upperLetter"/>
      <w:lvlText w:val="%5."/>
      <w:lvlJc w:val="left"/>
      <w:pPr>
        <w:ind w:left="3474" w:hanging="440"/>
      </w:pPr>
    </w:lvl>
    <w:lvl w:ilvl="5" w:tplc="0409001B" w:tentative="1">
      <w:start w:val="1"/>
      <w:numFmt w:val="lowerRoman"/>
      <w:lvlText w:val="%6."/>
      <w:lvlJc w:val="right"/>
      <w:pPr>
        <w:ind w:left="3914" w:hanging="440"/>
      </w:pPr>
    </w:lvl>
    <w:lvl w:ilvl="6" w:tplc="0409000F" w:tentative="1">
      <w:start w:val="1"/>
      <w:numFmt w:val="decimal"/>
      <w:lvlText w:val="%7."/>
      <w:lvlJc w:val="left"/>
      <w:pPr>
        <w:ind w:left="4354" w:hanging="440"/>
      </w:pPr>
    </w:lvl>
    <w:lvl w:ilvl="7" w:tplc="04090019" w:tentative="1">
      <w:start w:val="1"/>
      <w:numFmt w:val="upperLetter"/>
      <w:lvlText w:val="%8."/>
      <w:lvlJc w:val="left"/>
      <w:pPr>
        <w:ind w:left="4794" w:hanging="440"/>
      </w:pPr>
    </w:lvl>
    <w:lvl w:ilvl="8" w:tplc="0409001B" w:tentative="1">
      <w:start w:val="1"/>
      <w:numFmt w:val="lowerRoman"/>
      <w:lvlText w:val="%9."/>
      <w:lvlJc w:val="right"/>
      <w:pPr>
        <w:ind w:left="5234" w:hanging="440"/>
      </w:pPr>
    </w:lvl>
  </w:abstractNum>
  <w:abstractNum w:abstractNumId="11" w15:restartNumberingAfterBreak="0">
    <w:nsid w:val="6D9650C5"/>
    <w:multiLevelType w:val="multilevel"/>
    <w:tmpl w:val="D236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473262">
    <w:abstractNumId w:val="8"/>
  </w:num>
  <w:num w:numId="2" w16cid:durableId="578564393">
    <w:abstractNumId w:val="5"/>
  </w:num>
  <w:num w:numId="3" w16cid:durableId="1714962691">
    <w:abstractNumId w:val="7"/>
  </w:num>
  <w:num w:numId="4" w16cid:durableId="1470366309">
    <w:abstractNumId w:val="4"/>
  </w:num>
  <w:num w:numId="5" w16cid:durableId="39941656">
    <w:abstractNumId w:val="2"/>
  </w:num>
  <w:num w:numId="6" w16cid:durableId="1130436464">
    <w:abstractNumId w:val="9"/>
  </w:num>
  <w:num w:numId="7" w16cid:durableId="661589950">
    <w:abstractNumId w:val="10"/>
  </w:num>
  <w:num w:numId="8" w16cid:durableId="549650621">
    <w:abstractNumId w:val="6"/>
  </w:num>
  <w:num w:numId="9" w16cid:durableId="1635716321">
    <w:abstractNumId w:val="0"/>
  </w:num>
  <w:num w:numId="10" w16cid:durableId="558831102">
    <w:abstractNumId w:val="3"/>
  </w:num>
  <w:num w:numId="11" w16cid:durableId="1757479719">
    <w:abstractNumId w:val="11"/>
  </w:num>
  <w:num w:numId="12" w16cid:durableId="1597522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12"/>
    <w:rsid w:val="00011085"/>
    <w:rsid w:val="000141D6"/>
    <w:rsid w:val="00016FB5"/>
    <w:rsid w:val="00020E38"/>
    <w:rsid w:val="00023894"/>
    <w:rsid w:val="00027CEB"/>
    <w:rsid w:val="00030A4B"/>
    <w:rsid w:val="00033A28"/>
    <w:rsid w:val="00034DB7"/>
    <w:rsid w:val="0004069F"/>
    <w:rsid w:val="00054EED"/>
    <w:rsid w:val="00055E1F"/>
    <w:rsid w:val="000571EE"/>
    <w:rsid w:val="000673B7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34A8"/>
    <w:rsid w:val="00093829"/>
    <w:rsid w:val="000950A1"/>
    <w:rsid w:val="000A3F8C"/>
    <w:rsid w:val="000A4217"/>
    <w:rsid w:val="000B21E5"/>
    <w:rsid w:val="000B6F3D"/>
    <w:rsid w:val="000C1CFB"/>
    <w:rsid w:val="000C5B82"/>
    <w:rsid w:val="000C5E33"/>
    <w:rsid w:val="000D00D6"/>
    <w:rsid w:val="000D42D5"/>
    <w:rsid w:val="000D4D0F"/>
    <w:rsid w:val="000E2112"/>
    <w:rsid w:val="000E3693"/>
    <w:rsid w:val="000E461D"/>
    <w:rsid w:val="000E4CA6"/>
    <w:rsid w:val="000F0405"/>
    <w:rsid w:val="000F766C"/>
    <w:rsid w:val="00107AD3"/>
    <w:rsid w:val="00113175"/>
    <w:rsid w:val="00115568"/>
    <w:rsid w:val="00115809"/>
    <w:rsid w:val="00125628"/>
    <w:rsid w:val="00126091"/>
    <w:rsid w:val="001300A2"/>
    <w:rsid w:val="00132348"/>
    <w:rsid w:val="00132BE6"/>
    <w:rsid w:val="001346CA"/>
    <w:rsid w:val="00135163"/>
    <w:rsid w:val="00135B48"/>
    <w:rsid w:val="00137B1E"/>
    <w:rsid w:val="00140C3D"/>
    <w:rsid w:val="001413B6"/>
    <w:rsid w:val="00143018"/>
    <w:rsid w:val="00167397"/>
    <w:rsid w:val="0017615D"/>
    <w:rsid w:val="00176C17"/>
    <w:rsid w:val="001811E3"/>
    <w:rsid w:val="00183235"/>
    <w:rsid w:val="00183523"/>
    <w:rsid w:val="00186985"/>
    <w:rsid w:val="001878F6"/>
    <w:rsid w:val="00192C28"/>
    <w:rsid w:val="001A048B"/>
    <w:rsid w:val="001A05C5"/>
    <w:rsid w:val="001A13E6"/>
    <w:rsid w:val="001A1ECC"/>
    <w:rsid w:val="001A3F23"/>
    <w:rsid w:val="001A4C28"/>
    <w:rsid w:val="001B18B4"/>
    <w:rsid w:val="001B6CCE"/>
    <w:rsid w:val="001C0DBB"/>
    <w:rsid w:val="001D34A1"/>
    <w:rsid w:val="001F3508"/>
    <w:rsid w:val="001F63EF"/>
    <w:rsid w:val="001F74B9"/>
    <w:rsid w:val="002000D9"/>
    <w:rsid w:val="00203580"/>
    <w:rsid w:val="00205328"/>
    <w:rsid w:val="00217B08"/>
    <w:rsid w:val="00222BFF"/>
    <w:rsid w:val="00222DE0"/>
    <w:rsid w:val="00223A83"/>
    <w:rsid w:val="0022466E"/>
    <w:rsid w:val="00226E07"/>
    <w:rsid w:val="00231520"/>
    <w:rsid w:val="0023327C"/>
    <w:rsid w:val="00233F68"/>
    <w:rsid w:val="002468F6"/>
    <w:rsid w:val="00250296"/>
    <w:rsid w:val="00250590"/>
    <w:rsid w:val="002523AD"/>
    <w:rsid w:val="00253B9F"/>
    <w:rsid w:val="0025471D"/>
    <w:rsid w:val="0026235E"/>
    <w:rsid w:val="002652CC"/>
    <w:rsid w:val="00266304"/>
    <w:rsid w:val="00267ED1"/>
    <w:rsid w:val="00277D23"/>
    <w:rsid w:val="00282C58"/>
    <w:rsid w:val="00283E7E"/>
    <w:rsid w:val="0028768D"/>
    <w:rsid w:val="00290E65"/>
    <w:rsid w:val="002948A3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D0570"/>
    <w:rsid w:val="002D4D3F"/>
    <w:rsid w:val="002D536E"/>
    <w:rsid w:val="002E2700"/>
    <w:rsid w:val="002E282A"/>
    <w:rsid w:val="003024C2"/>
    <w:rsid w:val="00306DBA"/>
    <w:rsid w:val="003129C8"/>
    <w:rsid w:val="00314F0F"/>
    <w:rsid w:val="00320935"/>
    <w:rsid w:val="00325FA2"/>
    <w:rsid w:val="00327F4A"/>
    <w:rsid w:val="00331F74"/>
    <w:rsid w:val="003343AD"/>
    <w:rsid w:val="00343C2D"/>
    <w:rsid w:val="0034522C"/>
    <w:rsid w:val="00355A94"/>
    <w:rsid w:val="003572FA"/>
    <w:rsid w:val="00362127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34FF"/>
    <w:rsid w:val="00397566"/>
    <w:rsid w:val="00397B3E"/>
    <w:rsid w:val="003A0DA2"/>
    <w:rsid w:val="003A52F9"/>
    <w:rsid w:val="003A58BB"/>
    <w:rsid w:val="003B65FB"/>
    <w:rsid w:val="003C0213"/>
    <w:rsid w:val="003C28EA"/>
    <w:rsid w:val="003C7695"/>
    <w:rsid w:val="003D2C52"/>
    <w:rsid w:val="003E28B3"/>
    <w:rsid w:val="003E69B6"/>
    <w:rsid w:val="003F16C1"/>
    <w:rsid w:val="003F3B99"/>
    <w:rsid w:val="003F709E"/>
    <w:rsid w:val="004030A7"/>
    <w:rsid w:val="00403AA8"/>
    <w:rsid w:val="00414344"/>
    <w:rsid w:val="004161EA"/>
    <w:rsid w:val="00421D20"/>
    <w:rsid w:val="00423440"/>
    <w:rsid w:val="00430188"/>
    <w:rsid w:val="0043079C"/>
    <w:rsid w:val="004356FB"/>
    <w:rsid w:val="004422D5"/>
    <w:rsid w:val="00446541"/>
    <w:rsid w:val="00447CBB"/>
    <w:rsid w:val="00460F18"/>
    <w:rsid w:val="00463DED"/>
    <w:rsid w:val="004670A3"/>
    <w:rsid w:val="00483B02"/>
    <w:rsid w:val="00486A21"/>
    <w:rsid w:val="00493947"/>
    <w:rsid w:val="004955A7"/>
    <w:rsid w:val="00497852"/>
    <w:rsid w:val="004979B0"/>
    <w:rsid w:val="004A43EB"/>
    <w:rsid w:val="004B2A62"/>
    <w:rsid w:val="004B7833"/>
    <w:rsid w:val="004D0908"/>
    <w:rsid w:val="004D2C23"/>
    <w:rsid w:val="004D3C5A"/>
    <w:rsid w:val="004E5370"/>
    <w:rsid w:val="004E6C46"/>
    <w:rsid w:val="004E7DE5"/>
    <w:rsid w:val="004F141B"/>
    <w:rsid w:val="004F5CF0"/>
    <w:rsid w:val="00503B0A"/>
    <w:rsid w:val="005115AB"/>
    <w:rsid w:val="00514B65"/>
    <w:rsid w:val="00520763"/>
    <w:rsid w:val="00522D88"/>
    <w:rsid w:val="00534ECE"/>
    <w:rsid w:val="005357FC"/>
    <w:rsid w:val="005361F4"/>
    <w:rsid w:val="00540022"/>
    <w:rsid w:val="0054551A"/>
    <w:rsid w:val="00560E92"/>
    <w:rsid w:val="0056201D"/>
    <w:rsid w:val="00563813"/>
    <w:rsid w:val="00567326"/>
    <w:rsid w:val="005674D5"/>
    <w:rsid w:val="005677D2"/>
    <w:rsid w:val="005728F6"/>
    <w:rsid w:val="005739E0"/>
    <w:rsid w:val="0058361F"/>
    <w:rsid w:val="00586504"/>
    <w:rsid w:val="005908C5"/>
    <w:rsid w:val="005A01D3"/>
    <w:rsid w:val="005A3083"/>
    <w:rsid w:val="005B0992"/>
    <w:rsid w:val="005B1A10"/>
    <w:rsid w:val="005C491A"/>
    <w:rsid w:val="005C5D5D"/>
    <w:rsid w:val="005D3E12"/>
    <w:rsid w:val="005D4B1A"/>
    <w:rsid w:val="005E2BE6"/>
    <w:rsid w:val="005E4AE9"/>
    <w:rsid w:val="005E50A5"/>
    <w:rsid w:val="005E595F"/>
    <w:rsid w:val="005F20E1"/>
    <w:rsid w:val="005F3845"/>
    <w:rsid w:val="005F4DF8"/>
    <w:rsid w:val="00600F6E"/>
    <w:rsid w:val="00604954"/>
    <w:rsid w:val="006063DF"/>
    <w:rsid w:val="00615206"/>
    <w:rsid w:val="00621BE5"/>
    <w:rsid w:val="006245C9"/>
    <w:rsid w:val="00630955"/>
    <w:rsid w:val="006353A8"/>
    <w:rsid w:val="00636104"/>
    <w:rsid w:val="006448C1"/>
    <w:rsid w:val="00654D8C"/>
    <w:rsid w:val="00661BE7"/>
    <w:rsid w:val="00661E5C"/>
    <w:rsid w:val="00663CA5"/>
    <w:rsid w:val="00663E88"/>
    <w:rsid w:val="00664D0E"/>
    <w:rsid w:val="00673980"/>
    <w:rsid w:val="00690A52"/>
    <w:rsid w:val="00693DA5"/>
    <w:rsid w:val="00694401"/>
    <w:rsid w:val="00696957"/>
    <w:rsid w:val="006A1615"/>
    <w:rsid w:val="006A2B2D"/>
    <w:rsid w:val="006B0CD5"/>
    <w:rsid w:val="006B19A3"/>
    <w:rsid w:val="006E23C1"/>
    <w:rsid w:val="006E67B0"/>
    <w:rsid w:val="006E6DC1"/>
    <w:rsid w:val="00702D6D"/>
    <w:rsid w:val="007040F2"/>
    <w:rsid w:val="00710275"/>
    <w:rsid w:val="007120D2"/>
    <w:rsid w:val="00714948"/>
    <w:rsid w:val="0072073C"/>
    <w:rsid w:val="00731787"/>
    <w:rsid w:val="00745A31"/>
    <w:rsid w:val="00752CCB"/>
    <w:rsid w:val="0076201E"/>
    <w:rsid w:val="00763E7B"/>
    <w:rsid w:val="007669FF"/>
    <w:rsid w:val="00767338"/>
    <w:rsid w:val="00770843"/>
    <w:rsid w:val="0077111A"/>
    <w:rsid w:val="0077360C"/>
    <w:rsid w:val="00774AB5"/>
    <w:rsid w:val="00780DF7"/>
    <w:rsid w:val="00783EBA"/>
    <w:rsid w:val="0078594B"/>
    <w:rsid w:val="00790CA9"/>
    <w:rsid w:val="007951E5"/>
    <w:rsid w:val="007B7EF5"/>
    <w:rsid w:val="007C1CD2"/>
    <w:rsid w:val="007C2237"/>
    <w:rsid w:val="007C349A"/>
    <w:rsid w:val="007C5FA8"/>
    <w:rsid w:val="007C603A"/>
    <w:rsid w:val="007C762F"/>
    <w:rsid w:val="007D5844"/>
    <w:rsid w:val="007D60C9"/>
    <w:rsid w:val="007E044C"/>
    <w:rsid w:val="007E081F"/>
    <w:rsid w:val="007E1068"/>
    <w:rsid w:val="007F6D54"/>
    <w:rsid w:val="007F7332"/>
    <w:rsid w:val="00803730"/>
    <w:rsid w:val="00804BE4"/>
    <w:rsid w:val="00807839"/>
    <w:rsid w:val="00814487"/>
    <w:rsid w:val="00814B9D"/>
    <w:rsid w:val="00816B51"/>
    <w:rsid w:val="00825074"/>
    <w:rsid w:val="008256A9"/>
    <w:rsid w:val="00826181"/>
    <w:rsid w:val="0082734F"/>
    <w:rsid w:val="00827FA9"/>
    <w:rsid w:val="00832F40"/>
    <w:rsid w:val="00834985"/>
    <w:rsid w:val="00841C3D"/>
    <w:rsid w:val="00841E05"/>
    <w:rsid w:val="00843C11"/>
    <w:rsid w:val="00844292"/>
    <w:rsid w:val="00846055"/>
    <w:rsid w:val="008461BD"/>
    <w:rsid w:val="0084736B"/>
    <w:rsid w:val="0084757C"/>
    <w:rsid w:val="00851DF0"/>
    <w:rsid w:val="00852AC4"/>
    <w:rsid w:val="008634E9"/>
    <w:rsid w:val="00863F4F"/>
    <w:rsid w:val="00865ADF"/>
    <w:rsid w:val="00870C79"/>
    <w:rsid w:val="008742F2"/>
    <w:rsid w:val="00877C05"/>
    <w:rsid w:val="00887230"/>
    <w:rsid w:val="00891D3C"/>
    <w:rsid w:val="00893A59"/>
    <w:rsid w:val="00895D81"/>
    <w:rsid w:val="008B71D5"/>
    <w:rsid w:val="008C1CBF"/>
    <w:rsid w:val="008C614C"/>
    <w:rsid w:val="008D0B83"/>
    <w:rsid w:val="008D7789"/>
    <w:rsid w:val="008E3E9B"/>
    <w:rsid w:val="008E633F"/>
    <w:rsid w:val="008E79C0"/>
    <w:rsid w:val="008F5E20"/>
    <w:rsid w:val="008F662F"/>
    <w:rsid w:val="00903FFA"/>
    <w:rsid w:val="00910DF9"/>
    <w:rsid w:val="00911828"/>
    <w:rsid w:val="00916B1B"/>
    <w:rsid w:val="00923D0A"/>
    <w:rsid w:val="00931440"/>
    <w:rsid w:val="009318F1"/>
    <w:rsid w:val="00933AFE"/>
    <w:rsid w:val="00947775"/>
    <w:rsid w:val="00947A42"/>
    <w:rsid w:val="00950B08"/>
    <w:rsid w:val="00953202"/>
    <w:rsid w:val="00963A38"/>
    <w:rsid w:val="00964AED"/>
    <w:rsid w:val="00972BBF"/>
    <w:rsid w:val="0098039E"/>
    <w:rsid w:val="00992AAC"/>
    <w:rsid w:val="009A16BC"/>
    <w:rsid w:val="009A1A96"/>
    <w:rsid w:val="009A6228"/>
    <w:rsid w:val="009B0680"/>
    <w:rsid w:val="009C59F5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16FC1"/>
    <w:rsid w:val="00A3087E"/>
    <w:rsid w:val="00A3703D"/>
    <w:rsid w:val="00A400F9"/>
    <w:rsid w:val="00A409F2"/>
    <w:rsid w:val="00A548DC"/>
    <w:rsid w:val="00A54A88"/>
    <w:rsid w:val="00A55111"/>
    <w:rsid w:val="00A55BE4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549C"/>
    <w:rsid w:val="00AA70EC"/>
    <w:rsid w:val="00AB170D"/>
    <w:rsid w:val="00AB551E"/>
    <w:rsid w:val="00AB58F6"/>
    <w:rsid w:val="00AC3921"/>
    <w:rsid w:val="00AC3B4A"/>
    <w:rsid w:val="00AC532D"/>
    <w:rsid w:val="00AC7439"/>
    <w:rsid w:val="00AD0E1E"/>
    <w:rsid w:val="00AD6ED0"/>
    <w:rsid w:val="00AE4AB2"/>
    <w:rsid w:val="00AF1B63"/>
    <w:rsid w:val="00AF379F"/>
    <w:rsid w:val="00B02DE7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42F54"/>
    <w:rsid w:val="00B44039"/>
    <w:rsid w:val="00B44471"/>
    <w:rsid w:val="00B46DE6"/>
    <w:rsid w:val="00B51161"/>
    <w:rsid w:val="00B7127B"/>
    <w:rsid w:val="00B734C9"/>
    <w:rsid w:val="00B743FC"/>
    <w:rsid w:val="00B75936"/>
    <w:rsid w:val="00B818D7"/>
    <w:rsid w:val="00B83CF3"/>
    <w:rsid w:val="00B8464B"/>
    <w:rsid w:val="00B86751"/>
    <w:rsid w:val="00B95E23"/>
    <w:rsid w:val="00BA7028"/>
    <w:rsid w:val="00BA7994"/>
    <w:rsid w:val="00BB414D"/>
    <w:rsid w:val="00BC4253"/>
    <w:rsid w:val="00BC75E4"/>
    <w:rsid w:val="00BD1685"/>
    <w:rsid w:val="00BD48E6"/>
    <w:rsid w:val="00BD7B87"/>
    <w:rsid w:val="00BF7DAF"/>
    <w:rsid w:val="00C00B9A"/>
    <w:rsid w:val="00C051D5"/>
    <w:rsid w:val="00C12943"/>
    <w:rsid w:val="00C14205"/>
    <w:rsid w:val="00C148D9"/>
    <w:rsid w:val="00C1517D"/>
    <w:rsid w:val="00C17273"/>
    <w:rsid w:val="00C17659"/>
    <w:rsid w:val="00C2361B"/>
    <w:rsid w:val="00C24F15"/>
    <w:rsid w:val="00C26F59"/>
    <w:rsid w:val="00C34B7E"/>
    <w:rsid w:val="00C57AE5"/>
    <w:rsid w:val="00C60E15"/>
    <w:rsid w:val="00C64138"/>
    <w:rsid w:val="00C64365"/>
    <w:rsid w:val="00C64C7C"/>
    <w:rsid w:val="00C716C6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B3C1A"/>
    <w:rsid w:val="00CB7B5F"/>
    <w:rsid w:val="00CC3618"/>
    <w:rsid w:val="00CD7F3A"/>
    <w:rsid w:val="00CE7F76"/>
    <w:rsid w:val="00CF7C00"/>
    <w:rsid w:val="00D006B9"/>
    <w:rsid w:val="00D00A13"/>
    <w:rsid w:val="00D02DA5"/>
    <w:rsid w:val="00D030F0"/>
    <w:rsid w:val="00D0416A"/>
    <w:rsid w:val="00D05082"/>
    <w:rsid w:val="00D123B0"/>
    <w:rsid w:val="00D20140"/>
    <w:rsid w:val="00D20EF1"/>
    <w:rsid w:val="00D21D82"/>
    <w:rsid w:val="00D2669E"/>
    <w:rsid w:val="00D27334"/>
    <w:rsid w:val="00D30EBA"/>
    <w:rsid w:val="00D33B66"/>
    <w:rsid w:val="00D35912"/>
    <w:rsid w:val="00D35A81"/>
    <w:rsid w:val="00D36913"/>
    <w:rsid w:val="00D36E71"/>
    <w:rsid w:val="00D4702B"/>
    <w:rsid w:val="00D50C8F"/>
    <w:rsid w:val="00D53114"/>
    <w:rsid w:val="00D56B7F"/>
    <w:rsid w:val="00D574BB"/>
    <w:rsid w:val="00D60082"/>
    <w:rsid w:val="00D62838"/>
    <w:rsid w:val="00D63FE7"/>
    <w:rsid w:val="00D65B09"/>
    <w:rsid w:val="00D71E94"/>
    <w:rsid w:val="00D73592"/>
    <w:rsid w:val="00D77EF8"/>
    <w:rsid w:val="00D82D56"/>
    <w:rsid w:val="00D8544F"/>
    <w:rsid w:val="00D92984"/>
    <w:rsid w:val="00D97FDC"/>
    <w:rsid w:val="00DB1B50"/>
    <w:rsid w:val="00DB6459"/>
    <w:rsid w:val="00DC427A"/>
    <w:rsid w:val="00DC6879"/>
    <w:rsid w:val="00DD02A3"/>
    <w:rsid w:val="00DD10F9"/>
    <w:rsid w:val="00DD1AE3"/>
    <w:rsid w:val="00DD5066"/>
    <w:rsid w:val="00DD550A"/>
    <w:rsid w:val="00DE28F4"/>
    <w:rsid w:val="00DF03C6"/>
    <w:rsid w:val="00DF459D"/>
    <w:rsid w:val="00E01DB2"/>
    <w:rsid w:val="00E0551F"/>
    <w:rsid w:val="00E12BE0"/>
    <w:rsid w:val="00E14F75"/>
    <w:rsid w:val="00E32ED9"/>
    <w:rsid w:val="00E404D3"/>
    <w:rsid w:val="00E40B15"/>
    <w:rsid w:val="00E41A53"/>
    <w:rsid w:val="00E465D4"/>
    <w:rsid w:val="00E47700"/>
    <w:rsid w:val="00E47B4D"/>
    <w:rsid w:val="00E51460"/>
    <w:rsid w:val="00E51E95"/>
    <w:rsid w:val="00E52C2A"/>
    <w:rsid w:val="00E54459"/>
    <w:rsid w:val="00E6075D"/>
    <w:rsid w:val="00E63862"/>
    <w:rsid w:val="00E72ED4"/>
    <w:rsid w:val="00E75DF6"/>
    <w:rsid w:val="00E87C07"/>
    <w:rsid w:val="00EA3357"/>
    <w:rsid w:val="00EB0818"/>
    <w:rsid w:val="00EB0C7D"/>
    <w:rsid w:val="00EB6693"/>
    <w:rsid w:val="00EC3405"/>
    <w:rsid w:val="00EC453A"/>
    <w:rsid w:val="00EC53D1"/>
    <w:rsid w:val="00EC559C"/>
    <w:rsid w:val="00EC799E"/>
    <w:rsid w:val="00ED0515"/>
    <w:rsid w:val="00ED1791"/>
    <w:rsid w:val="00EE3448"/>
    <w:rsid w:val="00EE39C3"/>
    <w:rsid w:val="00EE5047"/>
    <w:rsid w:val="00EE71D2"/>
    <w:rsid w:val="00EF0792"/>
    <w:rsid w:val="00EF7565"/>
    <w:rsid w:val="00F0058D"/>
    <w:rsid w:val="00F13FCB"/>
    <w:rsid w:val="00F14A06"/>
    <w:rsid w:val="00F215CE"/>
    <w:rsid w:val="00F2271C"/>
    <w:rsid w:val="00F2436A"/>
    <w:rsid w:val="00F25029"/>
    <w:rsid w:val="00F30C9F"/>
    <w:rsid w:val="00F33061"/>
    <w:rsid w:val="00F36643"/>
    <w:rsid w:val="00F367D9"/>
    <w:rsid w:val="00F37CC3"/>
    <w:rsid w:val="00F50A92"/>
    <w:rsid w:val="00F5257F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7E58"/>
    <w:rsid w:val="00F907BF"/>
    <w:rsid w:val="00FA1939"/>
    <w:rsid w:val="00FA19E9"/>
    <w:rsid w:val="00FB302C"/>
    <w:rsid w:val="00FB6493"/>
    <w:rsid w:val="00FB7AE6"/>
    <w:rsid w:val="00FB7E36"/>
    <w:rsid w:val="00FB7F45"/>
    <w:rsid w:val="00FC3D20"/>
    <w:rsid w:val="00FC7826"/>
    <w:rsid w:val="00FD031F"/>
    <w:rsid w:val="00FD06FE"/>
    <w:rsid w:val="00FE37D9"/>
    <w:rsid w:val="00FF2209"/>
    <w:rsid w:val="00FF59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1FD40"/>
  <w15:chartTrackingRefBased/>
  <w15:docId w15:val="{A787FF4C-55E2-4F05-AD21-334DE003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0"/>
    <w:next w:val="a0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033A2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basedOn w:val="a0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5">
    <w:name w:val="List Paragraph"/>
    <w:basedOn w:val="a0"/>
    <w:uiPriority w:val="34"/>
    <w:rsid w:val="00C00B9A"/>
    <w:pPr>
      <w:ind w:leftChars="400" w:left="800"/>
    </w:pPr>
  </w:style>
  <w:style w:type="table" w:styleId="a6">
    <w:name w:val="Table Grid"/>
    <w:basedOn w:val="a2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1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1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0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1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1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1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1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1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2"/>
    <w:next w:val="a6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1"/>
    <w:uiPriority w:val="99"/>
    <w:unhideWhenUsed/>
    <w:rsid w:val="00054EED"/>
  </w:style>
  <w:style w:type="paragraph" w:styleId="a8">
    <w:name w:val="caption"/>
    <w:basedOn w:val="a0"/>
    <w:next w:val="a0"/>
    <w:uiPriority w:val="35"/>
    <w:unhideWhenUsed/>
    <w:rsid w:val="002B6562"/>
    <w:rPr>
      <w:b/>
      <w:bCs/>
    </w:rPr>
  </w:style>
  <w:style w:type="table" w:customStyle="1" w:styleId="20">
    <w:name w:val="표 구분선2"/>
    <w:basedOn w:val="a2"/>
    <w:next w:val="a6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1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9">
    <w:name w:val="Title"/>
    <w:aliases w:val="절차서 제목"/>
    <w:basedOn w:val="a0"/>
    <w:next w:val="a0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1"/>
    <w:link w:val="a9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a">
    <w:name w:val="Placeholder Text"/>
    <w:basedOn w:val="a1"/>
    <w:uiPriority w:val="99"/>
    <w:semiHidden/>
    <w:rsid w:val="0077360C"/>
    <w:rPr>
      <w:color w:val="666666"/>
    </w:rPr>
  </w:style>
  <w:style w:type="paragraph" w:customStyle="1" w:styleId="Chapte">
    <w:name w:val="Chapte"/>
    <w:basedOn w:val="a0"/>
    <w:link w:val="ChapteChar"/>
    <w:qFormat/>
    <w:rsid w:val="00947A42"/>
    <w:pPr>
      <w:widowControl/>
      <w:wordWrap/>
      <w:autoSpaceDE/>
      <w:autoSpaceDN/>
      <w:spacing w:before="288" w:beforeAutospacing="0" w:after="240" w:afterAutospacing="0"/>
      <w:jc w:val="center"/>
      <w:outlineLvl w:val="1"/>
    </w:pPr>
    <w:rPr>
      <w:rFonts w:eastAsiaTheme="minorHAnsi" w:cstheme="majorBidi"/>
      <w:b/>
      <w:color w:val="404040" w:themeColor="text1" w:themeTint="BF"/>
      <w:kern w:val="0"/>
      <w:sz w:val="28"/>
      <w:szCs w:val="28"/>
    </w:rPr>
  </w:style>
  <w:style w:type="character" w:customStyle="1" w:styleId="ChapteChar">
    <w:name w:val="Chapte Char"/>
    <w:basedOn w:val="a1"/>
    <w:link w:val="Chapte"/>
    <w:rsid w:val="00947A42"/>
    <w:rPr>
      <w:rFonts w:eastAsiaTheme="minorHAnsi" w:cstheme="majorBidi"/>
      <w:b/>
      <w:color w:val="404040" w:themeColor="text1" w:themeTint="BF"/>
      <w:kern w:val="0"/>
      <w:sz w:val="28"/>
      <w:szCs w:val="28"/>
    </w:rPr>
  </w:style>
  <w:style w:type="paragraph" w:customStyle="1" w:styleId="a">
    <w:name w:val="최하단 개요"/>
    <w:basedOn w:val="--"/>
    <w:link w:val="Char0"/>
    <w:qFormat/>
    <w:rsid w:val="007F7332"/>
    <w:pPr>
      <w:numPr>
        <w:numId w:val="6"/>
      </w:numPr>
      <w:ind w:leftChars="0" w:left="0" w:right="637" w:firstLineChars="0" w:firstLine="0"/>
    </w:pPr>
  </w:style>
  <w:style w:type="character" w:customStyle="1" w:styleId="Char0">
    <w:name w:val="최하단 개요 Char"/>
    <w:basedOn w:val="--Char"/>
    <w:link w:val="a"/>
    <w:rsid w:val="007F7332"/>
  </w:style>
  <w:style w:type="paragraph" w:styleId="ab">
    <w:name w:val="Date"/>
    <w:basedOn w:val="a0"/>
    <w:next w:val="a0"/>
    <w:link w:val="Char1"/>
    <w:uiPriority w:val="99"/>
    <w:semiHidden/>
    <w:unhideWhenUsed/>
    <w:rsid w:val="00D00A13"/>
  </w:style>
  <w:style w:type="character" w:customStyle="1" w:styleId="Char1">
    <w:name w:val="날짜 Char"/>
    <w:basedOn w:val="a1"/>
    <w:link w:val="ab"/>
    <w:uiPriority w:val="99"/>
    <w:semiHidden/>
    <w:rsid w:val="00D00A13"/>
  </w:style>
  <w:style w:type="paragraph" w:styleId="ac">
    <w:name w:val="header"/>
    <w:basedOn w:val="a0"/>
    <w:link w:val="Char2"/>
    <w:uiPriority w:val="99"/>
    <w:unhideWhenUsed/>
    <w:rsid w:val="003934F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c"/>
    <w:uiPriority w:val="99"/>
    <w:rsid w:val="003934FF"/>
  </w:style>
  <w:style w:type="paragraph" w:styleId="ad">
    <w:name w:val="footer"/>
    <w:basedOn w:val="a0"/>
    <w:link w:val="Char3"/>
    <w:uiPriority w:val="99"/>
    <w:unhideWhenUsed/>
    <w:rsid w:val="003934F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d"/>
    <w:uiPriority w:val="99"/>
    <w:rsid w:val="003934FF"/>
  </w:style>
  <w:style w:type="character" w:customStyle="1" w:styleId="3Char">
    <w:name w:val="제목 3 Char"/>
    <w:basedOn w:val="a1"/>
    <w:link w:val="3"/>
    <w:uiPriority w:val="9"/>
    <w:semiHidden/>
    <w:rsid w:val="00033A28"/>
    <w:rPr>
      <w:rFonts w:asciiTheme="majorHAnsi" w:eastAsiaTheme="majorEastAsia" w:hAnsiTheme="majorHAnsi" w:cstheme="majorBidi"/>
    </w:rPr>
  </w:style>
  <w:style w:type="paragraph" w:styleId="14">
    <w:name w:val="toc 1"/>
    <w:basedOn w:val="a0"/>
    <w:next w:val="a0"/>
    <w:autoRedefine/>
    <w:uiPriority w:val="39"/>
    <w:unhideWhenUsed/>
    <w:rsid w:val="00126091"/>
    <w:pPr>
      <w:tabs>
        <w:tab w:val="left" w:pos="1760"/>
        <w:tab w:val="right" w:leader="dot" w:pos="9214"/>
      </w:tabs>
      <w:ind w:leftChars="156" w:left="284"/>
    </w:pPr>
  </w:style>
  <w:style w:type="character" w:styleId="ae">
    <w:name w:val="Hyperlink"/>
    <w:basedOn w:val="a1"/>
    <w:uiPriority w:val="99"/>
    <w:unhideWhenUsed/>
    <w:rsid w:val="00033A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3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0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0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0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5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4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7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0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1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2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3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5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2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4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7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9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7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9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3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3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9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4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7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3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6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3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2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8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8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4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1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3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3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9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9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6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4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1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3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9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6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1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9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2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7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7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0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7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1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5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4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7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4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2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9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9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4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3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1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6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1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2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9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7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6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7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1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ED1A2-1BF5-496B-8F88-8CA01C81B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157</TotalTime>
  <Pages>15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76</cp:revision>
  <cp:lastPrinted>2026-02-03T06:02:00Z</cp:lastPrinted>
  <dcterms:created xsi:type="dcterms:W3CDTF">2025-12-04T05:24:00Z</dcterms:created>
  <dcterms:modified xsi:type="dcterms:W3CDTF">2026-09-30T07:04:00Z</dcterms:modified>
</cp:coreProperties>
</file>